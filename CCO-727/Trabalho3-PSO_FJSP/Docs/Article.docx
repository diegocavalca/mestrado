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7C5653" w14:textId="51AB9127" w:rsidR="003410C8" w:rsidRPr="00F13F8B" w:rsidRDefault="002F5F97">
      <w:pPr>
        <w:pStyle w:val="ARTICLETITLE"/>
        <w:spacing w:after="120"/>
        <w:rPr>
          <w:color w:val="000000"/>
          <w:lang w:val="pt-BR"/>
        </w:rPr>
      </w:pPr>
      <w:r w:rsidRPr="00F13F8B">
        <w:rPr>
          <w:color w:val="000000"/>
          <w:lang w:val="pt-BR"/>
        </w:rPr>
        <w:t xml:space="preserve">Algoritmo </w:t>
      </w:r>
      <w:r w:rsidRPr="00F13F8B">
        <w:rPr>
          <w:i/>
          <w:color w:val="000000"/>
          <w:lang w:val="pt-BR"/>
        </w:rPr>
        <w:t>Particle Swarm Optmization</w:t>
      </w:r>
      <w:r w:rsidRPr="00F13F8B">
        <w:rPr>
          <w:color w:val="000000"/>
          <w:lang w:val="pt-BR"/>
        </w:rPr>
        <w:t xml:space="preserve"> para resolução do problema da programação da podução </w:t>
      </w:r>
      <w:r w:rsidR="009E7908">
        <w:rPr>
          <w:color w:val="000000"/>
          <w:lang w:val="pt-BR"/>
        </w:rPr>
        <w:t>J</w:t>
      </w:r>
      <w:r w:rsidRPr="00F13F8B">
        <w:rPr>
          <w:color w:val="000000"/>
          <w:lang w:val="pt-BR"/>
        </w:rPr>
        <w:t xml:space="preserve">ob-shop </w:t>
      </w:r>
      <w:r w:rsidR="009E7908">
        <w:rPr>
          <w:color w:val="000000"/>
          <w:lang w:val="pt-BR"/>
        </w:rPr>
        <w:t>F</w:t>
      </w:r>
      <w:r w:rsidRPr="00F13F8B">
        <w:rPr>
          <w:color w:val="000000"/>
          <w:lang w:val="pt-BR"/>
        </w:rPr>
        <w:t>lexível</w:t>
      </w:r>
    </w:p>
    <w:p w14:paraId="06088B5E" w14:textId="10FA55DE" w:rsidR="003410C8" w:rsidRPr="00F13F8B" w:rsidRDefault="000D1624">
      <w:pPr>
        <w:pStyle w:val="AUTHOR"/>
        <w:spacing w:before="80" w:after="360"/>
        <w:rPr>
          <w:color w:val="000000"/>
          <w:sz w:val="24"/>
          <w:lang w:val="pt-BR"/>
        </w:rPr>
      </w:pPr>
      <w:r w:rsidRPr="00F13F8B">
        <w:rPr>
          <w:color w:val="000000"/>
          <w:lang w:val="pt-BR"/>
        </w:rPr>
        <w:t xml:space="preserve">Diego </w:t>
      </w:r>
      <w:r w:rsidR="00590E0D" w:rsidRPr="00F13F8B">
        <w:rPr>
          <w:color w:val="000000"/>
          <w:lang w:val="pt-BR"/>
        </w:rPr>
        <w:t>L.</w:t>
      </w:r>
      <w:r w:rsidRPr="00F13F8B">
        <w:rPr>
          <w:color w:val="000000"/>
          <w:lang w:val="pt-BR"/>
        </w:rPr>
        <w:t xml:space="preserve"> Cavalca</w:t>
      </w:r>
      <w:r w:rsidR="003410C8" w:rsidRPr="00F13F8B">
        <w:rPr>
          <w:color w:val="000000"/>
          <w:lang w:val="pt-BR"/>
        </w:rPr>
        <w:t xml:space="preserve">, </w:t>
      </w:r>
      <w:r w:rsidRPr="00F13F8B">
        <w:rPr>
          <w:rStyle w:val="MemberType"/>
          <w:rFonts w:ascii="Helvetica" w:hAnsi="Helvetica"/>
          <w:color w:val="000000"/>
          <w:lang w:val="pt-BR"/>
        </w:rPr>
        <w:t>Universidade Federal de São Carlos</w:t>
      </w:r>
    </w:p>
    <w:p w14:paraId="10D74721" w14:textId="7EAA7C43" w:rsidR="003410C8" w:rsidRDefault="00186891">
      <w:pPr>
        <w:pStyle w:val="ABSTRACT"/>
        <w:rPr>
          <w:color w:val="000000"/>
        </w:rPr>
      </w:pPr>
      <w:r>
        <w:rPr>
          <w:b/>
          <w:color w:val="000000"/>
        </w:rPr>
        <w:t xml:space="preserve">Resumo </w:t>
      </w:r>
      <w:r w:rsidR="003410C8">
        <w:rPr>
          <w:color w:val="000000"/>
        </w:rPr>
        <w:t>—</w:t>
      </w:r>
      <w:commentRangeStart w:id="0"/>
      <w:r w:rsidR="003410C8">
        <w:rPr>
          <w:color w:val="000000"/>
        </w:rPr>
        <w:t>These instructions give you guidelines for preparing papers for IEEE Computer Society T</w:t>
      </w:r>
      <w:r w:rsidR="003410C8">
        <w:rPr>
          <w:color w:val="000000"/>
          <w:szCs w:val="16"/>
        </w:rPr>
        <w:t>ransactions.</w:t>
      </w:r>
      <w:r w:rsidR="003410C8">
        <w:rPr>
          <w:color w:val="000000"/>
        </w:rPr>
        <w:t xml:space="preserve"> Use this document as a template if you are using Microsoft Word 6.0</w:t>
      </w:r>
      <w:r w:rsidR="00887762">
        <w:rPr>
          <w:color w:val="000000"/>
        </w:rPr>
        <w:t xml:space="preserve"> </w:t>
      </w:r>
      <w:r w:rsidR="003410C8">
        <w:rPr>
          <w:color w:val="000000"/>
        </w:rPr>
        <w:t xml:space="preserve">or later. Otherwise, use this document as an instruction set. Please note that use of IEEE Computer Society templates is meant to assist authors in correctly formatting manuscripts for final submission and does not guarantee how the final paper will be formatted by IEEE Computer Society staff. This template may be used for initial submissions; however, please consult the author submission guidelines for formatting instructions as most journals prefer single column format for peer review. An abstract should be 100 to 200 words for regular papers, no more than 50 words for </w:t>
      </w:r>
      <w:r w:rsidR="002522DF" w:rsidRPr="00B23D4B">
        <w:rPr>
          <w:color w:val="000000" w:themeColor="text1"/>
        </w:rPr>
        <w:t xml:space="preserve">short papers and </w:t>
      </w:r>
      <w:r w:rsidR="003410C8" w:rsidRPr="00B23D4B">
        <w:rPr>
          <w:color w:val="000000" w:themeColor="text1"/>
        </w:rPr>
        <w:t>comments</w:t>
      </w:r>
      <w:r w:rsidR="003410C8">
        <w:rPr>
          <w:color w:val="000000"/>
        </w:rPr>
        <w:t xml:space="preserve">, and should clearly state the nature and significance of the paper. Abstracts </w:t>
      </w:r>
      <w:r w:rsidR="003410C8">
        <w:rPr>
          <w:i/>
          <w:iCs/>
          <w:color w:val="000000"/>
        </w:rPr>
        <w:t>must not</w:t>
      </w:r>
      <w:r w:rsidR="003410C8">
        <w:rPr>
          <w:color w:val="000000"/>
        </w:rPr>
        <w:t xml:space="preserve"> include mathematical expressions or bibliographic references.</w:t>
      </w:r>
      <w:r w:rsidR="00887762" w:rsidRPr="00887762">
        <w:rPr>
          <w:color w:val="FF0000"/>
        </w:rPr>
        <w:t xml:space="preserve"> </w:t>
      </w:r>
      <w:r w:rsidR="00887762" w:rsidRPr="00B23D4B">
        <w:rPr>
          <w:color w:val="000000" w:themeColor="text1"/>
        </w:rPr>
        <w:t>Please note that abstracts are formatted as left justified in our editing template (as shown here).</w:t>
      </w:r>
      <w:commentRangeEnd w:id="0"/>
      <w:r w:rsidR="009E2EFD">
        <w:rPr>
          <w:rStyle w:val="Refdecomentrio"/>
          <w:rFonts w:ascii="Palatino" w:hAnsi="Palatino"/>
        </w:rPr>
        <w:commentReference w:id="0"/>
      </w:r>
    </w:p>
    <w:p w14:paraId="2DD07663" w14:textId="788E1789" w:rsidR="003410C8" w:rsidRDefault="00EC7A98">
      <w:pPr>
        <w:pStyle w:val="KEYWORD"/>
        <w:rPr>
          <w:color w:val="000000"/>
        </w:rPr>
      </w:pPr>
      <w:r>
        <w:rPr>
          <w:b/>
          <w:color w:val="000000"/>
        </w:rPr>
        <w:t>Palavras-chave</w:t>
      </w:r>
      <w:r w:rsidR="003410C8">
        <w:rPr>
          <w:color w:val="000000"/>
        </w:rPr>
        <w:t>—</w:t>
      </w:r>
      <w:commentRangeStart w:id="1"/>
      <w:r w:rsidR="0054056B">
        <w:rPr>
          <w:color w:val="000000"/>
        </w:rPr>
        <w:t xml:space="preserve">Particle Swarm, </w:t>
      </w:r>
      <w:r w:rsidR="009B3F7B">
        <w:rPr>
          <w:color w:val="000000"/>
        </w:rPr>
        <w:t>Optmization, PSO</w:t>
      </w:r>
      <w:r w:rsidR="0054056B">
        <w:rPr>
          <w:color w:val="000000"/>
        </w:rPr>
        <w:t>, Hybrid, Flexible Job-Shop, FJSP</w:t>
      </w:r>
      <w:commentRangeEnd w:id="1"/>
      <w:r>
        <w:rPr>
          <w:rStyle w:val="Refdecomentrio"/>
          <w:rFonts w:ascii="Palatino" w:hAnsi="Palatino"/>
        </w:rPr>
        <w:commentReference w:id="1"/>
      </w:r>
      <w:r w:rsidR="0054056B">
        <w:rPr>
          <w:color w:val="000000"/>
        </w:rPr>
        <w:t>.</w:t>
      </w:r>
    </w:p>
    <w:p w14:paraId="315A6CB0" w14:textId="77777777" w:rsidR="003410C8" w:rsidRDefault="003410C8" w:rsidP="00F964F4">
      <w:pPr>
        <w:pStyle w:val="CCCLINE"/>
        <w:framePr w:w="4631" w:wrap="notBeside" w:hAnchor="page" w:x="3551"/>
        <w:rPr>
          <w:color w:val="000000"/>
          <w:spacing w:val="0"/>
        </w:rPr>
      </w:pPr>
      <w:r>
        <w:rPr>
          <w:color w:val="000000"/>
          <w:spacing w:val="0"/>
        </w:rPr>
        <w:t>xxxx-xxxx/0x/$xx.00 © 200x IEEE</w:t>
      </w:r>
      <w:r w:rsidR="00F964F4">
        <w:rPr>
          <w:color w:val="000000"/>
          <w:spacing w:val="0"/>
        </w:rPr>
        <w:t xml:space="preserve">        Published by the IEEE Computer Society</w:t>
      </w:r>
    </w:p>
    <w:p w14:paraId="6D779848" w14:textId="77777777" w:rsidR="003410C8" w:rsidRPr="00F13F8B" w:rsidRDefault="003410C8">
      <w:pPr>
        <w:pStyle w:val="PARAGRAPHnoindent"/>
        <w:spacing w:before="120"/>
        <w:jc w:val="center"/>
        <w:rPr>
          <w:color w:val="000000"/>
          <w:lang w:val="pt-BR"/>
        </w:rPr>
      </w:pPr>
      <w:r w:rsidRPr="00F13F8B">
        <w:rPr>
          <w:color w:val="000000"/>
          <w:lang w:val="pt-BR"/>
        </w:rPr>
        <w:t>——————————</w:t>
      </w:r>
      <w:r w:rsidRPr="00F13F8B">
        <w:rPr>
          <w:rFonts w:ascii="Times New Roman" w:hAnsi="Times New Roman"/>
          <w:color w:val="000000"/>
          <w:position w:val="-2"/>
          <w:lang w:val="pt-BR"/>
        </w:rPr>
        <w:t xml:space="preserve">   </w:t>
      </w:r>
      <w:r>
        <w:rPr>
          <w:rFonts w:ascii="Wingdings" w:hAnsi="Wingdings"/>
          <w:color w:val="000000"/>
          <w:position w:val="-2"/>
        </w:rPr>
        <w:sym w:font="Wingdings" w:char="F075"/>
      </w:r>
      <w:r w:rsidRPr="00F13F8B">
        <w:rPr>
          <w:rFonts w:ascii="Times New Roman" w:hAnsi="Times New Roman"/>
          <w:color w:val="000000"/>
          <w:position w:val="-2"/>
          <w:lang w:val="pt-BR"/>
        </w:rPr>
        <w:t xml:space="preserve">   </w:t>
      </w:r>
      <w:r w:rsidRPr="00F13F8B">
        <w:rPr>
          <w:color w:val="000000"/>
          <w:lang w:val="pt-BR"/>
        </w:rPr>
        <w:t>——————————</w:t>
      </w:r>
    </w:p>
    <w:p w14:paraId="2019FE8A" w14:textId="74ABC010" w:rsidR="003410C8" w:rsidRPr="00F13F8B" w:rsidRDefault="003410C8">
      <w:pPr>
        <w:pStyle w:val="Ttulo1"/>
        <w:spacing w:before="200"/>
        <w:rPr>
          <w:color w:val="000000"/>
          <w:lang w:val="pt-BR"/>
        </w:rPr>
        <w:sectPr w:rsidR="003410C8" w:rsidRPr="00F13F8B" w:rsidSect="0069250A">
          <w:headerReference w:type="even" r:id="rId10"/>
          <w:headerReference w:type="default" r:id="rId11"/>
          <w:footerReference w:type="even" r:id="rId12"/>
          <w:footerReference w:type="default" r:id="rId13"/>
          <w:headerReference w:type="first" r:id="rId14"/>
          <w:footerReference w:type="first" r:id="rId15"/>
          <w:pgSz w:w="11340" w:h="15480" w:code="1"/>
          <w:pgMar w:top="1195" w:right="605" w:bottom="360" w:left="720" w:header="605" w:footer="72" w:gutter="0"/>
          <w:cols w:space="240"/>
          <w:titlePg/>
        </w:sectPr>
      </w:pPr>
      <w:r w:rsidRPr="00F13F8B">
        <w:rPr>
          <w:color w:val="000000"/>
          <w:lang w:val="pt-BR"/>
        </w:rPr>
        <w:t>1</w:t>
      </w:r>
      <w:r w:rsidRPr="00F13F8B">
        <w:rPr>
          <w:color w:val="000000"/>
          <w:lang w:val="pt-BR"/>
        </w:rPr>
        <w:tab/>
        <w:t>I</w:t>
      </w:r>
      <w:r w:rsidR="00A9345E" w:rsidRPr="00F13F8B">
        <w:rPr>
          <w:color w:val="000000"/>
          <w:lang w:val="pt-BR"/>
        </w:rPr>
        <w:t>ntrodução</w:t>
      </w:r>
    </w:p>
    <w:p w14:paraId="2046BBB1" w14:textId="50134D1A" w:rsidR="003410C8" w:rsidRPr="00F13F8B" w:rsidRDefault="00F13F8B" w:rsidP="00DE2722">
      <w:pPr>
        <w:pStyle w:val="Text"/>
        <w:keepNext/>
        <w:framePr w:dropCap="drop" w:lines="2" w:h="441" w:hRule="exact" w:wrap="around" w:vAnchor="text" w:hAnchor="text"/>
        <w:autoSpaceDE/>
        <w:autoSpaceDN/>
        <w:spacing w:line="441" w:lineRule="exact"/>
        <w:ind w:firstLine="0"/>
        <w:textAlignment w:val="baseline"/>
        <w:rPr>
          <w:rFonts w:ascii="Palatino" w:hAnsi="Palatino"/>
          <w:color w:val="000000"/>
          <w:spacing w:val="-2"/>
          <w:position w:val="-4"/>
          <w:sz w:val="50"/>
          <w:szCs w:val="56"/>
          <w:lang w:val="pt-BR"/>
        </w:rPr>
      </w:pPr>
      <w:r w:rsidRPr="00F13F8B">
        <w:rPr>
          <w:rFonts w:ascii="Palatino" w:hAnsi="Palatino"/>
          <w:color w:val="000000"/>
          <w:spacing w:val="-2"/>
          <w:position w:val="-4"/>
          <w:sz w:val="50"/>
          <w:szCs w:val="56"/>
          <w:lang w:val="pt-BR"/>
        </w:rPr>
        <w:t>A</w:t>
      </w:r>
    </w:p>
    <w:p w14:paraId="65DB5320" w14:textId="0690A416" w:rsidR="006601F6" w:rsidRDefault="00F13F8B">
      <w:pPr>
        <w:pStyle w:val="PARAGRAPHnoindent"/>
        <w:rPr>
          <w:color w:val="000000"/>
          <w:lang w:val="pt-BR"/>
        </w:rPr>
      </w:pPr>
      <w:r w:rsidRPr="00F13F8B">
        <w:rPr>
          <w:color w:val="000000"/>
          <w:lang w:val="pt-BR"/>
        </w:rPr>
        <w:t>programação, ou escalonamento, da produção é uma fator diferencial que pode agregar a competividade das empresas de diversos setores produtivos.</w:t>
      </w:r>
      <w:r w:rsidR="003410C8" w:rsidRPr="00F13F8B">
        <w:rPr>
          <w:color w:val="000000"/>
          <w:lang w:val="pt-BR"/>
        </w:rPr>
        <w:t xml:space="preserve"> </w:t>
      </w:r>
      <w:r w:rsidR="00AD2226">
        <w:rPr>
          <w:color w:val="000000"/>
          <w:lang w:val="pt-BR"/>
        </w:rPr>
        <w:t>Esta programação visa otimizar os custos envolvidos na produção de produtos através d</w:t>
      </w:r>
      <w:r w:rsidR="003B217C">
        <w:rPr>
          <w:color w:val="000000"/>
          <w:lang w:val="pt-BR"/>
        </w:rPr>
        <w:t>e complexas</w:t>
      </w:r>
      <w:r w:rsidR="00AD2226">
        <w:rPr>
          <w:color w:val="000000"/>
          <w:lang w:val="pt-BR"/>
        </w:rPr>
        <w:t xml:space="preserve"> análise</w:t>
      </w:r>
      <w:r w:rsidR="003B217C">
        <w:rPr>
          <w:color w:val="000000"/>
          <w:lang w:val="pt-BR"/>
        </w:rPr>
        <w:t>s</w:t>
      </w:r>
      <w:r w:rsidR="00AD2226">
        <w:rPr>
          <w:color w:val="000000"/>
          <w:lang w:val="pt-BR"/>
        </w:rPr>
        <w:t xml:space="preserve"> combinatória dos recursos envolvidos na manufatura, mitigando as possibilidades de gastos envolvidos neste processo</w:t>
      </w:r>
      <w:r w:rsidR="00E36B3A">
        <w:rPr>
          <w:color w:val="000000"/>
          <w:lang w:val="pt-BR"/>
        </w:rPr>
        <w:t>.</w:t>
      </w:r>
    </w:p>
    <w:p w14:paraId="549B3AAF" w14:textId="6FD93891" w:rsidR="003410C8" w:rsidRDefault="00A46A2D" w:rsidP="00B60E22">
      <w:pPr>
        <w:pStyle w:val="PARAGRAPHnoindent"/>
        <w:ind w:firstLine="240"/>
        <w:rPr>
          <w:color w:val="000000"/>
          <w:lang w:val="pt-BR"/>
        </w:rPr>
      </w:pPr>
      <w:r>
        <w:rPr>
          <w:color w:val="000000"/>
          <w:lang w:val="pt-BR"/>
        </w:rPr>
        <w:t>O problema de programação Job-Shop (do inglês, Job-Shop</w:t>
      </w:r>
      <w:r w:rsidR="006E537D">
        <w:rPr>
          <w:color w:val="000000"/>
          <w:lang w:val="pt-BR"/>
        </w:rPr>
        <w:t xml:space="preserve"> Scheduling Problem, ou </w:t>
      </w:r>
      <w:r>
        <w:rPr>
          <w:color w:val="000000"/>
          <w:lang w:val="pt-BR"/>
        </w:rPr>
        <w:t>JSP)</w:t>
      </w:r>
      <w:r w:rsidR="008725DB">
        <w:rPr>
          <w:color w:val="000000"/>
          <w:lang w:val="pt-BR"/>
        </w:rPr>
        <w:t>, é um ramo deste cenário que está entre os mais difíceis problemas de otimização combinatória conhecidos. [1]</w:t>
      </w:r>
      <w:r w:rsidR="00B60E22">
        <w:rPr>
          <w:color w:val="000000"/>
          <w:lang w:val="pt-BR"/>
        </w:rPr>
        <w:t xml:space="preserve"> </w:t>
      </w:r>
      <w:r w:rsidR="003B4CBC">
        <w:rPr>
          <w:color w:val="000000"/>
          <w:lang w:val="pt-BR"/>
        </w:rPr>
        <w:t>Esta abordagem</w:t>
      </w:r>
      <w:r w:rsidR="00B60E22" w:rsidRPr="00B60E22">
        <w:rPr>
          <w:color w:val="000000"/>
          <w:lang w:val="pt-BR"/>
        </w:rPr>
        <w:t xml:space="preserve"> consiste em programar um conjunto de </w:t>
      </w:r>
      <w:r w:rsidR="00B60E22">
        <w:rPr>
          <w:color w:val="000000"/>
          <w:lang w:val="pt-BR"/>
        </w:rPr>
        <w:t>tarefas</w:t>
      </w:r>
      <w:r w:rsidR="00B60E22" w:rsidRPr="00B60E22">
        <w:rPr>
          <w:color w:val="000000"/>
          <w:lang w:val="pt-BR"/>
        </w:rPr>
        <w:t xml:space="preserve"> </w:t>
      </w:r>
      <w:r w:rsidR="00B60E22">
        <w:rPr>
          <w:color w:val="000000"/>
          <w:lang w:val="pt-BR"/>
        </w:rPr>
        <w:t>em uma série</w:t>
      </w:r>
      <w:r w:rsidR="00B60E22" w:rsidRPr="00B60E22">
        <w:rPr>
          <w:color w:val="000000"/>
          <w:lang w:val="pt-BR"/>
        </w:rPr>
        <w:t xml:space="preserve"> de máquinas com o objetivo de minimizar um determinado critério</w:t>
      </w:r>
      <w:r w:rsidR="00B60E22">
        <w:rPr>
          <w:color w:val="000000"/>
          <w:lang w:val="pt-BR"/>
        </w:rPr>
        <w:t xml:space="preserve"> de produção</w:t>
      </w:r>
      <w:r w:rsidR="00B60E22" w:rsidRPr="00B60E22">
        <w:rPr>
          <w:color w:val="000000"/>
          <w:lang w:val="pt-BR"/>
        </w:rPr>
        <w:t xml:space="preserve">, sujeito à restrição de que cada tarefa tem uma ordem de processamento especificada </w:t>
      </w:r>
      <w:r w:rsidR="003B4CBC">
        <w:rPr>
          <w:color w:val="000000"/>
          <w:lang w:val="pt-BR"/>
        </w:rPr>
        <w:t>a priori, além de que esta pode ser atribuída a todas as máquinas previamente estabelecidas. Assim, o JSP é um problema NP-difícil, que envolve cálculos combinatórios altamente complexos</w:t>
      </w:r>
      <w:r w:rsidR="00EC130A">
        <w:rPr>
          <w:color w:val="000000"/>
          <w:lang w:val="pt-BR"/>
        </w:rPr>
        <w:t xml:space="preserve"> para a resolução desta abordagem</w:t>
      </w:r>
      <w:r w:rsidR="003B4CBC">
        <w:rPr>
          <w:color w:val="000000"/>
          <w:lang w:val="pt-BR"/>
        </w:rPr>
        <w:t>.</w:t>
      </w:r>
    </w:p>
    <w:p w14:paraId="7B5C17AC" w14:textId="56B04B05" w:rsidR="00EC130A" w:rsidRDefault="00EC130A" w:rsidP="00EC130A">
      <w:pPr>
        <w:pStyle w:val="PARAGRAPH"/>
        <w:rPr>
          <w:lang w:val="pt-BR"/>
        </w:rPr>
      </w:pPr>
      <w:r>
        <w:rPr>
          <w:lang w:val="pt-BR"/>
        </w:rPr>
        <w:t xml:space="preserve">Além do JSP clássico, que não possui uma solução ótima conhecida, uma nova versão ainda mais complexa deste problema vem chamando a atenção da comunidade científica, o qual </w:t>
      </w:r>
      <w:r w:rsidR="00E0307A">
        <w:rPr>
          <w:lang w:val="pt-BR"/>
        </w:rPr>
        <w:t>é conhecido</w:t>
      </w:r>
      <w:r>
        <w:rPr>
          <w:lang w:val="pt-BR"/>
        </w:rPr>
        <w:t xml:space="preserve"> como programação Job-Shop Flexível (do inglês Flexible Job-Shop Scheduling).</w:t>
      </w:r>
    </w:p>
    <w:p w14:paraId="1369D093" w14:textId="5E2859E6" w:rsidR="00DC0911" w:rsidRDefault="00DC0911" w:rsidP="0028496F">
      <w:pPr>
        <w:pStyle w:val="PARAGRAPH"/>
        <w:rPr>
          <w:lang w:val="pt-BR"/>
        </w:rPr>
      </w:pPr>
      <w:r>
        <w:rPr>
          <w:lang w:val="pt-BR"/>
        </w:rPr>
        <w:t xml:space="preserve">No FJSP, além das características e restrições supracitadas presentes no JSP, a complexidade </w:t>
      </w:r>
      <w:r w:rsidR="0028496F">
        <w:rPr>
          <w:lang w:val="pt-BR"/>
        </w:rPr>
        <w:t>devido a detalhes adicionais</w:t>
      </w:r>
      <w:r w:rsidR="00313E18">
        <w:rPr>
          <w:lang w:val="pt-BR"/>
        </w:rPr>
        <w:t>.</w:t>
      </w:r>
      <w:r w:rsidR="0028496F">
        <w:rPr>
          <w:lang w:val="pt-BR"/>
        </w:rPr>
        <w:t xml:space="preserve"> </w:t>
      </w:r>
      <w:r w:rsidR="0028496F" w:rsidRPr="0028496F">
        <w:rPr>
          <w:lang w:val="pt-BR"/>
        </w:rPr>
        <w:t>Conforme um</w:t>
      </w:r>
      <w:r w:rsidR="0028496F">
        <w:rPr>
          <w:lang w:val="pt-BR"/>
        </w:rPr>
        <w:t>a</w:t>
      </w:r>
      <w:r w:rsidR="0028496F" w:rsidRPr="0028496F">
        <w:rPr>
          <w:lang w:val="pt-BR"/>
        </w:rPr>
        <w:t xml:space="preserve"> </w:t>
      </w:r>
      <w:r w:rsidR="0028496F">
        <w:rPr>
          <w:lang w:val="pt-BR"/>
        </w:rPr>
        <w:t>tarefa</w:t>
      </w:r>
      <w:r w:rsidR="0028496F" w:rsidRPr="0028496F">
        <w:rPr>
          <w:lang w:val="pt-BR"/>
        </w:rPr>
        <w:t xml:space="preserve"> é designad</w:t>
      </w:r>
      <w:r w:rsidR="0028496F">
        <w:rPr>
          <w:lang w:val="pt-BR"/>
        </w:rPr>
        <w:t>a</w:t>
      </w:r>
      <w:r w:rsidR="0028496F" w:rsidRPr="0028496F">
        <w:rPr>
          <w:lang w:val="pt-BR"/>
        </w:rPr>
        <w:t xml:space="preserve"> à produ</w:t>
      </w:r>
      <w:r w:rsidR="0028496F">
        <w:rPr>
          <w:lang w:val="pt-BR"/>
        </w:rPr>
        <w:t>ção, esta</w:t>
      </w:r>
      <w:r w:rsidR="0028496F" w:rsidRPr="0028496F">
        <w:rPr>
          <w:lang w:val="pt-BR"/>
        </w:rPr>
        <w:t xml:space="preserve"> pode </w:t>
      </w:r>
      <w:r w:rsidR="00DD5B45">
        <w:rPr>
          <w:lang w:val="pt-BR"/>
        </w:rPr>
        <w:t>ser processada por qualquer máquina em um determinado conjunto de opções de recursos produtivos disponíveis,</w:t>
      </w:r>
      <w:r w:rsidR="0028496F" w:rsidRPr="0028496F">
        <w:rPr>
          <w:lang w:val="pt-BR"/>
        </w:rPr>
        <w:t xml:space="preserve"> respeitando as</w:t>
      </w:r>
      <w:r w:rsidR="0028496F">
        <w:rPr>
          <w:lang w:val="pt-BR"/>
        </w:rPr>
        <w:t xml:space="preserve"> </w:t>
      </w:r>
      <w:r w:rsidR="0028496F" w:rsidRPr="0028496F">
        <w:rPr>
          <w:lang w:val="pt-BR"/>
        </w:rPr>
        <w:t>condições atuais d</w:t>
      </w:r>
      <w:r w:rsidR="00DD5B45">
        <w:rPr>
          <w:lang w:val="pt-BR"/>
        </w:rPr>
        <w:t>esta</w:t>
      </w:r>
      <w:r w:rsidR="0028496F" w:rsidRPr="0028496F">
        <w:rPr>
          <w:lang w:val="pt-BR"/>
        </w:rPr>
        <w:t xml:space="preserve">, </w:t>
      </w:r>
      <w:r w:rsidR="00DD5B45">
        <w:rPr>
          <w:lang w:val="pt-BR"/>
        </w:rPr>
        <w:t xml:space="preserve">resultando em um aumento significativo </w:t>
      </w:r>
      <w:r w:rsidR="0028496F" w:rsidRPr="0028496F">
        <w:rPr>
          <w:lang w:val="pt-BR"/>
        </w:rPr>
        <w:t>de soluções factíveis</w:t>
      </w:r>
      <w:r w:rsidR="0028496F">
        <w:rPr>
          <w:lang w:val="pt-BR"/>
        </w:rPr>
        <w:t>.</w:t>
      </w:r>
    </w:p>
    <w:p w14:paraId="2D34CCFE" w14:textId="32DA4B3E" w:rsidR="00F36EE6" w:rsidRDefault="00DE6E54" w:rsidP="00F36EE6">
      <w:pPr>
        <w:pStyle w:val="PARAGRAPH"/>
        <w:rPr>
          <w:lang w:val="pt-BR"/>
        </w:rPr>
      </w:pPr>
      <w:r>
        <w:rPr>
          <w:lang w:val="pt-BR"/>
        </w:rPr>
        <w:t>Conforme [2], o</w:t>
      </w:r>
      <w:r w:rsidRPr="00DE6E54">
        <w:rPr>
          <w:lang w:val="pt-BR"/>
        </w:rPr>
        <w:t xml:space="preserve"> FJSP </w:t>
      </w:r>
      <w:r>
        <w:rPr>
          <w:lang w:val="pt-BR"/>
        </w:rPr>
        <w:t xml:space="preserve">a solução deste pode ser orientada à decomposição do problema original em </w:t>
      </w:r>
      <w:r w:rsidRPr="00DE6E54">
        <w:rPr>
          <w:lang w:val="pt-BR"/>
        </w:rPr>
        <w:t xml:space="preserve">dois subproblemas principais, o de roteamento e o de programação. </w:t>
      </w:r>
      <w:r w:rsidRPr="00DE6E54">
        <w:rPr>
          <w:lang w:val="pt-BR"/>
        </w:rPr>
        <w:lastRenderedPageBreak/>
        <w:t>O subproblema de roteamento</w:t>
      </w:r>
      <w:r w:rsidR="006B7578">
        <w:rPr>
          <w:lang w:val="pt-BR"/>
        </w:rPr>
        <w:t xml:space="preserve"> consiste na atribuição individual das operações em um recurso dentre um conjunto de recursos válidos para a respectivas operações. </w:t>
      </w:r>
      <w:r w:rsidRPr="00DE6E54">
        <w:rPr>
          <w:lang w:val="pt-BR"/>
        </w:rPr>
        <w:t>O subproblema de programação</w:t>
      </w:r>
      <w:r w:rsidR="006B7578">
        <w:rPr>
          <w:lang w:val="pt-BR"/>
        </w:rPr>
        <w:t xml:space="preserve"> é extraído a partir do subproblema supracitado e </w:t>
      </w:r>
      <w:r w:rsidRPr="00DE6E54">
        <w:rPr>
          <w:lang w:val="pt-BR"/>
        </w:rPr>
        <w:t xml:space="preserve">envolve a </w:t>
      </w:r>
      <w:r w:rsidR="006B7578">
        <w:rPr>
          <w:lang w:val="pt-BR"/>
        </w:rPr>
        <w:t>organização</w:t>
      </w:r>
      <w:r w:rsidRPr="00DE6E54">
        <w:rPr>
          <w:lang w:val="pt-BR"/>
        </w:rPr>
        <w:t xml:space="preserve"> das operações atribuídas aos recursos, </w:t>
      </w:r>
      <w:r w:rsidR="00F36EE6">
        <w:rPr>
          <w:lang w:val="pt-BR"/>
        </w:rPr>
        <w:t>visando minimizar o objetivo global pré-estabelecido em detrimento de um cronograma rodutivo factível. Esta é a abordagem subdividida é denominada hierárquica.</w:t>
      </w:r>
    </w:p>
    <w:p w14:paraId="42D6433A" w14:textId="47FA0B44" w:rsidR="00711386" w:rsidRDefault="00F36EE6" w:rsidP="00F943A8">
      <w:pPr>
        <w:pStyle w:val="PARAGRAPH"/>
        <w:rPr>
          <w:lang w:val="pt-BR"/>
        </w:rPr>
      </w:pPr>
      <w:r>
        <w:rPr>
          <w:lang w:val="pt-BR"/>
        </w:rPr>
        <w:t xml:space="preserve">Neste contexto de subproblemas decompostos, </w:t>
      </w:r>
      <w:r w:rsidR="00F943A8">
        <w:rPr>
          <w:lang w:val="pt-BR"/>
        </w:rPr>
        <w:t>segundo [2], a resolução destes pode ser obtida através de dois métodos de otimização global, atuando de maneira individualizada.</w:t>
      </w:r>
    </w:p>
    <w:p w14:paraId="315372FB" w14:textId="6A268A25" w:rsidR="0020166B" w:rsidRPr="00EC130A" w:rsidRDefault="0020166B" w:rsidP="00F943A8">
      <w:pPr>
        <w:pStyle w:val="PARAGRAPH"/>
        <w:rPr>
          <w:lang w:val="pt-BR"/>
        </w:rPr>
      </w:pPr>
      <w:r>
        <w:rPr>
          <w:lang w:val="pt-BR"/>
        </w:rPr>
        <w:t xml:space="preserve">Portanto, este trabalho visa apresentar uma </w:t>
      </w:r>
      <w:r w:rsidR="007A328B">
        <w:rPr>
          <w:lang w:val="pt-BR"/>
        </w:rPr>
        <w:t>solução</w:t>
      </w:r>
      <w:r>
        <w:rPr>
          <w:lang w:val="pt-BR"/>
        </w:rPr>
        <w:t xml:space="preserve"> </w:t>
      </w:r>
      <w:r w:rsidR="007A328B">
        <w:rPr>
          <w:lang w:val="pt-BR"/>
        </w:rPr>
        <w:t xml:space="preserve">computacional </w:t>
      </w:r>
      <w:r>
        <w:rPr>
          <w:lang w:val="pt-BR"/>
        </w:rPr>
        <w:t>hí</w:t>
      </w:r>
      <w:r w:rsidR="007A328B">
        <w:rPr>
          <w:lang w:val="pt-BR"/>
        </w:rPr>
        <w:t xml:space="preserve">brida para </w:t>
      </w:r>
      <w:r>
        <w:rPr>
          <w:lang w:val="pt-BR"/>
        </w:rPr>
        <w:t>o FJSP, apoiado na abordagem hierá</w:t>
      </w:r>
      <w:r w:rsidR="007A328B">
        <w:rPr>
          <w:lang w:val="pt-BR"/>
        </w:rPr>
        <w:t xml:space="preserve">rquica, sendo o algoritmo resultante </w:t>
      </w:r>
      <w:r>
        <w:rPr>
          <w:lang w:val="pt-BR"/>
        </w:rPr>
        <w:t xml:space="preserve">baseado em otimização por enxame de partículas (do inglês </w:t>
      </w:r>
      <w:r w:rsidRPr="0020166B">
        <w:rPr>
          <w:i/>
          <w:lang w:val="pt-BR"/>
        </w:rPr>
        <w:t>Particle Swarm Optmization</w:t>
      </w:r>
      <w:r>
        <w:rPr>
          <w:lang w:val="pt-BR"/>
        </w:rPr>
        <w:t>, PSO)</w:t>
      </w:r>
      <w:r w:rsidR="007A328B">
        <w:rPr>
          <w:lang w:val="pt-BR"/>
        </w:rPr>
        <w:t xml:space="preserve"> para a resolução do subproblema de roteamento e o método de busca local por arrefecimento simulado (do inglês </w:t>
      </w:r>
      <w:r w:rsidR="007A328B" w:rsidRPr="007A328B">
        <w:rPr>
          <w:i/>
          <w:lang w:val="pt-BR"/>
        </w:rPr>
        <w:t>Simulated Annealing</w:t>
      </w:r>
      <w:r w:rsidR="007A328B">
        <w:rPr>
          <w:lang w:val="pt-BR"/>
        </w:rPr>
        <w:t>, SA) para o subproblema de programação.</w:t>
      </w:r>
    </w:p>
    <w:p w14:paraId="78AD4FDF" w14:textId="1E086E25" w:rsidR="003410C8" w:rsidRDefault="003410C8">
      <w:pPr>
        <w:pStyle w:val="Ttulo1"/>
        <w:rPr>
          <w:color w:val="000000"/>
        </w:rPr>
      </w:pPr>
      <w:r>
        <w:rPr>
          <w:color w:val="000000"/>
        </w:rPr>
        <w:t>2</w:t>
      </w:r>
      <w:r>
        <w:rPr>
          <w:color w:val="000000"/>
        </w:rPr>
        <w:tab/>
      </w:r>
      <w:r w:rsidR="00B45EEB">
        <w:rPr>
          <w:color w:val="000000"/>
        </w:rPr>
        <w:t xml:space="preserve">Modelagem </w:t>
      </w:r>
      <w:r w:rsidR="0048574A">
        <w:rPr>
          <w:color w:val="000000"/>
        </w:rPr>
        <w:t>do problema</w:t>
      </w:r>
    </w:p>
    <w:p w14:paraId="006BA4E1" w14:textId="77777777" w:rsidR="00B40F66" w:rsidRDefault="00C62B03" w:rsidP="009A2F21">
      <w:pPr>
        <w:pStyle w:val="PARAGRAPHnoindent"/>
        <w:rPr>
          <w:color w:val="000000"/>
        </w:rPr>
      </w:pPr>
      <w:r>
        <w:rPr>
          <w:color w:val="000000"/>
        </w:rPr>
        <w:t xml:space="preserve">No contexto deste trabalho, o FJSP será modelado de forma a conter um conjunto de </w:t>
      </w:r>
      <w:r w:rsidRPr="00C62B03">
        <w:rPr>
          <w:i/>
          <w:color w:val="000000"/>
        </w:rPr>
        <w:t>n</w:t>
      </w:r>
      <w:r>
        <w:rPr>
          <w:color w:val="000000"/>
        </w:rPr>
        <w:t xml:space="preserve"> tarefas</w:t>
      </w:r>
      <w:r w:rsidRPr="00C62B03">
        <w:rPr>
          <w:color w:val="000000"/>
        </w:rPr>
        <w:t xml:space="preserve"> </w:t>
      </w:r>
      <w:r>
        <w:rPr>
          <w:color w:val="000000"/>
        </w:rPr>
        <w:t>(</w:t>
      </w:r>
      <w:r w:rsidRPr="00C62B03">
        <w:rPr>
          <w:i/>
          <w:color w:val="000000"/>
        </w:rPr>
        <w:t>jobs</w:t>
      </w:r>
      <w:r>
        <w:rPr>
          <w:color w:val="000000"/>
        </w:rPr>
        <w:t xml:space="preserve">) a ser processadas em </w:t>
      </w:r>
      <w:r w:rsidRPr="00C62B03">
        <w:rPr>
          <w:i/>
          <w:color w:val="000000"/>
        </w:rPr>
        <w:t>m</w:t>
      </w:r>
      <w:r>
        <w:rPr>
          <w:color w:val="000000"/>
        </w:rPr>
        <w:t xml:space="preserve"> recursos (máquinas), disponíveis dentro de um conjunto </w:t>
      </w:r>
      <w:r w:rsidRPr="00C62B03">
        <w:rPr>
          <w:i/>
          <w:color w:val="000000"/>
        </w:rPr>
        <w:t>M</w:t>
      </w:r>
      <w:r>
        <w:rPr>
          <w:color w:val="000000"/>
        </w:rPr>
        <w:t xml:space="preserve"> destes.  Cada</w:t>
      </w:r>
      <w:r w:rsidRPr="00C62B03">
        <w:rPr>
          <w:color w:val="000000"/>
        </w:rPr>
        <w:t xml:space="preserve"> job </w:t>
      </w:r>
      <w:r w:rsidRPr="00C62B03">
        <w:rPr>
          <w:i/>
          <w:color w:val="000000"/>
        </w:rPr>
        <w:t xml:space="preserve">j </w:t>
      </w:r>
      <w:r w:rsidR="00827C19" w:rsidRPr="00827C19">
        <w:rPr>
          <w:color w:val="000000"/>
        </w:rPr>
        <w:t>é compost</w:t>
      </w:r>
      <w:r w:rsidR="00BE7A4A">
        <w:rPr>
          <w:color w:val="000000"/>
        </w:rPr>
        <w:t>o</w:t>
      </w:r>
      <w:r w:rsidR="00827C19" w:rsidRPr="00827C19">
        <w:rPr>
          <w:color w:val="000000"/>
        </w:rPr>
        <w:t xml:space="preserve"> de uma sequência de </w:t>
      </w:r>
      <w:r w:rsidR="00827C19" w:rsidRPr="00827C19">
        <w:rPr>
          <w:i/>
          <w:color w:val="000000"/>
        </w:rPr>
        <w:t>n</w:t>
      </w:r>
      <w:r w:rsidR="00827C19" w:rsidRPr="00827C19">
        <w:rPr>
          <w:i/>
          <w:color w:val="000000"/>
          <w:sz w:val="28"/>
          <w:vertAlign w:val="subscript"/>
        </w:rPr>
        <w:t>j</w:t>
      </w:r>
      <w:r w:rsidR="00827C19" w:rsidRPr="00827C19">
        <w:rPr>
          <w:color w:val="000000"/>
          <w:sz w:val="28"/>
        </w:rPr>
        <w:t xml:space="preserve"> </w:t>
      </w:r>
      <w:r w:rsidR="00827C19" w:rsidRPr="00827C19">
        <w:rPr>
          <w:color w:val="000000"/>
        </w:rPr>
        <w:t xml:space="preserve">operações, </w:t>
      </w:r>
      <w:r w:rsidRPr="00827C19">
        <w:rPr>
          <w:i/>
          <w:color w:val="000000"/>
        </w:rPr>
        <w:t>O</w:t>
      </w:r>
      <w:r w:rsidRPr="00827C19">
        <w:rPr>
          <w:i/>
          <w:color w:val="000000"/>
          <w:sz w:val="28"/>
          <w:vertAlign w:val="subscript"/>
        </w:rPr>
        <w:t>j,1</w:t>
      </w:r>
      <w:r w:rsidRPr="00827C19">
        <w:rPr>
          <w:i/>
          <w:color w:val="000000"/>
        </w:rPr>
        <w:t>, O</w:t>
      </w:r>
      <w:r w:rsidRPr="00827C19">
        <w:rPr>
          <w:i/>
          <w:color w:val="000000"/>
          <w:sz w:val="28"/>
          <w:szCs w:val="28"/>
          <w:vertAlign w:val="subscript"/>
        </w:rPr>
        <w:t>j,2</w:t>
      </w:r>
      <w:r w:rsidRPr="00827C19">
        <w:rPr>
          <w:i/>
          <w:color w:val="000000"/>
        </w:rPr>
        <w:t>,</w:t>
      </w:r>
      <w:r w:rsidR="00827C19" w:rsidRPr="00827C19">
        <w:rPr>
          <w:i/>
          <w:color w:val="000000"/>
        </w:rPr>
        <w:t xml:space="preserve"> …</w:t>
      </w:r>
      <w:r w:rsidR="00A503AE">
        <w:rPr>
          <w:i/>
          <w:color w:val="000000"/>
        </w:rPr>
        <w:t>,</w:t>
      </w:r>
      <w:r w:rsidR="00827C19" w:rsidRPr="00827C19">
        <w:rPr>
          <w:i/>
          <w:color w:val="000000"/>
        </w:rPr>
        <w:t xml:space="preserve"> </w:t>
      </w:r>
      <w:proofErr w:type="gramStart"/>
      <w:r w:rsidRPr="00827C19">
        <w:rPr>
          <w:i/>
          <w:color w:val="000000"/>
        </w:rPr>
        <w:t>O</w:t>
      </w:r>
      <w:r w:rsidRPr="00827C19">
        <w:rPr>
          <w:i/>
          <w:color w:val="000000"/>
          <w:sz w:val="28"/>
          <w:szCs w:val="28"/>
          <w:vertAlign w:val="subscript"/>
        </w:rPr>
        <w:t>j,nj</w:t>
      </w:r>
      <w:proofErr w:type="gramEnd"/>
      <w:r w:rsidRPr="00C62B03">
        <w:rPr>
          <w:color w:val="000000"/>
        </w:rPr>
        <w:t xml:space="preserve">. </w:t>
      </w:r>
      <w:r w:rsidR="00A503AE">
        <w:rPr>
          <w:color w:val="000000"/>
        </w:rPr>
        <w:t xml:space="preserve">Assim, para um job ser complete, todas as operações que o compõe devem ser processadas. </w:t>
      </w:r>
    </w:p>
    <w:p w14:paraId="046A8E10" w14:textId="77777777" w:rsidR="00EE677A" w:rsidRDefault="00A503AE" w:rsidP="00B40F66">
      <w:pPr>
        <w:pStyle w:val="PARAGRAPHnoindent"/>
        <w:ind w:firstLine="284"/>
        <w:rPr>
          <w:color w:val="000000"/>
        </w:rPr>
      </w:pPr>
      <w:r>
        <w:rPr>
          <w:color w:val="000000"/>
        </w:rPr>
        <w:t>A execução de cada operação i (denotada por</w:t>
      </w:r>
      <w:r w:rsidR="00C62B03" w:rsidRPr="00C62B03">
        <w:rPr>
          <w:color w:val="000000"/>
        </w:rPr>
        <w:t xml:space="preserve"> </w:t>
      </w:r>
      <w:proofErr w:type="gramStart"/>
      <w:r w:rsidR="00C62B03" w:rsidRPr="00A503AE">
        <w:rPr>
          <w:i/>
          <w:color w:val="000000"/>
        </w:rPr>
        <w:t>O</w:t>
      </w:r>
      <w:r w:rsidR="00C62B03" w:rsidRPr="00A503AE">
        <w:rPr>
          <w:i/>
          <w:color w:val="000000"/>
          <w:sz w:val="28"/>
          <w:szCs w:val="28"/>
          <w:vertAlign w:val="subscript"/>
        </w:rPr>
        <w:t>j,i</w:t>
      </w:r>
      <w:proofErr w:type="gramEnd"/>
      <w:r w:rsidR="00C62B03" w:rsidRPr="00C62B03">
        <w:rPr>
          <w:color w:val="000000"/>
        </w:rPr>
        <w:t xml:space="preserve">) </w:t>
      </w:r>
      <w:r>
        <w:rPr>
          <w:color w:val="000000"/>
        </w:rPr>
        <w:t xml:space="preserve">deve ser realizada por uma máquina </w:t>
      </w:r>
      <w:r w:rsidRPr="00A503AE">
        <w:rPr>
          <w:i/>
          <w:color w:val="000000"/>
        </w:rPr>
        <w:t>M</w:t>
      </w:r>
      <w:r w:rsidRPr="00A503AE">
        <w:rPr>
          <w:i/>
          <w:color w:val="000000"/>
          <w:sz w:val="28"/>
          <w:szCs w:val="28"/>
          <w:vertAlign w:val="subscript"/>
        </w:rPr>
        <w:t>j,i</w:t>
      </w:r>
      <w:r>
        <w:rPr>
          <w:color w:val="000000"/>
        </w:rPr>
        <w:t xml:space="preserve"> pertencente ao conjunto </w:t>
      </w:r>
      <w:r w:rsidRPr="00A503AE">
        <w:rPr>
          <w:i/>
          <w:color w:val="000000"/>
        </w:rPr>
        <w:t>M</w:t>
      </w:r>
      <w:r w:rsidR="00C62B03" w:rsidRPr="00C62B03">
        <w:rPr>
          <w:color w:val="000000"/>
        </w:rPr>
        <w:t xml:space="preserve">. </w:t>
      </w:r>
      <w:r>
        <w:rPr>
          <w:color w:val="000000"/>
        </w:rPr>
        <w:t xml:space="preserve">Portanto, o objetivo é determinar a atribuição e a </w:t>
      </w:r>
      <w:r>
        <w:rPr>
          <w:color w:val="000000"/>
        </w:rPr>
        <w:lastRenderedPageBreak/>
        <w:t xml:space="preserve">ordem de procedência de cada operação em uma específica máquina a fim de minimizar um determinado critério produtivo. </w:t>
      </w:r>
    </w:p>
    <w:p w14:paraId="4D7CA13C" w14:textId="522F39A8" w:rsidR="00C62B03" w:rsidRDefault="00A503AE" w:rsidP="00B40F66">
      <w:pPr>
        <w:pStyle w:val="PARAGRAPHnoindent"/>
        <w:ind w:firstLine="284"/>
        <w:rPr>
          <w:color w:val="000000"/>
        </w:rPr>
      </w:pPr>
      <w:r>
        <w:rPr>
          <w:color w:val="000000"/>
        </w:rPr>
        <w:t xml:space="preserve">Neste trabalho, o critério </w:t>
      </w:r>
      <w:r w:rsidR="00EE677A">
        <w:rPr>
          <w:color w:val="000000"/>
        </w:rPr>
        <w:t xml:space="preserve">de minimização </w:t>
      </w:r>
      <w:r>
        <w:rPr>
          <w:color w:val="000000"/>
        </w:rPr>
        <w:t>a ser adotado será o tempo de completude de todas as operações, denominado na literatur</w:t>
      </w:r>
      <w:r w:rsidR="000F09C8">
        <w:rPr>
          <w:color w:val="000000"/>
        </w:rPr>
        <w:t>a</w:t>
      </w:r>
      <w:r>
        <w:rPr>
          <w:color w:val="000000"/>
        </w:rPr>
        <w:t xml:space="preserve"> por </w:t>
      </w:r>
      <w:r w:rsidRPr="00A503AE">
        <w:rPr>
          <w:i/>
          <w:color w:val="000000"/>
        </w:rPr>
        <w:t>makespan</w:t>
      </w:r>
      <w:r>
        <w:rPr>
          <w:color w:val="000000"/>
        </w:rPr>
        <w:t>.</w:t>
      </w:r>
    </w:p>
    <w:p w14:paraId="614E46C1" w14:textId="7B48C129" w:rsidR="00835A53" w:rsidRDefault="00835A53" w:rsidP="00835A53">
      <w:pPr>
        <w:pStyle w:val="PARAGRAPH"/>
      </w:pPr>
      <w:r>
        <w:t xml:space="preserve">Com base em [1], este trabalho </w:t>
      </w:r>
      <w:r w:rsidR="002C1EFB">
        <w:t xml:space="preserve">se guiará obedecendo as seguintes hipóteses no universo do problema </w:t>
      </w:r>
      <w:r w:rsidR="00DF3D24">
        <w:t>de FJSP:</w:t>
      </w:r>
    </w:p>
    <w:p w14:paraId="3B81BD52" w14:textId="770E3E82" w:rsidR="00DF3D24" w:rsidRDefault="00DF3D24" w:rsidP="00DF3D24">
      <w:pPr>
        <w:pStyle w:val="PARAGRAPH"/>
        <w:numPr>
          <w:ilvl w:val="0"/>
          <w:numId w:val="40"/>
        </w:numPr>
        <w:rPr>
          <w:lang w:val="pt-BR"/>
        </w:rPr>
      </w:pPr>
      <w:r>
        <w:rPr>
          <w:lang w:val="pt-BR"/>
        </w:rPr>
        <w:t>O tempo de preparação e alternância das operações entre as máquinas são desconsiderados,</w:t>
      </w:r>
    </w:p>
    <w:p w14:paraId="361A7736" w14:textId="65FA9F70" w:rsidR="00DF3D24" w:rsidRDefault="00DF3D24" w:rsidP="00DF3D24">
      <w:pPr>
        <w:pStyle w:val="PARAGRAPH"/>
        <w:numPr>
          <w:ilvl w:val="0"/>
          <w:numId w:val="40"/>
        </w:numPr>
        <w:rPr>
          <w:lang w:val="pt-BR"/>
        </w:rPr>
      </w:pPr>
      <w:r>
        <w:rPr>
          <w:lang w:val="pt-BR"/>
        </w:rPr>
        <w:t>As máquinas são independentes entre si no que tange os processamentos individuais,</w:t>
      </w:r>
    </w:p>
    <w:p w14:paraId="406B0DBB" w14:textId="7CCDD2B4" w:rsidR="00DF3D24" w:rsidRDefault="00DF3D24" w:rsidP="00DF3D24">
      <w:pPr>
        <w:pStyle w:val="PARAGRAPH"/>
        <w:numPr>
          <w:ilvl w:val="0"/>
          <w:numId w:val="40"/>
        </w:numPr>
        <w:rPr>
          <w:lang w:val="pt-BR"/>
        </w:rPr>
      </w:pPr>
      <w:r>
        <w:rPr>
          <w:lang w:val="pt-BR"/>
        </w:rPr>
        <w:t xml:space="preserve">Os </w:t>
      </w:r>
      <w:r w:rsidRPr="00DF3D24">
        <w:rPr>
          <w:i/>
          <w:lang w:val="pt-BR"/>
        </w:rPr>
        <w:t>jobs</w:t>
      </w:r>
      <w:r>
        <w:rPr>
          <w:lang w:val="pt-BR"/>
        </w:rPr>
        <w:t xml:space="preserve"> são independentes entre si,</w:t>
      </w:r>
    </w:p>
    <w:p w14:paraId="16AE0EFC" w14:textId="675A82E7" w:rsidR="00DF3D24" w:rsidRDefault="00056FF2" w:rsidP="00DF3D24">
      <w:pPr>
        <w:pStyle w:val="PARAGRAPH"/>
        <w:numPr>
          <w:ilvl w:val="0"/>
          <w:numId w:val="40"/>
        </w:numPr>
        <w:rPr>
          <w:lang w:val="pt-BR"/>
        </w:rPr>
      </w:pPr>
      <w:r>
        <w:rPr>
          <w:lang w:val="pt-BR"/>
        </w:rPr>
        <w:t>Uma máquina executa uma, e apenas uma, operação por vez, estando disponível para novo processamento apenas ao término desta,</w:t>
      </w:r>
    </w:p>
    <w:p w14:paraId="1E7AC815" w14:textId="404B53E2" w:rsidR="00056FF2" w:rsidRDefault="00056FF2" w:rsidP="00DF3D24">
      <w:pPr>
        <w:pStyle w:val="PARAGRAPH"/>
        <w:numPr>
          <w:ilvl w:val="0"/>
          <w:numId w:val="40"/>
        </w:numPr>
        <w:rPr>
          <w:lang w:val="pt-BR"/>
        </w:rPr>
      </w:pPr>
      <w:r>
        <w:rPr>
          <w:lang w:val="pt-BR"/>
        </w:rPr>
        <w:t xml:space="preserve">Não há ordem de precedência na executação de operações entre </w:t>
      </w:r>
      <w:r w:rsidRPr="00056FF2">
        <w:rPr>
          <w:i/>
          <w:lang w:val="pt-BR"/>
        </w:rPr>
        <w:t>jobs</w:t>
      </w:r>
      <w:r>
        <w:rPr>
          <w:lang w:val="pt-BR"/>
        </w:rPr>
        <w:t xml:space="preserve"> distintos.</w:t>
      </w:r>
    </w:p>
    <w:p w14:paraId="548AD0F3" w14:textId="43D12D6B" w:rsidR="003F5197" w:rsidRPr="007954BB" w:rsidRDefault="003410C8" w:rsidP="007954BB">
      <w:pPr>
        <w:pStyle w:val="Ttulo1"/>
        <w:ind w:left="0" w:firstLine="0"/>
        <w:rPr>
          <w:color w:val="000000"/>
        </w:rPr>
      </w:pPr>
      <w:r>
        <w:rPr>
          <w:rStyle w:val="Figurereferenceto"/>
          <w:color w:val="000000"/>
        </w:rPr>
        <w:t>3</w:t>
      </w:r>
      <w:r>
        <w:rPr>
          <w:rStyle w:val="Figurereferenceto"/>
          <w:color w:val="000000"/>
        </w:rPr>
        <w:tab/>
      </w:r>
      <w:r w:rsidR="00037877">
        <w:rPr>
          <w:rStyle w:val="Figurereferenceto"/>
          <w:color w:val="000000"/>
        </w:rPr>
        <w:t>Proposta de algoritmo</w:t>
      </w:r>
    </w:p>
    <w:p w14:paraId="2F0E0202" w14:textId="0CF837DB" w:rsidR="003F5197" w:rsidRDefault="003F5197" w:rsidP="007954BB">
      <w:pPr>
        <w:pStyle w:val="PARAGRAPHnoindent"/>
      </w:pPr>
      <w:r>
        <w:t>O PSO, segundo [3], é uma técnica computacional evolucionária que foi desenvolvida inspirado no comportamento de enxames de animais, como aves e abelhas, que utilizam a inteligência do enxame a fim de garantir a sobrevivência do bando. Neste sentido, o PSO busca resolver, de maneira heurística, um problema de otimização diante de uma medida de qualidade pré-estabelecida. Assim, considerando um grupo de agentes (enxame) explora iterativamente o espaço de busca, dado que cada indíviduo é considerado independente neste ‘voo’, dado que a nuvem é regida pelas experiências obtidas pelos agentes.</w:t>
      </w:r>
    </w:p>
    <w:p w14:paraId="4AC82E26" w14:textId="33575ADE" w:rsidR="007954BB" w:rsidRPr="007954BB" w:rsidRDefault="007954BB" w:rsidP="007954BB">
      <w:pPr>
        <w:pStyle w:val="PARAGRAPH"/>
      </w:pPr>
      <w:r w:rsidRPr="007954BB">
        <w:t>Conforme citado, este trabalho apresenta uma versão híbrida do algoritmo pso a fim de otimizar o makespan do</w:t>
      </w:r>
      <w:r>
        <w:t xml:space="preserve"> FJSP</w:t>
      </w:r>
      <w:r w:rsidRPr="007954BB">
        <w:t>, a partir da abordagem hierárquica deste problema.</w:t>
      </w:r>
    </w:p>
    <w:p w14:paraId="02D6B8EB" w14:textId="77777777" w:rsidR="004D4122" w:rsidRDefault="004D4122" w:rsidP="004D4122">
      <w:pPr>
        <w:pStyle w:val="Ttulo2"/>
        <w:spacing w:before="0"/>
        <w:rPr>
          <w:color w:val="000000"/>
        </w:rPr>
      </w:pPr>
    </w:p>
    <w:p w14:paraId="365C0273" w14:textId="0AA67543" w:rsidR="004D4122" w:rsidRDefault="004D4122" w:rsidP="004D4122">
      <w:pPr>
        <w:pStyle w:val="Ttulo2"/>
        <w:spacing w:before="0"/>
        <w:rPr>
          <w:color w:val="000000"/>
        </w:rPr>
      </w:pPr>
      <w:r>
        <w:rPr>
          <w:color w:val="000000"/>
        </w:rPr>
        <w:t>3.1</w:t>
      </w:r>
      <w:r>
        <w:rPr>
          <w:color w:val="000000"/>
        </w:rPr>
        <w:tab/>
        <w:t>PSO clássico</w:t>
      </w:r>
    </w:p>
    <w:p w14:paraId="611DE74D" w14:textId="1BE37B2A" w:rsidR="00974E10" w:rsidRDefault="00974E10" w:rsidP="004D4122">
      <w:pPr>
        <w:pStyle w:val="PARAGRAPH"/>
        <w:ind w:firstLine="0"/>
      </w:pPr>
      <w:r>
        <w:t xml:space="preserve">Partindo de uma população inicial aleatória, ou nuvem de partículas, o PSO considera cada elemento desta uma solução em potencial, dado que cada partícula tem a capacidade de ‘voar’ pelo espaço D-dimensional do problema explorado. Mimetizando o comportamento natural conhecido, esta exploração individual é regida por uma velocidade de vôo que é dinamicamente ajustada de acordo </w:t>
      </w:r>
      <w:proofErr w:type="gramStart"/>
      <w:r>
        <w:t>com  a</w:t>
      </w:r>
      <w:proofErr w:type="gramEnd"/>
      <w:r>
        <w:t xml:space="preserve"> experiência pessoal da partícula (chamada de pBest) bem como </w:t>
      </w:r>
      <w:r w:rsidR="007E4CA5">
        <w:t>a experiência global da nuvem (gBest) os quais consideram os melhores caminhos explorados dentro de cada contexto.</w:t>
      </w:r>
    </w:p>
    <w:p w14:paraId="00F8AFD6" w14:textId="2E05956E" w:rsidR="007E4CA5" w:rsidRDefault="003A4876" w:rsidP="003A4876">
      <w:pPr>
        <w:pStyle w:val="PARAGRAPH"/>
        <w:ind w:firstLine="284"/>
      </w:pPr>
      <w:r>
        <w:t>Conforme propõe [2], a fim de ponderar estes fatores, o movimento da nuvem é regido pelas equações:</w:t>
      </w:r>
    </w:p>
    <w:p w14:paraId="3CC56ED3" w14:textId="77777777" w:rsidR="003A4876" w:rsidRDefault="003A4876" w:rsidP="003A4876">
      <w:pPr>
        <w:pStyle w:val="PARAGRAPH"/>
        <w:ind w:firstLine="284"/>
      </w:pPr>
    </w:p>
    <w:p w14:paraId="39A129EE" w14:textId="0A7B68FA" w:rsidR="003A4876" w:rsidRDefault="003A4876" w:rsidP="003A4876">
      <w:pPr>
        <w:pStyle w:val="PARAGRAPH"/>
        <w:ind w:firstLine="284"/>
      </w:pPr>
      <w:r w:rsidRPr="003A4876">
        <w:rPr>
          <w:i/>
        </w:rPr>
        <w:t>V</w:t>
      </w:r>
      <w:r w:rsidRPr="003A4876">
        <w:rPr>
          <w:i/>
          <w:sz w:val="32"/>
          <w:vertAlign w:val="subscript"/>
        </w:rPr>
        <w:t>id</w:t>
      </w:r>
      <w:r w:rsidRPr="003A4876">
        <w:rPr>
          <w:i/>
        </w:rPr>
        <w:t xml:space="preserve"> = W*V</w:t>
      </w:r>
      <w:r w:rsidRPr="003A4876">
        <w:rPr>
          <w:i/>
          <w:sz w:val="32"/>
          <w:vertAlign w:val="subscript"/>
        </w:rPr>
        <w:t>id</w:t>
      </w:r>
      <w:r w:rsidRPr="003A4876">
        <w:rPr>
          <w:i/>
        </w:rPr>
        <w:t xml:space="preserve"> + C1*</w:t>
      </w:r>
      <w:proofErr w:type="gramStart"/>
      <w:r w:rsidRPr="003A4876">
        <w:rPr>
          <w:i/>
        </w:rPr>
        <w:t>Rand(</w:t>
      </w:r>
      <w:proofErr w:type="gramEnd"/>
      <w:r w:rsidRPr="003A4876">
        <w:rPr>
          <w:i/>
        </w:rPr>
        <w:t>)*(pBest</w:t>
      </w:r>
      <w:r w:rsidRPr="003A4876">
        <w:rPr>
          <w:i/>
          <w:sz w:val="32"/>
          <w:vertAlign w:val="subscript"/>
        </w:rPr>
        <w:t>id</w:t>
      </w:r>
      <w:r w:rsidRPr="003A4876">
        <w:rPr>
          <w:i/>
        </w:rPr>
        <w:t xml:space="preserve"> – X</w:t>
      </w:r>
      <w:r w:rsidRPr="003A4876">
        <w:rPr>
          <w:i/>
          <w:sz w:val="32"/>
          <w:vertAlign w:val="subscript"/>
        </w:rPr>
        <w:t>id</w:t>
      </w:r>
      <w:r w:rsidRPr="003A4876">
        <w:rPr>
          <w:i/>
        </w:rPr>
        <w:t>) + C2*Rand()*(gBest – X</w:t>
      </w:r>
      <w:r w:rsidRPr="003A4876">
        <w:rPr>
          <w:i/>
          <w:sz w:val="32"/>
          <w:vertAlign w:val="subscript"/>
        </w:rPr>
        <w:t>id</w:t>
      </w:r>
      <w:r w:rsidRPr="003A4876">
        <w:rPr>
          <w:i/>
        </w:rPr>
        <w:t>)</w:t>
      </w:r>
      <w:r w:rsidRPr="003A4876">
        <w:t>;</w:t>
      </w:r>
    </w:p>
    <w:p w14:paraId="6E2DFE70" w14:textId="590575FE" w:rsidR="003A4876" w:rsidRDefault="003A4876" w:rsidP="003A4876">
      <w:pPr>
        <w:pStyle w:val="PARAGRAPH"/>
        <w:ind w:firstLine="284"/>
      </w:pPr>
      <w:r>
        <w:t>e</w:t>
      </w:r>
    </w:p>
    <w:p w14:paraId="75870CDD" w14:textId="3B77027B" w:rsidR="003A4876" w:rsidRDefault="003A4876" w:rsidP="003A4876">
      <w:pPr>
        <w:pStyle w:val="PARAGRAPH"/>
        <w:ind w:firstLine="284"/>
      </w:pPr>
      <w:r w:rsidRPr="003A4876">
        <w:rPr>
          <w:i/>
        </w:rPr>
        <w:t>X</w:t>
      </w:r>
      <w:r w:rsidRPr="003A4876">
        <w:rPr>
          <w:i/>
          <w:sz w:val="32"/>
          <w:vertAlign w:val="subscript"/>
        </w:rPr>
        <w:t>id</w:t>
      </w:r>
      <w:r w:rsidRPr="003A4876">
        <w:rPr>
          <w:i/>
        </w:rPr>
        <w:t xml:space="preserve"> = X</w:t>
      </w:r>
      <w:r w:rsidRPr="003A4876">
        <w:rPr>
          <w:i/>
          <w:sz w:val="32"/>
          <w:vertAlign w:val="subscript"/>
        </w:rPr>
        <w:t>id</w:t>
      </w:r>
      <w:r w:rsidRPr="003A4876">
        <w:rPr>
          <w:i/>
        </w:rPr>
        <w:t xml:space="preserve"> + V</w:t>
      </w:r>
      <w:r w:rsidRPr="003A4876">
        <w:rPr>
          <w:i/>
          <w:sz w:val="32"/>
          <w:vertAlign w:val="subscript"/>
        </w:rPr>
        <w:t>id</w:t>
      </w:r>
      <w:r>
        <w:t>.</w:t>
      </w:r>
    </w:p>
    <w:p w14:paraId="7D3976F4" w14:textId="77777777" w:rsidR="003A4876" w:rsidRDefault="003A4876" w:rsidP="003A4876">
      <w:pPr>
        <w:pStyle w:val="PARAGRAPH"/>
        <w:ind w:firstLine="284"/>
      </w:pPr>
    </w:p>
    <w:p w14:paraId="4FEA6602" w14:textId="7D82BD8F" w:rsidR="003A4876" w:rsidRDefault="003A4876" w:rsidP="003A4876">
      <w:pPr>
        <w:pStyle w:val="PARAGRAPH"/>
        <w:ind w:firstLine="284"/>
      </w:pPr>
      <w:r>
        <w:t xml:space="preserve">A primeira equação, </w:t>
      </w:r>
      <w:r w:rsidR="004D15D6">
        <w:t>denominada</w:t>
      </w:r>
      <w:r>
        <w:t xml:space="preserve"> aqui 1a, diz respeito ao cálculo da velocidade do indivíduo, a qual leva em </w:t>
      </w:r>
      <w:r>
        <w:lastRenderedPageBreak/>
        <w:t>conta:</w:t>
      </w:r>
    </w:p>
    <w:p w14:paraId="5FA70358" w14:textId="14D1E372" w:rsidR="003A4876" w:rsidRDefault="003A4876" w:rsidP="003A4876">
      <w:pPr>
        <w:pStyle w:val="PARAGRAPH"/>
        <w:numPr>
          <w:ilvl w:val="0"/>
          <w:numId w:val="41"/>
        </w:numPr>
      </w:pPr>
      <w:r>
        <w:t>Primeiro termo: a exploração do espaço de busca pelo próprio indivíduo</w:t>
      </w:r>
      <w:r w:rsidR="005B68F4">
        <w:t>, chamado de fator de inércia</w:t>
      </w:r>
      <w:r>
        <w:t>,</w:t>
      </w:r>
    </w:p>
    <w:p w14:paraId="66AE3472" w14:textId="36BC0B5D" w:rsidR="003A4876" w:rsidRDefault="003A4876" w:rsidP="003A4876">
      <w:pPr>
        <w:pStyle w:val="PARAGRAPH"/>
        <w:numPr>
          <w:ilvl w:val="0"/>
          <w:numId w:val="41"/>
        </w:numPr>
      </w:pPr>
      <w:r>
        <w:t xml:space="preserve">Segundo termo: </w:t>
      </w:r>
      <w:r w:rsidR="00F72626">
        <w:t>a direção em relação a melhor experiência individual, ponderada por um fator aleatório [0,1] e um valor constante</w:t>
      </w:r>
      <w:r w:rsidR="00DF055C">
        <w:t xml:space="preserve"> C1, </w:t>
      </w:r>
      <w:r w:rsidR="00DF055C" w:rsidRPr="00DF055C">
        <w:t>represent</w:t>
      </w:r>
      <w:r w:rsidR="00DF055C">
        <w:t>ando o peso estocástico do indivíduo seguir em direção ao pBest</w:t>
      </w:r>
      <w:r w:rsidR="00F72626">
        <w:t>,</w:t>
      </w:r>
    </w:p>
    <w:p w14:paraId="35244053" w14:textId="6FD10244" w:rsidR="00F72626" w:rsidRDefault="00F72626" w:rsidP="003A4876">
      <w:pPr>
        <w:pStyle w:val="PARAGRAPH"/>
        <w:numPr>
          <w:ilvl w:val="0"/>
          <w:numId w:val="41"/>
        </w:numPr>
      </w:pPr>
      <w:r>
        <w:t xml:space="preserve">Terceiro termo: a direção em relação a melhor experiência conhecida pela nuvem até então, ponderada também por um valor aleatório entre 0 e 1, além de um valor constante </w:t>
      </w:r>
      <w:r w:rsidR="00DF055C">
        <w:t xml:space="preserve">estocástico C2 (similar a C1, mas em relação ao gBest) </w:t>
      </w:r>
      <w:r>
        <w:t xml:space="preserve">definido </w:t>
      </w:r>
      <w:r w:rsidR="00DF055C">
        <w:t>à</w:t>
      </w:r>
      <w:r>
        <w:t xml:space="preserve"> priori.</w:t>
      </w:r>
    </w:p>
    <w:p w14:paraId="7AA5BCE3" w14:textId="77777777" w:rsidR="00602F1C" w:rsidRDefault="00602F1C" w:rsidP="00D51FBA">
      <w:pPr>
        <w:pStyle w:val="PARAGRAPH"/>
      </w:pPr>
    </w:p>
    <w:p w14:paraId="26B7ED3A" w14:textId="77777777" w:rsidR="008C50A2" w:rsidRDefault="00D51FBA" w:rsidP="00D51FBA">
      <w:pPr>
        <w:pStyle w:val="PARAGRAPH"/>
      </w:pPr>
      <w:r>
        <w:t xml:space="preserve">Após o cálculo da equação 1a, o indíviduo já está pronto pra se deslocar no espaço, o qual é consumado através da segunda equação apresentada, denominada aqui 1b. </w:t>
      </w:r>
    </w:p>
    <w:p w14:paraId="554D1456" w14:textId="79148E8D" w:rsidR="00D51FBA" w:rsidRDefault="00D51FBA" w:rsidP="00D51FBA">
      <w:pPr>
        <w:pStyle w:val="PARAGRAPH"/>
      </w:pPr>
      <w:r>
        <w:t>Conforme pode ser observado na ‘figura 1’, diante das equações apresentadas, a nuvem possui a capacidade de explorar o espaço do problema estudado, convergindo para uma solução aproximada à qual se objetiva.</w:t>
      </w:r>
    </w:p>
    <w:p w14:paraId="5A4E1BFE" w14:textId="77777777" w:rsidR="008C50A2" w:rsidRDefault="008C50A2" w:rsidP="00D51FBA">
      <w:pPr>
        <w:pStyle w:val="PARAGRAPH"/>
      </w:pPr>
    </w:p>
    <w:p w14:paraId="2E3FFE90" w14:textId="77777777" w:rsidR="008C50A2" w:rsidRDefault="008C50A2" w:rsidP="008C50A2">
      <w:pPr>
        <w:autoSpaceDE w:val="0"/>
        <w:autoSpaceDN w:val="0"/>
        <w:adjustRightInd w:val="0"/>
        <w:spacing w:line="280" w:lineRule="atLeast"/>
        <w:jc w:val="left"/>
        <w:rPr>
          <w:rFonts w:ascii="Times" w:hAnsi="Times" w:cs="Times"/>
          <w:kern w:val="0"/>
          <w:sz w:val="24"/>
          <w:szCs w:val="24"/>
          <w:lang w:val="pt-BR"/>
        </w:rPr>
      </w:pPr>
      <w:r>
        <w:rPr>
          <w:rFonts w:ascii="Times" w:hAnsi="Times" w:cs="Times"/>
          <w:noProof/>
          <w:kern w:val="0"/>
          <w:sz w:val="24"/>
          <w:szCs w:val="24"/>
          <w:lang w:val="pt-BR" w:eastAsia="pt-BR"/>
        </w:rPr>
        <w:drawing>
          <wp:inline distT="0" distB="0" distL="0" distR="0" wp14:anchorId="22FDB5BB" wp14:editId="7A318F29">
            <wp:extent cx="3086540" cy="1711960"/>
            <wp:effectExtent l="0" t="0" r="1270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4040" cy="1738306"/>
                    </a:xfrm>
                    <a:prstGeom prst="rect">
                      <a:avLst/>
                    </a:prstGeom>
                    <a:noFill/>
                    <a:ln>
                      <a:noFill/>
                    </a:ln>
                  </pic:spPr>
                </pic:pic>
              </a:graphicData>
            </a:graphic>
          </wp:inline>
        </w:drawing>
      </w:r>
      <w:r>
        <w:rPr>
          <w:rFonts w:ascii="Times" w:hAnsi="Times" w:cs="Times"/>
          <w:kern w:val="0"/>
          <w:sz w:val="24"/>
          <w:szCs w:val="24"/>
          <w:lang w:val="pt-BR"/>
        </w:rPr>
        <w:t xml:space="preserve"> </w:t>
      </w:r>
    </w:p>
    <w:p w14:paraId="6815AF94" w14:textId="1EC04E65" w:rsidR="008C50A2" w:rsidRDefault="008C50A2" w:rsidP="008C50A2">
      <w:pPr>
        <w:pStyle w:val="FIGURECAPTION"/>
        <w:ind w:right="220"/>
        <w:rPr>
          <w:color w:val="000000"/>
        </w:rPr>
      </w:pPr>
      <w:r>
        <w:rPr>
          <w:color w:val="000000"/>
        </w:rPr>
        <w:t>Fig. 1. Comportamento migratório da ‘nuvem’, explorando o espaço de busca do problema em busca da solução ótima. Adaptado de [2].</w:t>
      </w:r>
    </w:p>
    <w:p w14:paraId="114FA7CB" w14:textId="1996E58B" w:rsidR="00974E10" w:rsidRDefault="00EE64D4" w:rsidP="001527C9">
      <w:pPr>
        <w:pStyle w:val="Ttulo1"/>
        <w:rPr>
          <w:rFonts w:ascii="Palatino" w:hAnsi="Palatino"/>
          <w:b w:val="0"/>
          <w:smallCaps w:val="0"/>
          <w:color w:val="000000"/>
          <w:sz w:val="19"/>
        </w:rPr>
      </w:pPr>
      <w:r>
        <w:rPr>
          <w:rFonts w:ascii="Palatino" w:hAnsi="Palatino"/>
          <w:b w:val="0"/>
          <w:smallCaps w:val="0"/>
          <w:color w:val="000000"/>
          <w:sz w:val="19"/>
        </w:rPr>
        <w:tab/>
        <w:t xml:space="preserve">Portando, </w:t>
      </w:r>
      <w:r w:rsidR="00DF055C">
        <w:rPr>
          <w:rFonts w:ascii="Palatino" w:hAnsi="Palatino"/>
          <w:b w:val="0"/>
          <w:smallCaps w:val="0"/>
          <w:color w:val="000000"/>
          <w:sz w:val="19"/>
        </w:rPr>
        <w:t xml:space="preserve">segundo </w:t>
      </w:r>
      <w:r>
        <w:rPr>
          <w:rFonts w:ascii="Palatino" w:hAnsi="Palatino"/>
          <w:b w:val="0"/>
          <w:smallCaps w:val="0"/>
          <w:color w:val="000000"/>
          <w:sz w:val="19"/>
        </w:rPr>
        <w:t>[3], o algoritmo PSO é estruturado nas seguintes etapas</w:t>
      </w:r>
      <w:r w:rsidR="00DF055C">
        <w:rPr>
          <w:rFonts w:ascii="Palatino" w:hAnsi="Palatino"/>
          <w:b w:val="0"/>
          <w:smallCaps w:val="0"/>
          <w:color w:val="000000"/>
          <w:sz w:val="19"/>
        </w:rPr>
        <w:t>:</w:t>
      </w:r>
    </w:p>
    <w:p w14:paraId="02051F85" w14:textId="4E4BA97A" w:rsidR="00DF055C" w:rsidRDefault="00DF055C" w:rsidP="00DF055C">
      <w:pPr>
        <w:pStyle w:val="PARAGRAPHnoindent"/>
        <w:numPr>
          <w:ilvl w:val="0"/>
          <w:numId w:val="42"/>
        </w:numPr>
      </w:pPr>
      <w:r>
        <w:t>Inicializa uma núvem de partículas aleatórias</w:t>
      </w:r>
      <w:r w:rsidR="00093AD2">
        <w:t>,</w:t>
      </w:r>
    </w:p>
    <w:p w14:paraId="740A9549" w14:textId="4B89B2DA" w:rsidR="00DF055C" w:rsidRDefault="00093AD2" w:rsidP="00DF055C">
      <w:pPr>
        <w:pStyle w:val="PARAGRAPH"/>
        <w:numPr>
          <w:ilvl w:val="0"/>
          <w:numId w:val="42"/>
        </w:numPr>
      </w:pPr>
      <w:r>
        <w:t>Avalie a aptidão de cada partícula diante da função objetivo do problema em questão,</w:t>
      </w:r>
    </w:p>
    <w:p w14:paraId="020316AE" w14:textId="1264DD08" w:rsidR="00093AD2" w:rsidRPr="00093AD2" w:rsidRDefault="00093AD2" w:rsidP="00DF055C">
      <w:pPr>
        <w:pStyle w:val="PARAGRAPH"/>
        <w:numPr>
          <w:ilvl w:val="0"/>
          <w:numId w:val="42"/>
        </w:numPr>
      </w:pPr>
      <w:r>
        <w:t xml:space="preserve">Compare os valores de aptidões das partículas com as respectivas aptidões estabelecidas no </w:t>
      </w:r>
      <w:r w:rsidRPr="00093AD2">
        <w:rPr>
          <w:i/>
        </w:rPr>
        <w:t>pBest</w:t>
      </w:r>
      <w:r w:rsidRPr="00093AD2">
        <w:rPr>
          <w:i/>
          <w:sz w:val="32"/>
          <w:vertAlign w:val="subscript"/>
        </w:rPr>
        <w:t>id</w:t>
      </w:r>
      <w:r w:rsidRPr="00093AD2">
        <w:rPr>
          <w:szCs w:val="19"/>
        </w:rPr>
        <w:t>.</w:t>
      </w:r>
      <w:r>
        <w:rPr>
          <w:szCs w:val="19"/>
        </w:rPr>
        <w:t xml:space="preserve"> Se este valor for melhor, guarde este e também a posição da partícula em questão.</w:t>
      </w:r>
    </w:p>
    <w:p w14:paraId="1B75D479" w14:textId="0A483EF8" w:rsidR="00093AD2" w:rsidRPr="001B1A11" w:rsidRDefault="00093AD2" w:rsidP="00DF055C">
      <w:pPr>
        <w:pStyle w:val="PARAGRAPH"/>
        <w:numPr>
          <w:ilvl w:val="0"/>
          <w:numId w:val="42"/>
        </w:numPr>
      </w:pPr>
      <w:r>
        <w:rPr>
          <w:szCs w:val="19"/>
        </w:rPr>
        <w:t xml:space="preserve">Compare os valores em </w:t>
      </w:r>
      <w:r w:rsidRPr="00093AD2">
        <w:rPr>
          <w:i/>
          <w:szCs w:val="19"/>
        </w:rPr>
        <w:t>pBest</w:t>
      </w:r>
      <w:r>
        <w:rPr>
          <w:szCs w:val="19"/>
        </w:rPr>
        <w:t xml:space="preserve"> com o melhor valor encontrado pela núvem até então (</w:t>
      </w:r>
      <w:r w:rsidRPr="00093AD2">
        <w:rPr>
          <w:i/>
          <w:szCs w:val="19"/>
        </w:rPr>
        <w:t>gBest</w:t>
      </w:r>
      <w:r>
        <w:rPr>
          <w:szCs w:val="19"/>
        </w:rPr>
        <w:t xml:space="preserve">). Se encontrar uma melhor aptidão, o valor e a posição desta serão os novos </w:t>
      </w:r>
      <w:r w:rsidRPr="00093AD2">
        <w:rPr>
          <w:i/>
          <w:szCs w:val="19"/>
        </w:rPr>
        <w:t>gBest</w:t>
      </w:r>
      <w:r w:rsidR="001B1A11">
        <w:rPr>
          <w:szCs w:val="19"/>
        </w:rPr>
        <w:t>,</w:t>
      </w:r>
    </w:p>
    <w:p w14:paraId="2B911B10" w14:textId="77777777" w:rsidR="001B1A11" w:rsidRPr="001B1A11" w:rsidRDefault="001B1A11" w:rsidP="00DF055C">
      <w:pPr>
        <w:pStyle w:val="PARAGRAPH"/>
        <w:numPr>
          <w:ilvl w:val="0"/>
          <w:numId w:val="42"/>
        </w:numPr>
      </w:pPr>
      <w:r>
        <w:rPr>
          <w:szCs w:val="19"/>
        </w:rPr>
        <w:t>Atualize a velocidade e posição de cada partícula, segundo as equações 1a e 1b.</w:t>
      </w:r>
    </w:p>
    <w:p w14:paraId="037DC055" w14:textId="46C746E9" w:rsidR="001B1A11" w:rsidRPr="00DF055C" w:rsidRDefault="001B1A11" w:rsidP="00DF055C">
      <w:pPr>
        <w:pStyle w:val="PARAGRAPH"/>
        <w:numPr>
          <w:ilvl w:val="0"/>
          <w:numId w:val="42"/>
        </w:numPr>
      </w:pPr>
      <w:r>
        <w:rPr>
          <w:szCs w:val="19"/>
        </w:rPr>
        <w:t xml:space="preserve"> </w:t>
      </w:r>
      <w:r w:rsidR="00B35F22">
        <w:rPr>
          <w:szCs w:val="19"/>
        </w:rPr>
        <w:t>Repita o passo (2)</w:t>
      </w:r>
      <w:r w:rsidR="00F65461">
        <w:rPr>
          <w:szCs w:val="19"/>
        </w:rPr>
        <w:t xml:space="preserve"> até um determinado critério de parade ser atingido (geralmente um valor ótimo de aptidão ou um determinado número de iterações.</w:t>
      </w:r>
    </w:p>
    <w:p w14:paraId="55FAB9E5" w14:textId="77777777" w:rsidR="00DF055C" w:rsidRPr="00DF055C" w:rsidRDefault="00DF055C" w:rsidP="00DF055C">
      <w:pPr>
        <w:pStyle w:val="PARAGRAPH"/>
      </w:pPr>
    </w:p>
    <w:p w14:paraId="32F4A905" w14:textId="04603431" w:rsidR="005A3AB2" w:rsidRDefault="005A3AB2" w:rsidP="0041152E">
      <w:pPr>
        <w:pStyle w:val="Ttulo2"/>
        <w:spacing w:before="0"/>
        <w:rPr>
          <w:color w:val="000000"/>
        </w:rPr>
      </w:pPr>
      <w:r>
        <w:rPr>
          <w:color w:val="000000"/>
        </w:rPr>
        <w:lastRenderedPageBreak/>
        <w:t>3.</w:t>
      </w:r>
      <w:r w:rsidR="0041152E">
        <w:rPr>
          <w:color w:val="000000"/>
        </w:rPr>
        <w:t>2</w:t>
      </w:r>
      <w:r>
        <w:rPr>
          <w:color w:val="000000"/>
        </w:rPr>
        <w:tab/>
      </w:r>
      <w:r w:rsidR="0041152E">
        <w:rPr>
          <w:color w:val="000000"/>
        </w:rPr>
        <w:t>Aplicação do PSO no FJSP</w:t>
      </w:r>
    </w:p>
    <w:p w14:paraId="14431F06" w14:textId="207B85BB" w:rsidR="0041152E" w:rsidRDefault="0041152E" w:rsidP="0041152E">
      <w:pPr>
        <w:pStyle w:val="PARAGRAPHnoindent"/>
        <w:rPr>
          <w:color w:val="000000"/>
        </w:rPr>
      </w:pPr>
      <w:r>
        <w:rPr>
          <w:color w:val="000000"/>
        </w:rPr>
        <w:t>Conforme expõe [1], o sucesso do PSO para a resolução do FJSP está diretamente rela</w:t>
      </w:r>
      <w:bookmarkStart w:id="2" w:name="_GoBack"/>
      <w:bookmarkEnd w:id="2"/>
      <w:r>
        <w:rPr>
          <w:color w:val="000000"/>
        </w:rPr>
        <w:t xml:space="preserve">cionada ao desenvolvimento de mecanismos </w:t>
      </w:r>
      <w:r w:rsidR="009D74DB">
        <w:rPr>
          <w:color w:val="000000"/>
        </w:rPr>
        <w:t>eficientes de ‘mapeamento do problema’ e ‘geração de soluções’. Tal afirmação fica comprovada ao levar em consideração</w:t>
      </w:r>
      <w:r>
        <w:rPr>
          <w:color w:val="000000"/>
        </w:rPr>
        <w:t xml:space="preserve"> </w:t>
      </w:r>
      <w:r w:rsidR="009D74DB">
        <w:rPr>
          <w:color w:val="000000"/>
        </w:rPr>
        <w:t>o fato de que o PSO clássico foi desenvolvido para atuar em problemas contínuos, os quais são oposto ao estudado neste trabalho, o qual o FJSP denota-se um problema discreto. Todavia, de acordo com a implementação e ajustes citados, o desenvolvimento de um algoritmo híbrido permite que o PSO atinja resultado satisfatório na resolução de problemas deste tipo.</w:t>
      </w:r>
    </w:p>
    <w:p w14:paraId="3DC613ED" w14:textId="0E4EDFBB" w:rsidR="009D74DB" w:rsidRDefault="00A26168" w:rsidP="009D74DB">
      <w:pPr>
        <w:pStyle w:val="PARAGRAPH"/>
        <w:rPr>
          <w:szCs w:val="19"/>
        </w:rPr>
      </w:pPr>
      <w:r>
        <w:t xml:space="preserve">Seguindo a proposta de [1], a partícula será </w:t>
      </w:r>
      <w:r w:rsidR="00C06A3B">
        <w:t xml:space="preserve">representada por um vetor de </w:t>
      </w:r>
      <w:r w:rsidR="00C06A3B" w:rsidRPr="00C06A3B">
        <w:rPr>
          <w:i/>
        </w:rPr>
        <w:t>i</w:t>
      </w:r>
      <w:r w:rsidR="00C06A3B">
        <w:t xml:space="preserve"> colunas - correspondentes ao total de operações a ser estudado – as quais terão como valores as máquinas designadas para o processamento de cada operação </w:t>
      </w:r>
      <w:proofErr w:type="gramStart"/>
      <w:r w:rsidR="00C06A3B" w:rsidRPr="00C06A3B">
        <w:rPr>
          <w:i/>
        </w:rPr>
        <w:t>O</w:t>
      </w:r>
      <w:r w:rsidR="00C06A3B" w:rsidRPr="00C06A3B">
        <w:rPr>
          <w:i/>
          <w:sz w:val="32"/>
          <w:vertAlign w:val="subscript"/>
        </w:rPr>
        <w:t>j,i</w:t>
      </w:r>
      <w:r w:rsidR="00C06A3B" w:rsidRPr="00C06A3B">
        <w:rPr>
          <w:szCs w:val="19"/>
        </w:rPr>
        <w:t>.</w:t>
      </w:r>
      <w:proofErr w:type="gramEnd"/>
      <w:r w:rsidR="00C06A3B" w:rsidRPr="00C06A3B">
        <w:rPr>
          <w:szCs w:val="19"/>
        </w:rPr>
        <w:t xml:space="preserve"> Diante d</w:t>
      </w:r>
      <w:r w:rsidR="00C06A3B">
        <w:rPr>
          <w:szCs w:val="19"/>
        </w:rPr>
        <w:t>este</w:t>
      </w:r>
      <w:r w:rsidR="00C06A3B" w:rsidRPr="00C06A3B">
        <w:rPr>
          <w:szCs w:val="19"/>
        </w:rPr>
        <w:t xml:space="preserve"> pressuposto,</w:t>
      </w:r>
      <w:r w:rsidR="005A61F9">
        <w:rPr>
          <w:szCs w:val="19"/>
        </w:rPr>
        <w:t xml:space="preserve"> a composição da partícula aqui abordada se dá através do processo estocástico de designação de uma máquina Mi factível para a operação, dada que existe uma lista ordenada de máquinas de acordo com o tempo de processamento que estas levam para a execução da operação em questão. Como exemplo, pode ser observado na </w:t>
      </w:r>
      <w:r w:rsidR="006B4790">
        <w:rPr>
          <w:szCs w:val="19"/>
        </w:rPr>
        <w:t>tabela</w:t>
      </w:r>
      <w:r w:rsidR="005A61F9">
        <w:rPr>
          <w:szCs w:val="19"/>
        </w:rPr>
        <w:t xml:space="preserve"> </w:t>
      </w:r>
      <w:r w:rsidR="006B4790">
        <w:rPr>
          <w:szCs w:val="19"/>
        </w:rPr>
        <w:t>1</w:t>
      </w:r>
      <w:r w:rsidR="005A61F9">
        <w:rPr>
          <w:szCs w:val="19"/>
        </w:rPr>
        <w:t xml:space="preserve"> a distribuição das máquinas </w:t>
      </w:r>
      <w:proofErr w:type="gramStart"/>
      <w:r w:rsidR="005A61F9" w:rsidRPr="00272F3F">
        <w:rPr>
          <w:i/>
          <w:szCs w:val="19"/>
        </w:rPr>
        <w:t>Mj,i</w:t>
      </w:r>
      <w:proofErr w:type="gramEnd"/>
      <w:r w:rsidR="005A61F9">
        <w:rPr>
          <w:szCs w:val="19"/>
        </w:rPr>
        <w:t xml:space="preserve"> cada operação </w:t>
      </w:r>
      <w:r w:rsidR="005A61F9" w:rsidRPr="00272F3F">
        <w:rPr>
          <w:i/>
          <w:szCs w:val="19"/>
        </w:rPr>
        <w:t>Oj,i</w:t>
      </w:r>
      <w:r w:rsidR="00D9176A">
        <w:rPr>
          <w:szCs w:val="19"/>
        </w:rPr>
        <w:t>. Neste exemplo, é apresentado um problema FJSP 3x4, que consiste em 3 jobs e 4 máquinas, contend 7 operações na produção.</w:t>
      </w:r>
      <w:r w:rsidR="005A61F9">
        <w:rPr>
          <w:szCs w:val="19"/>
        </w:rPr>
        <w:t xml:space="preserve"> </w:t>
      </w:r>
    </w:p>
    <w:p w14:paraId="03DBBE7B" w14:textId="77777777" w:rsidR="00EC35F4" w:rsidRDefault="00EC35F4" w:rsidP="009D74DB">
      <w:pPr>
        <w:pStyle w:val="PARAGRAPH"/>
        <w:rPr>
          <w:szCs w:val="19"/>
        </w:rPr>
      </w:pPr>
    </w:p>
    <w:p w14:paraId="1B0869E0" w14:textId="707DDF3F" w:rsidR="00EC35F4" w:rsidRDefault="00D9176A" w:rsidP="00EC35F4">
      <w:pPr>
        <w:autoSpaceDE w:val="0"/>
        <w:autoSpaceDN w:val="0"/>
        <w:adjustRightInd w:val="0"/>
        <w:spacing w:line="280" w:lineRule="atLeast"/>
        <w:jc w:val="left"/>
        <w:rPr>
          <w:rFonts w:ascii="Times" w:hAnsi="Times" w:cs="Times"/>
          <w:kern w:val="0"/>
          <w:sz w:val="24"/>
          <w:szCs w:val="24"/>
          <w:lang w:val="pt-BR"/>
        </w:rPr>
      </w:pPr>
      <w:r>
        <w:rPr>
          <w:rFonts w:ascii="Times" w:hAnsi="Times" w:cs="Times"/>
          <w:noProof/>
          <w:kern w:val="0"/>
          <w:sz w:val="24"/>
          <w:szCs w:val="24"/>
          <w:lang w:val="pt-BR" w:eastAsia="pt-BR"/>
        </w:rPr>
        <w:drawing>
          <wp:inline distT="0" distB="0" distL="0" distR="0" wp14:anchorId="27EA6900" wp14:editId="518AA200">
            <wp:extent cx="3023235" cy="1385802"/>
            <wp:effectExtent l="0" t="0" r="0" b="1143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16-12-08 às 16.18.43.png"/>
                    <pic:cNvPicPr/>
                  </pic:nvPicPr>
                  <pic:blipFill rotWithShape="1">
                    <a:blip r:embed="rId17">
                      <a:extLst>
                        <a:ext uri="{28A0092B-C50C-407E-A947-70E740481C1C}">
                          <a14:useLocalDpi xmlns:a14="http://schemas.microsoft.com/office/drawing/2010/main" val="0"/>
                        </a:ext>
                      </a:extLst>
                    </a:blip>
                    <a:srcRect r="6388"/>
                    <a:stretch/>
                  </pic:blipFill>
                  <pic:spPr bwMode="auto">
                    <a:xfrm>
                      <a:off x="0" y="0"/>
                      <a:ext cx="3028190" cy="1388073"/>
                    </a:xfrm>
                    <a:prstGeom prst="rect">
                      <a:avLst/>
                    </a:prstGeom>
                    <a:ln>
                      <a:noFill/>
                    </a:ln>
                    <a:extLst>
                      <a:ext uri="{53640926-AAD7-44D8-BBD7-CCE9431645EC}">
                        <a14:shadowObscured xmlns:a14="http://schemas.microsoft.com/office/drawing/2010/main"/>
                      </a:ext>
                    </a:extLst>
                  </pic:spPr>
                </pic:pic>
              </a:graphicData>
            </a:graphic>
          </wp:inline>
        </w:drawing>
      </w:r>
      <w:r w:rsidR="00EC35F4">
        <w:rPr>
          <w:rFonts w:ascii="Times" w:hAnsi="Times" w:cs="Times"/>
          <w:kern w:val="0"/>
          <w:sz w:val="24"/>
          <w:szCs w:val="24"/>
          <w:lang w:val="pt-BR"/>
        </w:rPr>
        <w:t xml:space="preserve"> </w:t>
      </w:r>
    </w:p>
    <w:p w14:paraId="2CD28893" w14:textId="51A6E212" w:rsidR="00EC35F4" w:rsidRDefault="006B4790" w:rsidP="00EC35F4">
      <w:pPr>
        <w:pStyle w:val="FIGURECAPTION"/>
        <w:ind w:right="220"/>
        <w:rPr>
          <w:color w:val="000000"/>
        </w:rPr>
      </w:pPr>
      <w:r>
        <w:rPr>
          <w:color w:val="000000"/>
        </w:rPr>
        <w:t>Tabela</w:t>
      </w:r>
      <w:r w:rsidR="00EC35F4">
        <w:rPr>
          <w:color w:val="000000"/>
        </w:rPr>
        <w:t xml:space="preserve"> </w:t>
      </w:r>
      <w:r>
        <w:rPr>
          <w:color w:val="000000"/>
        </w:rPr>
        <w:t>1</w:t>
      </w:r>
      <w:r w:rsidR="00EC35F4">
        <w:rPr>
          <w:color w:val="000000"/>
        </w:rPr>
        <w:t xml:space="preserve">. </w:t>
      </w:r>
      <w:r w:rsidR="00D9176A">
        <w:rPr>
          <w:color w:val="000000"/>
        </w:rPr>
        <w:t>Exemplo de um problema FJSP 3x4</w:t>
      </w:r>
      <w:r w:rsidR="00EC35F4">
        <w:rPr>
          <w:color w:val="000000"/>
        </w:rPr>
        <w:t xml:space="preserve">. </w:t>
      </w:r>
      <w:r w:rsidR="00D9176A">
        <w:rPr>
          <w:color w:val="000000"/>
        </w:rPr>
        <w:br/>
      </w:r>
      <w:r w:rsidR="00EC35F4">
        <w:rPr>
          <w:color w:val="000000"/>
        </w:rPr>
        <w:t>Adaptado de [1].</w:t>
      </w:r>
    </w:p>
    <w:p w14:paraId="20273426" w14:textId="168422CD" w:rsidR="00EC35F4" w:rsidRDefault="00D9176A" w:rsidP="009D74DB">
      <w:pPr>
        <w:pStyle w:val="PARAGRAPH"/>
        <w:rPr>
          <w:szCs w:val="19"/>
        </w:rPr>
      </w:pPr>
      <w:r>
        <w:rPr>
          <w:szCs w:val="19"/>
        </w:rPr>
        <w:t xml:space="preserve">Partindo deste exemplo, é possível extrair então uma lista de prioridade, apresentada na tabela 2, a qual representa, conforme citado, a ordem de prioridade das máquinas a ser levada em consideração no processo estocástico de designação, onde 1 representa </w:t>
      </w:r>
      <w:r w:rsidR="00E00E33">
        <w:rPr>
          <w:szCs w:val="19"/>
        </w:rPr>
        <w:t>o nível d</w:t>
      </w:r>
      <w:r>
        <w:rPr>
          <w:szCs w:val="19"/>
        </w:rPr>
        <w:t>a máquina que utiliza o menor de tempo de processamento, sendo então 1 &lt; 2 &lt; 3 &lt; 4 a orde</w:t>
      </w:r>
      <w:r w:rsidR="00AA2A96">
        <w:rPr>
          <w:szCs w:val="19"/>
        </w:rPr>
        <w:t>m</w:t>
      </w:r>
      <w:r>
        <w:rPr>
          <w:szCs w:val="19"/>
        </w:rPr>
        <w:t xml:space="preserve"> crescente das melhores máquinas disponíveis neste problema.</w:t>
      </w:r>
    </w:p>
    <w:p w14:paraId="297BDC60" w14:textId="77777777" w:rsidR="00D9176A" w:rsidRDefault="00D9176A" w:rsidP="009D74DB">
      <w:pPr>
        <w:pStyle w:val="PARAGRAPH"/>
        <w:rPr>
          <w:szCs w:val="19"/>
        </w:rPr>
      </w:pPr>
    </w:p>
    <w:p w14:paraId="21BE5E69" w14:textId="01D4D90C" w:rsidR="00D9176A" w:rsidRDefault="0018374C" w:rsidP="00D9176A">
      <w:pPr>
        <w:autoSpaceDE w:val="0"/>
        <w:autoSpaceDN w:val="0"/>
        <w:adjustRightInd w:val="0"/>
        <w:spacing w:line="280" w:lineRule="atLeast"/>
        <w:jc w:val="center"/>
        <w:rPr>
          <w:rFonts w:ascii="Times" w:hAnsi="Times" w:cs="Times"/>
          <w:kern w:val="0"/>
          <w:sz w:val="24"/>
          <w:szCs w:val="24"/>
          <w:lang w:val="pt-BR"/>
        </w:rPr>
      </w:pPr>
      <w:r>
        <w:rPr>
          <w:rFonts w:ascii="Times" w:hAnsi="Times" w:cs="Times"/>
          <w:noProof/>
          <w:kern w:val="0"/>
          <w:sz w:val="24"/>
          <w:szCs w:val="24"/>
          <w:lang w:val="pt-BR" w:eastAsia="pt-BR"/>
        </w:rPr>
        <w:lastRenderedPageBreak/>
        <w:drawing>
          <wp:inline distT="0" distB="0" distL="0" distR="0" wp14:anchorId="5D9760D2" wp14:editId="764633D4">
            <wp:extent cx="2818706" cy="1439057"/>
            <wp:effectExtent l="0" t="0" r="127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6-12-08 às 16.28.06.png"/>
                    <pic:cNvPicPr/>
                  </pic:nvPicPr>
                  <pic:blipFill>
                    <a:blip r:embed="rId18">
                      <a:extLst>
                        <a:ext uri="{28A0092B-C50C-407E-A947-70E740481C1C}">
                          <a14:useLocalDpi xmlns:a14="http://schemas.microsoft.com/office/drawing/2010/main" val="0"/>
                        </a:ext>
                      </a:extLst>
                    </a:blip>
                    <a:stretch>
                      <a:fillRect/>
                    </a:stretch>
                  </pic:blipFill>
                  <pic:spPr>
                    <a:xfrm>
                      <a:off x="0" y="0"/>
                      <a:ext cx="2833491" cy="1446605"/>
                    </a:xfrm>
                    <a:prstGeom prst="rect">
                      <a:avLst/>
                    </a:prstGeom>
                  </pic:spPr>
                </pic:pic>
              </a:graphicData>
            </a:graphic>
          </wp:inline>
        </w:drawing>
      </w:r>
    </w:p>
    <w:p w14:paraId="1F38B11F" w14:textId="59A17D07" w:rsidR="00D9176A" w:rsidRDefault="00D9176A" w:rsidP="00D9176A">
      <w:pPr>
        <w:pStyle w:val="FIGURECAPTION"/>
        <w:ind w:right="220"/>
        <w:rPr>
          <w:color w:val="000000"/>
        </w:rPr>
      </w:pPr>
      <w:r>
        <w:rPr>
          <w:color w:val="000000"/>
        </w:rPr>
        <w:t xml:space="preserve">Tabela 2. Lista ordenada de máquinas factíveis para cada operação </w:t>
      </w:r>
      <w:proofErr w:type="gramStart"/>
      <w:r w:rsidRPr="0018374C">
        <w:rPr>
          <w:i/>
          <w:color w:val="000000"/>
        </w:rPr>
        <w:t>Oj,</w:t>
      </w:r>
      <w:r w:rsidR="0018374C" w:rsidRPr="0018374C">
        <w:rPr>
          <w:i/>
          <w:color w:val="000000"/>
        </w:rPr>
        <w:t>i</w:t>
      </w:r>
      <w:proofErr w:type="gramEnd"/>
      <w:r>
        <w:rPr>
          <w:color w:val="000000"/>
        </w:rPr>
        <w:t>, conforme apresentado em [1].</w:t>
      </w:r>
    </w:p>
    <w:p w14:paraId="0FC20820" w14:textId="7503749F" w:rsidR="00D9176A" w:rsidRDefault="006255C7" w:rsidP="009D74DB">
      <w:pPr>
        <w:pStyle w:val="PARAGRAPH"/>
      </w:pPr>
      <w:r>
        <w:t>Com esta simples manipulação da estrutura de dados, é possível gerar uma representação eficiente da partí</w:t>
      </w:r>
      <w:r w:rsidR="00A303B8">
        <w:t xml:space="preserve">cula, </w:t>
      </w:r>
      <w:r>
        <w:t xml:space="preserve">que será a adotada nos processos de geração da população, cálculo da velocidade e atualização da posição, que irá compôr assim o roteamento, o qual consideraremos o primeiro subproblema a ser resolvido dentro da abordagem hierárquica proposta. </w:t>
      </w:r>
    </w:p>
    <w:p w14:paraId="209DEB01" w14:textId="37FFE087" w:rsidR="00A303B8" w:rsidRDefault="00A303B8" w:rsidP="009D74DB">
      <w:pPr>
        <w:pStyle w:val="PARAGRAPH"/>
      </w:pPr>
      <w:r>
        <w:t xml:space="preserve">Portanto, cada coluna da partícula contém o índice da coluna de prioridade – o qual indiretamente representa a máquina que processa a operação </w:t>
      </w:r>
      <w:proofErr w:type="gramStart"/>
      <w:r w:rsidRPr="00A303B8">
        <w:rPr>
          <w:i/>
        </w:rPr>
        <w:t>Oj,i</w:t>
      </w:r>
      <w:proofErr w:type="gramEnd"/>
      <w:r>
        <w:rPr>
          <w:i/>
        </w:rPr>
        <w:t xml:space="preserve"> </w:t>
      </w:r>
      <w:r>
        <w:t>– conforme pode ser visualizado no exemplo da figura 2.</w:t>
      </w:r>
    </w:p>
    <w:p w14:paraId="18D362C2" w14:textId="67D5BC52" w:rsidR="00A303B8" w:rsidRDefault="00924A54" w:rsidP="00A303B8">
      <w:pPr>
        <w:autoSpaceDE w:val="0"/>
        <w:autoSpaceDN w:val="0"/>
        <w:adjustRightInd w:val="0"/>
        <w:spacing w:line="280" w:lineRule="atLeast"/>
        <w:jc w:val="center"/>
        <w:rPr>
          <w:rFonts w:ascii="Times" w:hAnsi="Times" w:cs="Times"/>
          <w:kern w:val="0"/>
          <w:sz w:val="24"/>
          <w:szCs w:val="24"/>
          <w:lang w:val="pt-BR"/>
        </w:rPr>
      </w:pPr>
      <w:r>
        <w:rPr>
          <w:rFonts w:ascii="Times" w:hAnsi="Times" w:cs="Times"/>
          <w:noProof/>
          <w:kern w:val="0"/>
          <w:sz w:val="24"/>
          <w:szCs w:val="24"/>
          <w:lang w:val="pt-BR" w:eastAsia="pt-BR"/>
        </w:rPr>
        <w:drawing>
          <wp:inline distT="0" distB="0" distL="0" distR="0" wp14:anchorId="0DA67EC4" wp14:editId="498D7AB4">
            <wp:extent cx="3103245" cy="8204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6-12-08 às 16.49.20.png"/>
                    <pic:cNvPicPr/>
                  </pic:nvPicPr>
                  <pic:blipFill>
                    <a:blip r:embed="rId19">
                      <a:extLst>
                        <a:ext uri="{28A0092B-C50C-407E-A947-70E740481C1C}">
                          <a14:useLocalDpi xmlns:a14="http://schemas.microsoft.com/office/drawing/2010/main" val="0"/>
                        </a:ext>
                      </a:extLst>
                    </a:blip>
                    <a:stretch>
                      <a:fillRect/>
                    </a:stretch>
                  </pic:blipFill>
                  <pic:spPr>
                    <a:xfrm>
                      <a:off x="0" y="0"/>
                      <a:ext cx="3103245" cy="820420"/>
                    </a:xfrm>
                    <a:prstGeom prst="rect">
                      <a:avLst/>
                    </a:prstGeom>
                  </pic:spPr>
                </pic:pic>
              </a:graphicData>
            </a:graphic>
          </wp:inline>
        </w:drawing>
      </w:r>
    </w:p>
    <w:p w14:paraId="008073BD" w14:textId="53A928AD" w:rsidR="00A303B8" w:rsidRDefault="00A303B8" w:rsidP="00A303B8">
      <w:pPr>
        <w:pStyle w:val="FIGURECAPTION"/>
        <w:ind w:right="220"/>
        <w:rPr>
          <w:color w:val="000000"/>
        </w:rPr>
      </w:pPr>
      <w:r>
        <w:rPr>
          <w:color w:val="000000"/>
        </w:rPr>
        <w:t xml:space="preserve">Fig 2. Exemplo de partícula (inglês </w:t>
      </w:r>
      <w:r w:rsidRPr="00A303B8">
        <w:rPr>
          <w:i/>
          <w:color w:val="000000"/>
        </w:rPr>
        <w:t>particle position</w:t>
      </w:r>
      <w:r>
        <w:rPr>
          <w:color w:val="000000"/>
        </w:rPr>
        <w:t>), apresentado em [1].</w:t>
      </w:r>
    </w:p>
    <w:p w14:paraId="03E33E4B" w14:textId="5CDAB996" w:rsidR="005E7034" w:rsidRDefault="005E7034" w:rsidP="005E7034">
      <w:pPr>
        <w:pStyle w:val="Ttulo2"/>
        <w:spacing w:before="0"/>
        <w:rPr>
          <w:color w:val="000000"/>
        </w:rPr>
      </w:pPr>
      <w:r>
        <w:rPr>
          <w:color w:val="000000"/>
        </w:rPr>
        <w:t>3.3</w:t>
      </w:r>
      <w:r>
        <w:rPr>
          <w:color w:val="000000"/>
        </w:rPr>
        <w:tab/>
        <w:t>Fator de inércia</w:t>
      </w:r>
    </w:p>
    <w:p w14:paraId="0771B590" w14:textId="23C5E213" w:rsidR="009C1F64" w:rsidRDefault="00703ED6" w:rsidP="009C1F64">
      <w:pPr>
        <w:pStyle w:val="PARAGRAPHnoindent"/>
      </w:pPr>
      <w:r>
        <w:t>Conforme [3], o fator de inércia W presente na equação 1a controla a independência no vôo da partícula, permitindo-a explorar o espaço de busca do problema de maneira individual. Um valor muito alto permite a Liberdade individual, enquanto um valor muito baixo faz a partícula se guiar pelos melhores valores obtidos (pBest e gBest), conforme a equação em questão.</w:t>
      </w:r>
    </w:p>
    <w:p w14:paraId="0590EC4C" w14:textId="4523AC2E" w:rsidR="00703ED6" w:rsidRDefault="00703ED6" w:rsidP="00703ED6">
      <w:pPr>
        <w:pStyle w:val="PARAGRAPH"/>
      </w:pPr>
      <w:r>
        <w:t>Assim, uma solução interessante é permitir que a partícula explore de maneira ampla o problema nas primeiras iterações, porém que iterativamente diminua essa ‘liberdade’ e se aproxime das melhores direções da núvem. Tal proposta é formulada na seguinte equação apresentada em [1]:</w:t>
      </w:r>
    </w:p>
    <w:p w14:paraId="58E9310D" w14:textId="2BB7D958" w:rsidR="00703ED6" w:rsidRDefault="00703ED6" w:rsidP="00703ED6">
      <w:pPr>
        <w:pStyle w:val="PARAGRAPH"/>
      </w:pPr>
    </w:p>
    <w:p w14:paraId="5223DEB5" w14:textId="6478AB17" w:rsidR="00703ED6" w:rsidRDefault="00703ED6" w:rsidP="00703ED6">
      <w:pPr>
        <w:pStyle w:val="PARAGRAPH"/>
      </w:pPr>
      <w:r w:rsidRPr="006467FF">
        <w:rPr>
          <w:i/>
        </w:rPr>
        <w:t>W = W</w:t>
      </w:r>
      <w:r w:rsidRPr="006467FF">
        <w:rPr>
          <w:i/>
          <w:sz w:val="28"/>
          <w:vertAlign w:val="subscript"/>
        </w:rPr>
        <w:t>max</w:t>
      </w:r>
      <w:r w:rsidRPr="006467FF">
        <w:rPr>
          <w:i/>
        </w:rPr>
        <w:t>* ((W</w:t>
      </w:r>
      <w:r w:rsidRPr="006467FF">
        <w:rPr>
          <w:i/>
          <w:sz w:val="28"/>
          <w:vertAlign w:val="subscript"/>
        </w:rPr>
        <w:t>max</w:t>
      </w:r>
      <w:r w:rsidRPr="006467FF">
        <w:rPr>
          <w:i/>
        </w:rPr>
        <w:t xml:space="preserve"> – W</w:t>
      </w:r>
      <w:r w:rsidRPr="006467FF">
        <w:rPr>
          <w:i/>
          <w:sz w:val="28"/>
          <w:vertAlign w:val="subscript"/>
        </w:rPr>
        <w:t>min</w:t>
      </w:r>
      <w:r w:rsidRPr="006467FF">
        <w:rPr>
          <w:i/>
        </w:rPr>
        <w:t>)/Iter</w:t>
      </w:r>
      <w:r w:rsidRPr="006467FF">
        <w:rPr>
          <w:i/>
          <w:sz w:val="28"/>
          <w:vertAlign w:val="subscript"/>
        </w:rPr>
        <w:t>max</w:t>
      </w:r>
      <w:r w:rsidRPr="006467FF">
        <w:rPr>
          <w:i/>
        </w:rPr>
        <w:t xml:space="preserve">) * </w:t>
      </w:r>
      <w:r w:rsidR="006467FF">
        <w:rPr>
          <w:i/>
        </w:rPr>
        <w:t>I</w:t>
      </w:r>
      <w:r w:rsidRPr="006467FF">
        <w:rPr>
          <w:i/>
        </w:rPr>
        <w:t>ter</w:t>
      </w:r>
      <w:r w:rsidR="006467FF">
        <w:t>,</w:t>
      </w:r>
    </w:p>
    <w:p w14:paraId="33825AE7" w14:textId="77777777" w:rsidR="006467FF" w:rsidRDefault="006467FF" w:rsidP="00703ED6">
      <w:pPr>
        <w:pStyle w:val="PARAGRAPH"/>
      </w:pPr>
    </w:p>
    <w:p w14:paraId="529DF4B8" w14:textId="77777777" w:rsidR="006467FF" w:rsidRDefault="006467FF" w:rsidP="006467FF">
      <w:pPr>
        <w:pStyle w:val="PARAGRAPH"/>
      </w:pPr>
      <w:r>
        <w:t>Onde:</w:t>
      </w:r>
    </w:p>
    <w:p w14:paraId="5FC74069" w14:textId="77777777" w:rsidR="0068354C" w:rsidRDefault="0068354C" w:rsidP="006467FF">
      <w:pPr>
        <w:pStyle w:val="PARAGRAPH"/>
      </w:pPr>
    </w:p>
    <w:p w14:paraId="10C20AEB" w14:textId="77777777" w:rsidR="006467FF" w:rsidRDefault="006467FF" w:rsidP="006467FF">
      <w:pPr>
        <w:pStyle w:val="PARAGRAPH"/>
        <w:numPr>
          <w:ilvl w:val="0"/>
          <w:numId w:val="43"/>
        </w:numPr>
      </w:pPr>
      <w:r>
        <w:t>W</w:t>
      </w:r>
      <w:r w:rsidRPr="006467FF">
        <w:rPr>
          <w:sz w:val="28"/>
          <w:vertAlign w:val="subscript"/>
        </w:rPr>
        <w:t>max</w:t>
      </w:r>
      <w:r>
        <w:t>: valor máximo permitido para o fator de inércia,</w:t>
      </w:r>
    </w:p>
    <w:p w14:paraId="7F298533" w14:textId="77777777" w:rsidR="006467FF" w:rsidRDefault="006467FF" w:rsidP="006467FF">
      <w:pPr>
        <w:pStyle w:val="PARAGRAPH"/>
        <w:numPr>
          <w:ilvl w:val="0"/>
          <w:numId w:val="43"/>
        </w:numPr>
      </w:pPr>
      <w:r>
        <w:t>W</w:t>
      </w:r>
      <w:r w:rsidRPr="006467FF">
        <w:rPr>
          <w:sz w:val="28"/>
          <w:vertAlign w:val="subscript"/>
        </w:rPr>
        <w:t>min</w:t>
      </w:r>
      <w:r>
        <w:t>: valor mínimo para o mesmo fator anterior,</w:t>
      </w:r>
    </w:p>
    <w:p w14:paraId="76E7FFB1" w14:textId="77777777" w:rsidR="006467FF" w:rsidRDefault="006467FF" w:rsidP="006467FF">
      <w:pPr>
        <w:pStyle w:val="PARAGRAPH"/>
        <w:numPr>
          <w:ilvl w:val="0"/>
          <w:numId w:val="43"/>
        </w:numPr>
      </w:pPr>
      <w:r>
        <w:t>Iter</w:t>
      </w:r>
      <w:r w:rsidRPr="006467FF">
        <w:rPr>
          <w:sz w:val="28"/>
          <w:vertAlign w:val="subscript"/>
        </w:rPr>
        <w:t>max</w:t>
      </w:r>
      <w:r>
        <w:t>: número máximo de iterações pro PSO,</w:t>
      </w:r>
    </w:p>
    <w:p w14:paraId="3D492768" w14:textId="77777777" w:rsidR="006467FF" w:rsidRPr="00703ED6" w:rsidRDefault="006467FF" w:rsidP="006467FF">
      <w:pPr>
        <w:pStyle w:val="PARAGRAPH"/>
        <w:numPr>
          <w:ilvl w:val="0"/>
          <w:numId w:val="43"/>
        </w:numPr>
      </w:pPr>
      <w:r>
        <w:t>Iter: iteração corrente do PSO.</w:t>
      </w:r>
    </w:p>
    <w:p w14:paraId="6A121434" w14:textId="77777777" w:rsidR="006467FF" w:rsidRPr="00703ED6" w:rsidRDefault="006467FF" w:rsidP="00703ED6">
      <w:pPr>
        <w:pStyle w:val="PARAGRAPH"/>
      </w:pPr>
    </w:p>
    <w:p w14:paraId="49436F0E" w14:textId="77777777" w:rsidR="009C1F64" w:rsidRPr="009C1F64" w:rsidRDefault="009C1F64" w:rsidP="009C1F64">
      <w:pPr>
        <w:pStyle w:val="PARAGRAPH"/>
      </w:pPr>
    </w:p>
    <w:p w14:paraId="63EE5518" w14:textId="11772C72" w:rsidR="009C1F64" w:rsidRDefault="009C1F64" w:rsidP="009C1F64">
      <w:pPr>
        <w:pStyle w:val="Ttulo2"/>
        <w:spacing w:before="0"/>
        <w:rPr>
          <w:color w:val="000000"/>
        </w:rPr>
      </w:pPr>
      <w:r>
        <w:rPr>
          <w:color w:val="000000"/>
        </w:rPr>
        <w:lastRenderedPageBreak/>
        <w:t>3.4</w:t>
      </w:r>
      <w:r>
        <w:rPr>
          <w:color w:val="000000"/>
        </w:rPr>
        <w:tab/>
        <w:t>Subproblema de programação</w:t>
      </w:r>
    </w:p>
    <w:p w14:paraId="304F0E8F" w14:textId="75DB8005" w:rsidR="009C1F64" w:rsidRDefault="0047038E" w:rsidP="009C1F64">
      <w:pPr>
        <w:pStyle w:val="PARAGRAPH"/>
        <w:ind w:firstLine="0"/>
      </w:pPr>
      <w:r>
        <w:t xml:space="preserve">Com a representação do subproblema de roteamento, através da partícula, onde esta contém a designação de uma máquina </w:t>
      </w:r>
      <w:proofErr w:type="gramStart"/>
      <w:r w:rsidRPr="00504769">
        <w:rPr>
          <w:i/>
        </w:rPr>
        <w:t>Mj,i</w:t>
      </w:r>
      <w:proofErr w:type="gramEnd"/>
      <w:r>
        <w:t xml:space="preserve"> para cada operação </w:t>
      </w:r>
      <w:r w:rsidRPr="00504769">
        <w:rPr>
          <w:i/>
        </w:rPr>
        <w:t>Oj,i</w:t>
      </w:r>
      <w:r>
        <w:t xml:space="preserve">, é necessário validar qual a melhor sequência de </w:t>
      </w:r>
      <w:r w:rsidR="007109E4">
        <w:t xml:space="preserve">operações a serem executadas dentro de cada máquina. Esta ideia deriva o conceito de subproblema de programação: a partir do roteamento estabelecido, o algoritmo deve explotar as várias possibilidades de ordenação para obter então uma slução ótima que minimize o </w:t>
      </w:r>
      <w:r w:rsidR="007109E4" w:rsidRPr="007109E4">
        <w:rPr>
          <w:i/>
        </w:rPr>
        <w:t>makespan</w:t>
      </w:r>
      <w:r w:rsidR="007109E4">
        <w:t>.</w:t>
      </w:r>
      <w:r>
        <w:t xml:space="preserve"> </w:t>
      </w:r>
    </w:p>
    <w:p w14:paraId="3C360CE0" w14:textId="02B4BFC9" w:rsidR="00B233D9" w:rsidRDefault="00B233D9" w:rsidP="00B233D9">
      <w:pPr>
        <w:pStyle w:val="PARAGRAPH"/>
        <w:ind w:firstLine="284"/>
      </w:pPr>
      <w:r>
        <w:t>Assim</w:t>
      </w:r>
      <w:r w:rsidR="001E1402">
        <w:t xml:space="preserve">, a programação pode ser representada em uma estrutura similar a um vetor, na qual coluna equivale a uma máquina </w:t>
      </w:r>
      <w:r w:rsidR="001E1402" w:rsidRPr="003C4D77">
        <w:rPr>
          <w:i/>
        </w:rPr>
        <w:t>Mi</w:t>
      </w:r>
      <w:r w:rsidR="001E1402">
        <w:t xml:space="preserve"> e o valor desta coluna contém uma sequência ordenada de operações </w:t>
      </w:r>
      <w:proofErr w:type="gramStart"/>
      <w:r w:rsidR="001E1402" w:rsidRPr="003C4D77">
        <w:rPr>
          <w:i/>
        </w:rPr>
        <w:t>Oj,i</w:t>
      </w:r>
      <w:proofErr w:type="gramEnd"/>
      <w:r w:rsidR="001E1402">
        <w:t xml:space="preserve"> </w:t>
      </w:r>
      <w:r w:rsidR="003C4D77">
        <w:t>extraídas com base no vetor de partícula (roteamento). Tal estrutura pode ser visualizada na figura abaixo, a qual representa um subproblema de programação.</w:t>
      </w:r>
      <w:r w:rsidR="001E1402">
        <w:t xml:space="preserve"> </w:t>
      </w:r>
    </w:p>
    <w:p w14:paraId="06AAB64E" w14:textId="77777777" w:rsidR="00D054AF" w:rsidRDefault="00D054AF" w:rsidP="009C1F64">
      <w:pPr>
        <w:pStyle w:val="PARAGRAPH"/>
        <w:ind w:firstLine="0"/>
      </w:pPr>
    </w:p>
    <w:p w14:paraId="3FBD0E71" w14:textId="2282BD2D" w:rsidR="00D054AF" w:rsidRDefault="00D054AF" w:rsidP="00D054AF">
      <w:pPr>
        <w:autoSpaceDE w:val="0"/>
        <w:autoSpaceDN w:val="0"/>
        <w:adjustRightInd w:val="0"/>
        <w:spacing w:line="280" w:lineRule="atLeast"/>
        <w:jc w:val="center"/>
        <w:rPr>
          <w:rFonts w:ascii="Times" w:hAnsi="Times" w:cs="Times"/>
          <w:kern w:val="0"/>
          <w:sz w:val="24"/>
          <w:szCs w:val="24"/>
          <w:lang w:val="pt-BR"/>
        </w:rPr>
      </w:pPr>
      <w:r>
        <w:rPr>
          <w:rFonts w:ascii="Times" w:hAnsi="Times" w:cs="Times"/>
          <w:noProof/>
          <w:kern w:val="0"/>
          <w:sz w:val="24"/>
          <w:szCs w:val="24"/>
          <w:lang w:val="pt-BR" w:eastAsia="pt-BR"/>
        </w:rPr>
        <w:drawing>
          <wp:inline distT="0" distB="0" distL="0" distR="0" wp14:anchorId="0CA03461" wp14:editId="39F9BA9B">
            <wp:extent cx="3103245" cy="4521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6-12-08 às 17.17.22.png"/>
                    <pic:cNvPicPr/>
                  </pic:nvPicPr>
                  <pic:blipFill>
                    <a:blip r:embed="rId20">
                      <a:extLst>
                        <a:ext uri="{28A0092B-C50C-407E-A947-70E740481C1C}">
                          <a14:useLocalDpi xmlns:a14="http://schemas.microsoft.com/office/drawing/2010/main" val="0"/>
                        </a:ext>
                      </a:extLst>
                    </a:blip>
                    <a:stretch>
                      <a:fillRect/>
                    </a:stretch>
                  </pic:blipFill>
                  <pic:spPr>
                    <a:xfrm>
                      <a:off x="0" y="0"/>
                      <a:ext cx="3103245" cy="452120"/>
                    </a:xfrm>
                    <a:prstGeom prst="rect">
                      <a:avLst/>
                    </a:prstGeom>
                  </pic:spPr>
                </pic:pic>
              </a:graphicData>
            </a:graphic>
          </wp:inline>
        </w:drawing>
      </w:r>
    </w:p>
    <w:p w14:paraId="52DFEAE1" w14:textId="61B91CC9" w:rsidR="00D054AF" w:rsidRDefault="00D054AF" w:rsidP="00D054AF">
      <w:pPr>
        <w:pStyle w:val="FIGURECAPTION"/>
        <w:ind w:right="220"/>
        <w:rPr>
          <w:color w:val="000000"/>
        </w:rPr>
      </w:pPr>
      <w:r>
        <w:rPr>
          <w:color w:val="000000"/>
        </w:rPr>
        <w:t>Fig 3. Exemplo de programação extraída a partir de um roteamento pré-estabelecido, apresentado em [1].</w:t>
      </w:r>
    </w:p>
    <w:p w14:paraId="69FDF20A" w14:textId="77777777" w:rsidR="007109E4" w:rsidRDefault="007109E4" w:rsidP="009C1F64">
      <w:pPr>
        <w:pStyle w:val="PARAGRAPH"/>
        <w:ind w:firstLine="0"/>
      </w:pPr>
    </w:p>
    <w:p w14:paraId="17D40E53" w14:textId="0BDBB283" w:rsidR="001E1402" w:rsidRDefault="001E1402" w:rsidP="001E1402">
      <w:pPr>
        <w:pStyle w:val="Ttulo2"/>
        <w:spacing w:before="0"/>
        <w:rPr>
          <w:color w:val="000000"/>
        </w:rPr>
      </w:pPr>
      <w:r>
        <w:rPr>
          <w:color w:val="000000"/>
        </w:rPr>
        <w:t>3.5</w:t>
      </w:r>
      <w:r>
        <w:rPr>
          <w:color w:val="000000"/>
        </w:rPr>
        <w:tab/>
      </w:r>
      <w:r w:rsidR="005864AD">
        <w:rPr>
          <w:color w:val="000000"/>
        </w:rPr>
        <w:t xml:space="preserve">Explotação da programação </w:t>
      </w:r>
    </w:p>
    <w:p w14:paraId="00CB4677" w14:textId="4FBFB60B" w:rsidR="007109E4" w:rsidRDefault="007109E4" w:rsidP="00EC7A98">
      <w:pPr>
        <w:pStyle w:val="PARAGRAPH"/>
        <w:ind w:firstLine="0"/>
      </w:pPr>
      <w:r>
        <w:t>Dada a característica meta-heurística do PSO, é possível, segundo [1] e [2], combiná-lo com um método de busca local</w:t>
      </w:r>
      <w:r w:rsidR="00654EBC">
        <w:t xml:space="preserve"> a fim de procurar esta solução ótima</w:t>
      </w:r>
      <w:r w:rsidR="006E44DF">
        <w:t xml:space="preserve"> de programação</w:t>
      </w:r>
      <w:r>
        <w:t>.</w:t>
      </w:r>
      <w:r w:rsidR="006E44DF">
        <w:t xml:space="preserve"> Com este intuit</w:t>
      </w:r>
      <w:r w:rsidR="00877EAD">
        <w:t>o</w:t>
      </w:r>
      <w:r w:rsidR="006E44DF">
        <w:t xml:space="preserve">, é proposto neste trabalho uma abordagem semelhante a [2], o qual utiliza o método </w:t>
      </w:r>
      <w:r w:rsidR="00877EAD" w:rsidRPr="00877EAD">
        <w:rPr>
          <w:i/>
        </w:rPr>
        <w:t>Simulated Annealing</w:t>
      </w:r>
      <w:r w:rsidR="00877EAD">
        <w:t xml:space="preserve"> (</w:t>
      </w:r>
      <w:r w:rsidR="006E44DF">
        <w:t>SA</w:t>
      </w:r>
      <w:r w:rsidR="00877EAD">
        <w:t>)</w:t>
      </w:r>
      <w:r w:rsidR="006E44DF">
        <w:t xml:space="preserve"> a fim de explotar o espaço de busca a partir da programação extraída do roteamento disposto na núvem de partículas. </w:t>
      </w:r>
    </w:p>
    <w:p w14:paraId="111B2054" w14:textId="50841CC9" w:rsidR="00124C73" w:rsidRDefault="00124C73" w:rsidP="00654EBC">
      <w:pPr>
        <w:pStyle w:val="PARAGRAPH"/>
        <w:ind w:firstLine="320"/>
      </w:pPr>
      <w:r>
        <w:t>O SA é um método de busca local inspirado no processo de arrefecimento presente no setor metalúrgico, o qual através da exposição do ferro a uma alta teperatura e resfriamento consecutivo, é possível alterar suas propriedades moleculares a fim de se obter uma versão mais pura e maleável deste material</w:t>
      </w:r>
      <w:r w:rsidR="00E85AC5">
        <w:t xml:space="preserve"> [3]</w:t>
      </w:r>
      <w:r>
        <w:t xml:space="preserve">. Logo, </w:t>
      </w:r>
      <w:r w:rsidR="00E85AC5">
        <w:t xml:space="preserve">a partir de uma solução inicial, o SA submete esta ao processo de arrefecimento, o qual partindo de uma alta temperatura, busca </w:t>
      </w:r>
      <w:r w:rsidR="007B76DB">
        <w:t xml:space="preserve">novas soluções a partir destas, que tendem a ser melhores que a inicial. À medida que nova solução é gerada, a temperatura sofre decréscimo até chegar </w:t>
      </w:r>
      <w:proofErr w:type="gramStart"/>
      <w:r w:rsidR="007B76DB">
        <w:t>a</w:t>
      </w:r>
      <w:proofErr w:type="gramEnd"/>
      <w:r w:rsidR="007B76DB">
        <w:t xml:space="preserve"> um limiar mínimo, o qual encerrará o processo de arrefecimento, resultando em uma solução igual ou melhor que a inicial.</w:t>
      </w:r>
    </w:p>
    <w:p w14:paraId="1C906044" w14:textId="69942E93" w:rsidR="005D7C58" w:rsidRDefault="005D7C58" w:rsidP="00654EBC">
      <w:pPr>
        <w:pStyle w:val="PARAGRAPH"/>
        <w:ind w:firstLine="320"/>
      </w:pPr>
      <w:r>
        <w:t>É importante ressaltar que a geração de uma nova solução (chamada de vizinhança) é parte importante do SA, uma vez que o modo que se perturba a solução original pode influenciar nos resultados obtidos pelo método.</w:t>
      </w:r>
    </w:p>
    <w:p w14:paraId="114D9D32" w14:textId="391066F6" w:rsidR="005D7C58" w:rsidRDefault="005D7C58" w:rsidP="00654EBC">
      <w:pPr>
        <w:pStyle w:val="PARAGRAPH"/>
        <w:ind w:firstLine="320"/>
      </w:pPr>
      <w:r>
        <w:t xml:space="preserve">Neste trabalho, o método de vizinhança implementado consiste em, a partir de uma programação base, escolher uma máquina </w:t>
      </w:r>
      <w:r w:rsidRPr="005D7C58">
        <w:rPr>
          <w:i/>
        </w:rPr>
        <w:t>Mi</w:t>
      </w:r>
      <w:r>
        <w:t xml:space="preserve"> aleatória que tenha ao menos 2 operações em sua escala e, a partir desta máquina, escolher um ponto pivô. Se este ponto escolhido for o último dentro da sequência de operações </w:t>
      </w:r>
      <w:proofErr w:type="gramStart"/>
      <w:r w:rsidRPr="005D7C58">
        <w:rPr>
          <w:i/>
        </w:rPr>
        <w:t>Oj,i</w:t>
      </w:r>
      <w:proofErr w:type="gramEnd"/>
      <w:r>
        <w:t xml:space="preserve"> dispostas, é feita a troca com a respectiva operação presente na primeira posição. Caso contrário, a troca é feita então com </w:t>
      </w:r>
      <w:r>
        <w:lastRenderedPageBreak/>
        <w:t>a operação subsequente. O funcionamento desta função de vizinhança pode ser visto na figura 4</w:t>
      </w:r>
      <w:r w:rsidR="003B7470">
        <w:t xml:space="preserve"> a seguir</w:t>
      </w:r>
      <w:r>
        <w:t>.</w:t>
      </w:r>
    </w:p>
    <w:p w14:paraId="56C8918D" w14:textId="4393FFB6" w:rsidR="005D7C58" w:rsidRDefault="00DC5AF5" w:rsidP="005D7C58">
      <w:pPr>
        <w:autoSpaceDE w:val="0"/>
        <w:autoSpaceDN w:val="0"/>
        <w:adjustRightInd w:val="0"/>
        <w:spacing w:line="280" w:lineRule="atLeast"/>
        <w:jc w:val="center"/>
        <w:rPr>
          <w:rFonts w:ascii="Times" w:hAnsi="Times" w:cs="Times"/>
          <w:kern w:val="0"/>
          <w:sz w:val="24"/>
          <w:szCs w:val="24"/>
          <w:lang w:val="pt-BR"/>
        </w:rPr>
      </w:pPr>
      <w:r>
        <w:rPr>
          <w:rFonts w:ascii="Times" w:hAnsi="Times" w:cs="Times"/>
          <w:noProof/>
          <w:kern w:val="0"/>
          <w:sz w:val="24"/>
          <w:szCs w:val="24"/>
          <w:lang w:val="pt-BR" w:eastAsia="pt-BR"/>
        </w:rPr>
        <w:drawing>
          <wp:inline distT="0" distB="0" distL="0" distR="0" wp14:anchorId="1FC5C881" wp14:editId="0C647310">
            <wp:extent cx="2129937" cy="667267"/>
            <wp:effectExtent l="0" t="0" r="381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Tela 2016-12-08 às 17.50.36.png"/>
                    <pic:cNvPicPr/>
                  </pic:nvPicPr>
                  <pic:blipFill>
                    <a:blip r:embed="rId21">
                      <a:extLst>
                        <a:ext uri="{28A0092B-C50C-407E-A947-70E740481C1C}">
                          <a14:useLocalDpi xmlns:a14="http://schemas.microsoft.com/office/drawing/2010/main" val="0"/>
                        </a:ext>
                      </a:extLst>
                    </a:blip>
                    <a:stretch>
                      <a:fillRect/>
                    </a:stretch>
                  </pic:blipFill>
                  <pic:spPr>
                    <a:xfrm>
                      <a:off x="0" y="0"/>
                      <a:ext cx="2149350" cy="673349"/>
                    </a:xfrm>
                    <a:prstGeom prst="rect">
                      <a:avLst/>
                    </a:prstGeom>
                  </pic:spPr>
                </pic:pic>
              </a:graphicData>
            </a:graphic>
          </wp:inline>
        </w:drawing>
      </w:r>
    </w:p>
    <w:p w14:paraId="286CF3DF" w14:textId="3B40A90D" w:rsidR="00654EBC" w:rsidRDefault="005D7C58" w:rsidP="00DC4F23">
      <w:pPr>
        <w:pStyle w:val="FIGURECAPTION"/>
        <w:ind w:right="220"/>
      </w:pPr>
      <w:r>
        <w:rPr>
          <w:color w:val="000000"/>
        </w:rPr>
        <w:t xml:space="preserve">Fig 4. </w:t>
      </w:r>
      <w:r w:rsidR="00F72FD5">
        <w:rPr>
          <w:color w:val="000000"/>
        </w:rPr>
        <w:t>Neste exemplo, a máquina M1 foi escolhida aleatoriamente, e o ponto pivô 4 foi esclhido para a troca. No caso, a operação 8 irá trocar de posição com a presenta na posição 1</w:t>
      </w:r>
      <w:r>
        <w:rPr>
          <w:color w:val="000000"/>
        </w:rPr>
        <w:t>.</w:t>
      </w:r>
    </w:p>
    <w:p w14:paraId="4FBEA1A1" w14:textId="24496A3F" w:rsidR="00654EBC" w:rsidRDefault="00654EBC" w:rsidP="00654EBC">
      <w:pPr>
        <w:pStyle w:val="Ttulo2"/>
        <w:spacing w:before="0"/>
        <w:rPr>
          <w:color w:val="000000"/>
        </w:rPr>
      </w:pPr>
      <w:r>
        <w:rPr>
          <w:color w:val="000000"/>
        </w:rPr>
        <w:t>3.</w:t>
      </w:r>
      <w:r w:rsidR="00C12409">
        <w:rPr>
          <w:color w:val="000000"/>
        </w:rPr>
        <w:t>6</w:t>
      </w:r>
      <w:r>
        <w:rPr>
          <w:color w:val="000000"/>
        </w:rPr>
        <w:tab/>
      </w:r>
      <w:r w:rsidR="006111EA">
        <w:rPr>
          <w:color w:val="000000"/>
        </w:rPr>
        <w:t>Controle anti</w:t>
      </w:r>
      <w:r>
        <w:rPr>
          <w:color w:val="000000"/>
        </w:rPr>
        <w:t>estagnação</w:t>
      </w:r>
    </w:p>
    <w:p w14:paraId="2696E16F" w14:textId="77777777" w:rsidR="006111EA" w:rsidRDefault="006111EA" w:rsidP="006111EA">
      <w:pPr>
        <w:pStyle w:val="PARAGRAPH"/>
        <w:ind w:firstLine="0"/>
      </w:pPr>
      <w:r>
        <w:t xml:space="preserve">Diante da característica de exploração do espaço de busca que define o PSO, através das equações 1a e 1b, que regem o movimento da núvem, caso os valores de posição em pBest e gBest sejam similares os indivíduos tendem a seguir a mesma direção, estacionando em ótimos locais, não atingindo a convergência desejada. </w:t>
      </w:r>
    </w:p>
    <w:p w14:paraId="268D0172" w14:textId="3EF6DB87" w:rsidR="006111EA" w:rsidRDefault="006111EA" w:rsidP="006111EA">
      <w:pPr>
        <w:pStyle w:val="PARAGRAPH"/>
        <w:ind w:firstLine="360"/>
      </w:pPr>
      <w:r>
        <w:t xml:space="preserve">Neste sentido, mesmo com ajustes dos parâmetros da equação 1a, conforme já apresentados, este cenário pode ocorrer, cabendo então desenvolver mecanismos auxiliares a fim de evitar tal comportamento. Assim, este trabalho propõe a implementação de um controle antiestagnação da núvem, a qual consiste em um registro de partículas já exploradas, para que, a cada iteração do algoritmo PSO, faça com que a núvem valide cada partícula a fim de obter um roteamento único a cada iteração. Caso </w:t>
      </w:r>
    </w:p>
    <w:p w14:paraId="1F509995" w14:textId="77777777" w:rsidR="006111EA" w:rsidRDefault="006111EA" w:rsidP="006111EA">
      <w:pPr>
        <w:pStyle w:val="PARAGRAPH"/>
        <w:ind w:firstLine="360"/>
      </w:pPr>
      <w:r>
        <w:t>Portanto, deste modo, o mecanismos proposto segue os seguintes passos:</w:t>
      </w:r>
    </w:p>
    <w:p w14:paraId="7415241F" w14:textId="77777777" w:rsidR="000454EE" w:rsidRDefault="000454EE" w:rsidP="006111EA">
      <w:pPr>
        <w:pStyle w:val="PARAGRAPH"/>
        <w:ind w:firstLine="360"/>
      </w:pPr>
    </w:p>
    <w:p w14:paraId="4004C258" w14:textId="52CB3F10" w:rsidR="006111EA" w:rsidRDefault="006111EA" w:rsidP="000454EE">
      <w:pPr>
        <w:pStyle w:val="PARAGRAPH"/>
        <w:numPr>
          <w:ilvl w:val="0"/>
          <w:numId w:val="45"/>
        </w:numPr>
        <w:ind w:left="993"/>
      </w:pPr>
      <w:r>
        <w:t>Criar um registro de soluções R;</w:t>
      </w:r>
    </w:p>
    <w:p w14:paraId="11A070C7" w14:textId="42A67264" w:rsidR="006111EA" w:rsidRDefault="006111EA" w:rsidP="000454EE">
      <w:pPr>
        <w:pStyle w:val="PARAGRAPH"/>
        <w:numPr>
          <w:ilvl w:val="0"/>
          <w:numId w:val="45"/>
        </w:numPr>
        <w:ind w:left="993"/>
      </w:pPr>
      <w:r>
        <w:t>A cada iteração do PSO, após atualizar a nuvem de partículas, faça</w:t>
      </w:r>
      <w:r w:rsidR="000454EE">
        <w:t>:</w:t>
      </w:r>
    </w:p>
    <w:p w14:paraId="53134EB8" w14:textId="7AC102E4" w:rsidR="006111EA" w:rsidRDefault="006111EA" w:rsidP="000454EE">
      <w:pPr>
        <w:pStyle w:val="PARAGRAPH"/>
        <w:numPr>
          <w:ilvl w:val="1"/>
          <w:numId w:val="45"/>
        </w:numPr>
        <w:ind w:left="1276"/>
      </w:pPr>
      <w:r>
        <w:t xml:space="preserve">Se a partícula </w:t>
      </w:r>
      <w:r w:rsidRPr="006111EA">
        <w:rPr>
          <w:i/>
        </w:rPr>
        <w:t>Si</w:t>
      </w:r>
      <w:r>
        <w:t xml:space="preserve"> está contida em R:</w:t>
      </w:r>
    </w:p>
    <w:p w14:paraId="26BFCD2D" w14:textId="6D07FA1F" w:rsidR="006111EA" w:rsidRDefault="006111EA" w:rsidP="000454EE">
      <w:pPr>
        <w:pStyle w:val="PARAGRAPH"/>
        <w:numPr>
          <w:ilvl w:val="2"/>
          <w:numId w:val="45"/>
        </w:numPr>
        <w:ind w:left="1701"/>
      </w:pPr>
      <w:r>
        <w:t xml:space="preserve">Enquanto </w:t>
      </w:r>
      <w:r w:rsidRPr="000454EE">
        <w:rPr>
          <w:i/>
        </w:rPr>
        <w:t>Si</w:t>
      </w:r>
      <w:r>
        <w:t xml:space="preserve"> ainda pertencer ao registro R faça:</w:t>
      </w:r>
    </w:p>
    <w:p w14:paraId="272EF324" w14:textId="3D52D880" w:rsidR="006111EA" w:rsidRDefault="006111EA" w:rsidP="000454EE">
      <w:pPr>
        <w:pStyle w:val="PARAGRAPH"/>
        <w:numPr>
          <w:ilvl w:val="3"/>
          <w:numId w:val="45"/>
        </w:numPr>
        <w:ind w:left="1985"/>
      </w:pPr>
      <w:r>
        <w:t xml:space="preserve">Escolhe </w:t>
      </w:r>
      <w:r w:rsidR="000454EE">
        <w:t xml:space="preserve">um ponto pivô (índice do vetor) </w:t>
      </w:r>
      <w:r w:rsidR="00E00E33">
        <w:t>em</w:t>
      </w:r>
      <w:r>
        <w:t xml:space="preserve"> </w:t>
      </w:r>
      <w:r w:rsidRPr="000454EE">
        <w:rPr>
          <w:i/>
        </w:rPr>
        <w:t>Si</w:t>
      </w:r>
      <w:r>
        <w:t xml:space="preserve"> aleatoriamente</w:t>
      </w:r>
      <w:r w:rsidR="003A70BC">
        <w:t>;</w:t>
      </w:r>
    </w:p>
    <w:p w14:paraId="4F3283F8" w14:textId="0C621828" w:rsidR="006111EA" w:rsidRDefault="006111EA" w:rsidP="000454EE">
      <w:pPr>
        <w:pStyle w:val="PARAGRAPH"/>
        <w:numPr>
          <w:ilvl w:val="3"/>
          <w:numId w:val="45"/>
        </w:numPr>
        <w:ind w:left="1985"/>
      </w:pPr>
      <w:r>
        <w:t xml:space="preserve">Realiza a troca </w:t>
      </w:r>
      <w:r w:rsidR="003A70BC">
        <w:t xml:space="preserve">factível </w:t>
      </w:r>
      <w:r>
        <w:t xml:space="preserve">do nível </w:t>
      </w:r>
      <w:r w:rsidR="003A70BC">
        <w:t>no ponto pivô escolhio;</w:t>
      </w:r>
    </w:p>
    <w:p w14:paraId="76D475F8" w14:textId="46762413" w:rsidR="00654EBC" w:rsidRDefault="006111EA" w:rsidP="000454EE">
      <w:pPr>
        <w:pStyle w:val="PARAGRAPH"/>
        <w:numPr>
          <w:ilvl w:val="3"/>
          <w:numId w:val="45"/>
        </w:numPr>
        <w:ind w:left="1985"/>
      </w:pPr>
      <w:r>
        <w:t xml:space="preserve">Retorna nova partícula </w:t>
      </w:r>
      <w:r w:rsidRPr="006111EA">
        <w:rPr>
          <w:i/>
        </w:rPr>
        <w:t>Si</w:t>
      </w:r>
      <w:r w:rsidR="003A70BC">
        <w:t>.</w:t>
      </w:r>
    </w:p>
    <w:p w14:paraId="7D3194FB" w14:textId="77777777" w:rsidR="00EB0012" w:rsidRDefault="00EB0012" w:rsidP="00EB0012">
      <w:pPr>
        <w:pStyle w:val="PARAGRAPH"/>
      </w:pPr>
    </w:p>
    <w:p w14:paraId="722D5612" w14:textId="3969FA9F" w:rsidR="00EB0012" w:rsidRDefault="00EB0012" w:rsidP="00EB0012">
      <w:pPr>
        <w:pStyle w:val="PARAGRAPH"/>
      </w:pPr>
      <w:r>
        <w:t>Assim, o mecanismo antiestagnação causa uma perturbação aleatória em cada partícula já observada em momento passado pela núvem a fim de ampliar o espaço de busca, evitando convergência precoce do algoritmo.</w:t>
      </w:r>
    </w:p>
    <w:p w14:paraId="1E424139" w14:textId="77777777" w:rsidR="0017017C" w:rsidRDefault="0017017C" w:rsidP="00654EBC">
      <w:pPr>
        <w:pStyle w:val="PARAGRAPH"/>
        <w:ind w:firstLine="320"/>
      </w:pPr>
    </w:p>
    <w:p w14:paraId="6347DBEA" w14:textId="56CC84C9" w:rsidR="00E3226E" w:rsidRDefault="0017017C" w:rsidP="00E3226E">
      <w:pPr>
        <w:pStyle w:val="Ttulo2"/>
        <w:spacing w:before="0"/>
        <w:rPr>
          <w:color w:val="000000"/>
        </w:rPr>
      </w:pPr>
      <w:r>
        <w:rPr>
          <w:color w:val="000000"/>
        </w:rPr>
        <w:t>3.7</w:t>
      </w:r>
      <w:r>
        <w:rPr>
          <w:color w:val="000000"/>
        </w:rPr>
        <w:tab/>
      </w:r>
      <w:r w:rsidR="006111EA">
        <w:rPr>
          <w:color w:val="000000"/>
        </w:rPr>
        <w:t>Algoritmo resultante</w:t>
      </w:r>
    </w:p>
    <w:p w14:paraId="5FEC4C58" w14:textId="461B05C9" w:rsidR="00E3226E" w:rsidRDefault="00E3226E" w:rsidP="00E3226E">
      <w:pPr>
        <w:pStyle w:val="PARAGRAPHnoindent"/>
      </w:pPr>
      <w:r>
        <w:t>P</w:t>
      </w:r>
      <w:r>
        <w:t>ortanto, diante ds detalhes supracitados, o algoritmo híbrido proposto neste trabalho, de forma resumida, consiste na implementação do PSO a fim de explorar o subproblema de roteamento, representado pelas partículas que compõem a núvem. Então, cada partícula em questão é submetida ao método de busca local SA, que visa extrair a melhor aptidão possível a partir do roteamento individual recebido inicialmente, consistindo na explotação do espaço de busca do problema representado através do subproblema de programação.</w:t>
      </w:r>
    </w:p>
    <w:p w14:paraId="0739BF5D" w14:textId="3CC1777A" w:rsidR="00E3226E" w:rsidRDefault="00E3226E" w:rsidP="00B72E83">
      <w:pPr>
        <w:pStyle w:val="PARAGRAPHnoindent"/>
        <w:ind w:firstLine="320"/>
      </w:pPr>
      <w:r>
        <w:t>Mais detalhes sobre a implementação deste trabalho podem ser encontrad</w:t>
      </w:r>
      <w:r w:rsidR="00B72E83">
        <w:t>o</w:t>
      </w:r>
      <w:r>
        <w:t xml:space="preserve">s em </w:t>
      </w:r>
      <w:hyperlink r:id="rId22" w:history="1">
        <w:r w:rsidR="00B72E83" w:rsidRPr="0040336D">
          <w:rPr>
            <w:rStyle w:val="Hiperlink"/>
            <w:rFonts w:ascii="Palatino" w:hAnsi="Palatino" w:cs="Times New Roman"/>
          </w:rPr>
          <w:t>http://github.com/diegocavalca/mestrado/CCO-727/Trabalho3_PSO-FJSP/</w:t>
        </w:r>
      </w:hyperlink>
      <w:r>
        <w:t xml:space="preserve">. </w:t>
      </w:r>
    </w:p>
    <w:p w14:paraId="0F7A3B4D" w14:textId="4C4218F0" w:rsidR="007617F7" w:rsidRPr="007617F7" w:rsidRDefault="007617F7" w:rsidP="00E3226E">
      <w:pPr>
        <w:pStyle w:val="PARAGRAPHnoindent"/>
      </w:pPr>
    </w:p>
    <w:p w14:paraId="04AF44D5" w14:textId="1DB9C0DF" w:rsidR="003410C8" w:rsidRDefault="003410C8" w:rsidP="006A3D45">
      <w:pPr>
        <w:pStyle w:val="Ttulo1"/>
        <w:rPr>
          <w:color w:val="000000"/>
        </w:rPr>
      </w:pPr>
      <w:r>
        <w:rPr>
          <w:color w:val="000000"/>
        </w:rPr>
        <w:t>4</w:t>
      </w:r>
      <w:r>
        <w:rPr>
          <w:color w:val="000000"/>
        </w:rPr>
        <w:tab/>
      </w:r>
      <w:r w:rsidR="00F3043D">
        <w:rPr>
          <w:color w:val="000000"/>
        </w:rPr>
        <w:t>Resultados</w:t>
      </w:r>
    </w:p>
    <w:p w14:paraId="5C108DB6" w14:textId="5C493EED" w:rsidR="00363C98" w:rsidRDefault="00363C98" w:rsidP="00363C98">
      <w:pPr>
        <w:pStyle w:val="PARAGRAPHnoindent"/>
      </w:pPr>
      <w:r>
        <w:t>A fim de validar o desempenho do algoritmo proposto, foi utilizado os benchmarks estabelecidos por [4] para o FJSP, além de comparação com resultados obtidos por [1] e [2] para o mesmo cenário diante de implementações de PSO + SA para a resolução deste mesmo problema.</w:t>
      </w:r>
    </w:p>
    <w:p w14:paraId="6315F447" w14:textId="5668E511" w:rsidR="00363C98" w:rsidRDefault="00363C98" w:rsidP="00363C98">
      <w:pPr>
        <w:pStyle w:val="PARAGRAPH"/>
      </w:pPr>
      <w:r w:rsidRPr="00363C98">
        <w:t>O algoritmo</w:t>
      </w:r>
      <w:r>
        <w:t xml:space="preserve"> proposto neste trabalho foi</w:t>
      </w:r>
      <w:r w:rsidRPr="00363C98">
        <w:t xml:space="preserve"> </w:t>
      </w:r>
      <w:r>
        <w:t>implementado</w:t>
      </w:r>
      <w:r w:rsidRPr="00363C98">
        <w:t xml:space="preserve"> utilizando a ferramenta MATLAB 2015a, testados sob o sistema operacional OSX El Captain 10.11.6, </w:t>
      </w:r>
      <w:r w:rsidR="004C1F7D">
        <w:t>em um computador</w:t>
      </w:r>
      <w:r w:rsidRPr="00363C98">
        <w:t xml:space="preserve"> com processador de 2.26GHz Intel Core 2 Duo, memória RAM de 8gb 1067MHz DDR3 e placa de vídeos NVIDIA GeForce 9400 256MB e 1Tb de HD.</w:t>
      </w:r>
    </w:p>
    <w:p w14:paraId="4CA40B1D" w14:textId="14133B93" w:rsidR="004E25E0" w:rsidRDefault="004E25E0" w:rsidP="00363C98">
      <w:pPr>
        <w:pStyle w:val="PARAGRAPH"/>
      </w:pPr>
      <w:r w:rsidRPr="004E25E0">
        <w:t>A configuração dos parâmetros do algoritmo híbrido foi dada como segue</w:t>
      </w:r>
      <w:r>
        <w:t>, proposto de acordo com [1] e [2]</w:t>
      </w:r>
      <w:r w:rsidRPr="004E25E0">
        <w:t xml:space="preserve">: </w:t>
      </w:r>
      <w:r>
        <w:rPr>
          <w:rFonts w:ascii="Cambria Math" w:eastAsia="Cambria Math" w:hAnsi="Cambria Math" w:cs="Cambria Math"/>
        </w:rPr>
        <w:t>C</w:t>
      </w:r>
      <w:r w:rsidRPr="004E25E0">
        <w:t xml:space="preserve">1 e </w:t>
      </w:r>
      <w:r>
        <w:rPr>
          <w:rFonts w:ascii="Cambria Math" w:eastAsia="Cambria Math" w:hAnsi="Cambria Math" w:cs="Cambria Math"/>
        </w:rPr>
        <w:t>C</w:t>
      </w:r>
      <w:r>
        <w:t>2 = 2</w:t>
      </w:r>
      <w:r w:rsidRPr="004E25E0">
        <w:t xml:space="preserve">; </w:t>
      </w:r>
      <w:r w:rsidRPr="004E25E0">
        <w:rPr>
          <w:rFonts w:ascii="Cambria Math" w:eastAsia="Cambria Math" w:hAnsi="Cambria Math" w:cs="Cambria Math"/>
          <w:i/>
        </w:rPr>
        <w:t>W</w:t>
      </w:r>
      <w:r w:rsidRPr="004E25E0">
        <w:t xml:space="preserve"> = 0.4 ~ 1.2</w:t>
      </w:r>
      <w:r>
        <w:t xml:space="preserve"> (PSO)</w:t>
      </w:r>
      <w:r w:rsidRPr="004E25E0">
        <w:t xml:space="preserve">; </w:t>
      </w:r>
      <w:r w:rsidRPr="004E25E0">
        <w:rPr>
          <w:rFonts w:ascii="Cambria Math" w:eastAsia="Cambria Math" w:hAnsi="Cambria Math" w:cs="Cambria Math"/>
        </w:rPr>
        <w:t>𝛼</w:t>
      </w:r>
      <w:r w:rsidRPr="004E25E0">
        <w:t xml:space="preserve"> = 0.9 ~ 0.95</w:t>
      </w:r>
      <w:r>
        <w:t xml:space="preserve">, </w:t>
      </w:r>
      <w:r w:rsidRPr="006435E8">
        <w:rPr>
          <w:i/>
        </w:rPr>
        <w:t>Iterações por temperatura</w:t>
      </w:r>
      <w:r>
        <w:t xml:space="preserve"> = 20</w:t>
      </w:r>
      <w:r w:rsidRPr="004E25E0">
        <w:t xml:space="preserve"> (SA)</w:t>
      </w:r>
      <w:r>
        <w:t>.</w:t>
      </w:r>
    </w:p>
    <w:p w14:paraId="18C1EDB0" w14:textId="78F119C0" w:rsidR="003C10F5" w:rsidRDefault="003C10F5" w:rsidP="00363C98">
      <w:pPr>
        <w:pStyle w:val="PARAGRAPH"/>
      </w:pPr>
    </w:p>
    <w:p w14:paraId="2012E8F6" w14:textId="56AD14FB" w:rsidR="003C10F5" w:rsidRDefault="003C10F5" w:rsidP="003C10F5">
      <w:pPr>
        <w:pStyle w:val="Ttulo2"/>
        <w:spacing w:before="0"/>
        <w:rPr>
          <w:color w:val="000000"/>
        </w:rPr>
      </w:pPr>
      <w:r>
        <w:rPr>
          <w:color w:val="000000"/>
        </w:rPr>
        <w:t>4.1</w:t>
      </w:r>
      <w:r>
        <w:rPr>
          <w:color w:val="000000"/>
        </w:rPr>
        <w:tab/>
      </w:r>
      <w:r w:rsidR="00501734">
        <w:rPr>
          <w:color w:val="000000"/>
        </w:rPr>
        <w:t>Cenário 8x8</w:t>
      </w:r>
    </w:p>
    <w:p w14:paraId="2C3AA0BF" w14:textId="6AC51859" w:rsidR="008B028F" w:rsidRDefault="008B028F" w:rsidP="00501734">
      <w:pPr>
        <w:pStyle w:val="PARAGRAPH"/>
        <w:ind w:firstLine="0"/>
      </w:pPr>
      <w:r>
        <w:t>De acordo com [4], este cenário é o único com a característica parcialmente flexível na base de dados em questão. Na implementação do algoritmo, assim como [2], os recursos produtivos com tempo nulo são descartados na distribuição estocástica do roteamento, no momento da geração e cálcula das partículas.</w:t>
      </w:r>
      <w:r w:rsidR="00AE0657" w:rsidRPr="00AE0657">
        <w:t xml:space="preserve"> </w:t>
      </w:r>
      <w:r>
        <w:t>Este cenário conta com</w:t>
      </w:r>
      <w:r w:rsidR="00AE0657" w:rsidRPr="00AE0657">
        <w:t xml:space="preserve"> 27 operações, 8 jobs e 8 recursos produtivos, </w:t>
      </w:r>
      <w:r>
        <w:t xml:space="preserve">os tempos estão apresentados </w:t>
      </w:r>
      <w:r w:rsidR="000F4378">
        <w:t>na tabela abaixo</w:t>
      </w:r>
      <w:r w:rsidR="00AE0657" w:rsidRPr="00AE0657">
        <w:t>.</w:t>
      </w:r>
    </w:p>
    <w:p w14:paraId="21E4C931" w14:textId="099984BD" w:rsidR="000F4378" w:rsidRDefault="000F4378" w:rsidP="00501734">
      <w:pPr>
        <w:pStyle w:val="PARAGRAPH"/>
        <w:ind w:firstLine="0"/>
      </w:pPr>
      <w:r>
        <w:rPr>
          <w:noProof/>
          <w:lang w:val="pt-BR" w:eastAsia="pt-BR"/>
        </w:rPr>
        <w:drawing>
          <wp:anchor distT="0" distB="0" distL="114300" distR="114300" simplePos="0" relativeHeight="251657216" behindDoc="0" locked="0" layoutInCell="1" allowOverlap="1" wp14:anchorId="419F5D4B" wp14:editId="25322DB4">
            <wp:simplePos x="0" y="0"/>
            <wp:positionH relativeFrom="column">
              <wp:posOffset>-63500</wp:posOffset>
            </wp:positionH>
            <wp:positionV relativeFrom="paragraph">
              <wp:posOffset>166370</wp:posOffset>
            </wp:positionV>
            <wp:extent cx="3100705" cy="2747010"/>
            <wp:effectExtent l="0" t="0" r="0" b="0"/>
            <wp:wrapTight wrapText="bothSides">
              <wp:wrapPolygon edited="0">
                <wp:start x="0" y="0"/>
                <wp:lineTo x="0" y="21370"/>
                <wp:lineTo x="21410" y="21370"/>
                <wp:lineTo x="21410"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6-12-08 às 22.07.44.png"/>
                    <pic:cNvPicPr/>
                  </pic:nvPicPr>
                  <pic:blipFill>
                    <a:blip r:embed="rId23">
                      <a:extLst>
                        <a:ext uri="{28A0092B-C50C-407E-A947-70E740481C1C}">
                          <a14:useLocalDpi xmlns:a14="http://schemas.microsoft.com/office/drawing/2010/main" val="0"/>
                        </a:ext>
                      </a:extLst>
                    </a:blip>
                    <a:stretch>
                      <a:fillRect/>
                    </a:stretch>
                  </pic:blipFill>
                  <pic:spPr>
                    <a:xfrm>
                      <a:off x="0" y="0"/>
                      <a:ext cx="3100705" cy="2747010"/>
                    </a:xfrm>
                    <a:prstGeom prst="rect">
                      <a:avLst/>
                    </a:prstGeom>
                  </pic:spPr>
                </pic:pic>
              </a:graphicData>
            </a:graphic>
            <wp14:sizeRelH relativeFrom="page">
              <wp14:pctWidth>0</wp14:pctWidth>
            </wp14:sizeRelH>
            <wp14:sizeRelV relativeFrom="page">
              <wp14:pctHeight>0</wp14:pctHeight>
            </wp14:sizeRelV>
          </wp:anchor>
        </w:drawing>
      </w:r>
    </w:p>
    <w:p w14:paraId="51D4AF48" w14:textId="75A89AC2" w:rsidR="000F4378" w:rsidRPr="000F4378" w:rsidRDefault="000F4378" w:rsidP="000F4378">
      <w:pPr>
        <w:pStyle w:val="PARAGRAPH"/>
        <w:ind w:firstLine="0"/>
        <w:rPr>
          <w:rFonts w:ascii="Helvetica" w:hAnsi="Helvetica"/>
          <w:color w:val="000000"/>
          <w:sz w:val="16"/>
        </w:rPr>
      </w:pPr>
      <w:r w:rsidRPr="000F4378">
        <w:rPr>
          <w:rFonts w:ascii="Helvetica" w:hAnsi="Helvetica"/>
          <w:color w:val="000000"/>
          <w:sz w:val="16"/>
        </w:rPr>
        <w:t>Tabela 3: Cenário 8x8 do FJSP proposto em [4]. Adaptado de [2].</w:t>
      </w:r>
    </w:p>
    <w:p w14:paraId="7FD40884" w14:textId="77777777" w:rsidR="000F4378" w:rsidRDefault="000F4378" w:rsidP="000F4378">
      <w:pPr>
        <w:pStyle w:val="PARAGRAPH"/>
        <w:ind w:firstLine="360"/>
        <w:rPr>
          <w:rFonts w:ascii="Helvetica" w:hAnsi="Helvetica"/>
          <w:color w:val="000000"/>
          <w:sz w:val="16"/>
        </w:rPr>
      </w:pPr>
    </w:p>
    <w:p w14:paraId="1DDD39D6" w14:textId="24B7BA64" w:rsidR="008B028F" w:rsidRDefault="003A2AFD" w:rsidP="000F4378">
      <w:pPr>
        <w:pStyle w:val="PARAGRAPH"/>
        <w:ind w:firstLine="360"/>
      </w:pPr>
      <w:r w:rsidRPr="003A2AFD">
        <w:t xml:space="preserve">Os parâmetros testados neste cenário foram: Número de iterações = </w:t>
      </w:r>
      <w:r>
        <w:t>30</w:t>
      </w:r>
      <w:r w:rsidR="0006507E">
        <w:t>,</w:t>
      </w:r>
      <w:r w:rsidRPr="003A2AFD">
        <w:t xml:space="preserve"> Número de partículas = </w:t>
      </w:r>
      <w:r>
        <w:t>50 (PSO)</w:t>
      </w:r>
      <w:r w:rsidR="0006507E">
        <w:t xml:space="preserve">; </w:t>
      </w:r>
      <w:r w:rsidR="0006507E" w:rsidRPr="0006507E">
        <w:rPr>
          <w:i/>
        </w:rPr>
        <w:t xml:space="preserve">Temp. inicial </w:t>
      </w:r>
      <w:r w:rsidR="0006507E">
        <w:t xml:space="preserve">= 3, </w:t>
      </w:r>
      <w:r w:rsidR="00ED77C1" w:rsidRPr="0006507E">
        <w:rPr>
          <w:i/>
        </w:rPr>
        <w:t xml:space="preserve">Temp. </w:t>
      </w:r>
      <w:r w:rsidR="00ED77C1">
        <w:rPr>
          <w:i/>
        </w:rPr>
        <w:t>final</w:t>
      </w:r>
      <w:r w:rsidR="00ED77C1" w:rsidRPr="0006507E">
        <w:rPr>
          <w:i/>
        </w:rPr>
        <w:t xml:space="preserve"> </w:t>
      </w:r>
      <w:r w:rsidR="00ED77C1">
        <w:t xml:space="preserve">= </w:t>
      </w:r>
      <w:r w:rsidR="00ED77C1">
        <w:t xml:space="preserve">0.01 </w:t>
      </w:r>
      <w:r w:rsidR="0006507E">
        <w:t>(SA)</w:t>
      </w:r>
      <w:r w:rsidRPr="003A2AFD">
        <w:t>.</w:t>
      </w:r>
      <w:r>
        <w:t xml:space="preserve"> </w:t>
      </w:r>
      <w:r w:rsidR="008E464E">
        <w:t>O</w:t>
      </w:r>
      <w:r>
        <w:t xml:space="preserve"> algoritmo convergiu para o melhor resultado encontrado na literatura, o qual consiste no </w:t>
      </w:r>
      <w:r w:rsidRPr="003A2AFD">
        <w:rPr>
          <w:i/>
        </w:rPr>
        <w:t>makespan</w:t>
      </w:r>
      <w:r>
        <w:t xml:space="preserve"> de valor 14. </w:t>
      </w:r>
      <w:r w:rsidR="000E18D8">
        <w:t>O resultado, representado pelo gráfico de Gantt, pode ser observado na figura 5.</w:t>
      </w:r>
    </w:p>
    <w:p w14:paraId="2A968FD6" w14:textId="77777777" w:rsidR="000E18D8" w:rsidRDefault="000E18D8" w:rsidP="003A2AFD">
      <w:pPr>
        <w:pStyle w:val="PARAGRAPH"/>
        <w:ind w:firstLine="360"/>
      </w:pPr>
    </w:p>
    <w:p w14:paraId="74DD0C59" w14:textId="1522787E" w:rsidR="000E18D8" w:rsidRDefault="000E18D8" w:rsidP="000E18D8">
      <w:pPr>
        <w:autoSpaceDE w:val="0"/>
        <w:autoSpaceDN w:val="0"/>
        <w:adjustRightInd w:val="0"/>
        <w:spacing w:line="280" w:lineRule="atLeast"/>
        <w:jc w:val="center"/>
        <w:rPr>
          <w:rFonts w:ascii="Times" w:hAnsi="Times" w:cs="Times"/>
          <w:kern w:val="0"/>
          <w:sz w:val="24"/>
          <w:szCs w:val="24"/>
          <w:lang w:val="pt-BR"/>
        </w:rPr>
      </w:pPr>
      <w:r>
        <w:rPr>
          <w:rFonts w:ascii="Times" w:hAnsi="Times" w:cs="Times"/>
          <w:noProof/>
          <w:kern w:val="0"/>
          <w:sz w:val="24"/>
          <w:szCs w:val="24"/>
          <w:lang w:val="pt-BR" w:eastAsia="pt-BR"/>
        </w:rPr>
        <w:drawing>
          <wp:inline distT="0" distB="0" distL="0" distR="0" wp14:anchorId="667528FA" wp14:editId="11101528">
            <wp:extent cx="2959930" cy="2457973"/>
            <wp:effectExtent l="0" t="0" r="12065"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tHistory-COST_14.00-5.jpg"/>
                    <pic:cNvPicPr/>
                  </pic:nvPicPr>
                  <pic:blipFill rotWithShape="1">
                    <a:blip r:embed="rId24" cstate="print">
                      <a:extLst>
                        <a:ext uri="{28A0092B-C50C-407E-A947-70E740481C1C}">
                          <a14:useLocalDpi xmlns:a14="http://schemas.microsoft.com/office/drawing/2010/main" val="0"/>
                        </a:ext>
                      </a:extLst>
                    </a:blip>
                    <a:srcRect l="7707" t="2419" r="8203" b="4468"/>
                    <a:stretch/>
                  </pic:blipFill>
                  <pic:spPr bwMode="auto">
                    <a:xfrm>
                      <a:off x="0" y="0"/>
                      <a:ext cx="2995506" cy="2487516"/>
                    </a:xfrm>
                    <a:prstGeom prst="rect">
                      <a:avLst/>
                    </a:prstGeom>
                    <a:ln>
                      <a:noFill/>
                    </a:ln>
                    <a:extLst>
                      <a:ext uri="{53640926-AAD7-44D8-BBD7-CCE9431645EC}">
                        <a14:shadowObscured xmlns:a14="http://schemas.microsoft.com/office/drawing/2010/main"/>
                      </a:ext>
                    </a:extLst>
                  </pic:spPr>
                </pic:pic>
              </a:graphicData>
            </a:graphic>
          </wp:inline>
        </w:drawing>
      </w:r>
    </w:p>
    <w:p w14:paraId="5F2F95E9" w14:textId="277D61A2" w:rsidR="000E18D8" w:rsidRDefault="000E18D8" w:rsidP="000E18D8">
      <w:pPr>
        <w:pStyle w:val="FIGURECAPTION"/>
        <w:ind w:right="220"/>
        <w:rPr>
          <w:color w:val="000000"/>
        </w:rPr>
      </w:pPr>
      <w:r>
        <w:rPr>
          <w:color w:val="000000"/>
        </w:rPr>
        <w:t xml:space="preserve">Fig </w:t>
      </w:r>
      <w:r>
        <w:rPr>
          <w:color w:val="000000"/>
        </w:rPr>
        <w:t>5</w:t>
      </w:r>
      <w:r>
        <w:rPr>
          <w:color w:val="000000"/>
        </w:rPr>
        <w:t xml:space="preserve">. </w:t>
      </w:r>
      <w:r>
        <w:rPr>
          <w:color w:val="000000"/>
        </w:rPr>
        <w:t>Gráfico de Gantt com a melhor solução encontrada pelo algoritmo proposto para o cenário 8x8</w:t>
      </w:r>
      <w:r>
        <w:rPr>
          <w:color w:val="000000"/>
        </w:rPr>
        <w:t>.</w:t>
      </w:r>
    </w:p>
    <w:p w14:paraId="03B33B85" w14:textId="21F5311B" w:rsidR="00A04E58" w:rsidRDefault="003831B5" w:rsidP="00A04E58">
      <w:pPr>
        <w:autoSpaceDE w:val="0"/>
        <w:autoSpaceDN w:val="0"/>
        <w:adjustRightInd w:val="0"/>
        <w:spacing w:line="280" w:lineRule="atLeast"/>
        <w:jc w:val="center"/>
        <w:rPr>
          <w:rFonts w:ascii="Times" w:hAnsi="Times" w:cs="Times"/>
          <w:kern w:val="0"/>
          <w:sz w:val="24"/>
          <w:szCs w:val="24"/>
          <w:lang w:val="pt-BR"/>
        </w:rPr>
      </w:pPr>
      <w:r>
        <w:rPr>
          <w:rFonts w:ascii="Times" w:hAnsi="Times" w:cs="Times"/>
          <w:noProof/>
          <w:kern w:val="0"/>
          <w:sz w:val="24"/>
          <w:szCs w:val="24"/>
          <w:lang w:val="pt-BR" w:eastAsia="pt-BR"/>
        </w:rPr>
        <w:drawing>
          <wp:inline distT="0" distB="0" distL="0" distR="0" wp14:anchorId="5669949A" wp14:editId="31084CF0">
            <wp:extent cx="2717670" cy="2147863"/>
            <wp:effectExtent l="0" t="0" r="635" b="1143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est-COST_14.00-5.jpg"/>
                    <pic:cNvPicPr/>
                  </pic:nvPicPr>
                  <pic:blipFill rotWithShape="1">
                    <a:blip r:embed="rId25" cstate="print">
                      <a:extLst>
                        <a:ext uri="{28A0092B-C50C-407E-A947-70E740481C1C}">
                          <a14:useLocalDpi xmlns:a14="http://schemas.microsoft.com/office/drawing/2010/main" val="0"/>
                        </a:ext>
                      </a:extLst>
                    </a:blip>
                    <a:srcRect l="8615" t="4535" r="7069" b="6609"/>
                    <a:stretch/>
                  </pic:blipFill>
                  <pic:spPr bwMode="auto">
                    <a:xfrm>
                      <a:off x="0" y="0"/>
                      <a:ext cx="2767484" cy="2187233"/>
                    </a:xfrm>
                    <a:prstGeom prst="rect">
                      <a:avLst/>
                    </a:prstGeom>
                    <a:ln>
                      <a:noFill/>
                    </a:ln>
                    <a:extLst>
                      <a:ext uri="{53640926-AAD7-44D8-BBD7-CCE9431645EC}">
                        <a14:shadowObscured xmlns:a14="http://schemas.microsoft.com/office/drawing/2010/main"/>
                      </a:ext>
                    </a:extLst>
                  </pic:spPr>
                </pic:pic>
              </a:graphicData>
            </a:graphic>
          </wp:inline>
        </w:drawing>
      </w:r>
    </w:p>
    <w:p w14:paraId="0DFF04E2" w14:textId="6413603E" w:rsidR="00A04E58" w:rsidRDefault="00A04E58" w:rsidP="00A04E58">
      <w:pPr>
        <w:pStyle w:val="FIGURECAPTION"/>
        <w:ind w:right="220"/>
      </w:pPr>
      <w:r>
        <w:rPr>
          <w:color w:val="000000"/>
        </w:rPr>
        <w:t xml:space="preserve">Fig </w:t>
      </w:r>
      <w:r>
        <w:rPr>
          <w:color w:val="000000"/>
        </w:rPr>
        <w:t>6</w:t>
      </w:r>
      <w:r>
        <w:rPr>
          <w:color w:val="000000"/>
        </w:rPr>
        <w:t xml:space="preserve">. Gráfico de </w:t>
      </w:r>
      <w:r>
        <w:rPr>
          <w:color w:val="000000"/>
        </w:rPr>
        <w:t>convergência para</w:t>
      </w:r>
      <w:r>
        <w:rPr>
          <w:color w:val="000000"/>
        </w:rPr>
        <w:t xml:space="preserve"> o cenário 8x8.</w:t>
      </w:r>
    </w:p>
    <w:p w14:paraId="6B1A8E96" w14:textId="1B101DC5" w:rsidR="000E18D8" w:rsidRDefault="003721F5" w:rsidP="003A2AFD">
      <w:pPr>
        <w:pStyle w:val="PARAGRAPH"/>
        <w:ind w:firstLine="360"/>
      </w:pPr>
      <w:r>
        <w:t xml:space="preserve">É interessante notar que o algoritmo proposto mostrou um desempenho estável ao ser observado o resultado de 10 testes distintos para o cenário proposto, o qual, a partir da figura </w:t>
      </w:r>
      <w:r w:rsidR="00AC2374">
        <w:t>7</w:t>
      </w:r>
      <w:r>
        <w:t>, expõe a eficiência da convergência de resultados próximos ao ótimo encontrado, mesmo com a característica parcialmente flexível presente o cenário 8x8.</w:t>
      </w:r>
    </w:p>
    <w:p w14:paraId="3207152D" w14:textId="77777777" w:rsidR="003721F5" w:rsidRDefault="003721F5" w:rsidP="003A2AFD">
      <w:pPr>
        <w:pStyle w:val="PARAGRAPH"/>
        <w:ind w:firstLine="360"/>
      </w:pPr>
    </w:p>
    <w:p w14:paraId="32C9DFDF" w14:textId="2DC77C03" w:rsidR="003721F5" w:rsidRDefault="003721F5" w:rsidP="003721F5">
      <w:pPr>
        <w:autoSpaceDE w:val="0"/>
        <w:autoSpaceDN w:val="0"/>
        <w:adjustRightInd w:val="0"/>
        <w:spacing w:line="280" w:lineRule="atLeast"/>
        <w:jc w:val="center"/>
        <w:rPr>
          <w:rFonts w:ascii="Times" w:hAnsi="Times" w:cs="Times"/>
          <w:kern w:val="0"/>
          <w:sz w:val="24"/>
          <w:szCs w:val="24"/>
          <w:lang w:val="pt-BR"/>
        </w:rPr>
      </w:pPr>
      <w:r>
        <w:rPr>
          <w:rFonts w:ascii="Times" w:hAnsi="Times" w:cs="Times"/>
          <w:noProof/>
          <w:kern w:val="0"/>
          <w:sz w:val="24"/>
          <w:szCs w:val="24"/>
          <w:lang w:val="pt-BR" w:eastAsia="pt-BR"/>
        </w:rPr>
        <w:drawing>
          <wp:inline distT="0" distB="0" distL="0" distR="0" wp14:anchorId="58ED3D5B" wp14:editId="267C6FE0">
            <wp:extent cx="2852664" cy="1689884"/>
            <wp:effectExtent l="0" t="0" r="0" b="1206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Tela 2016-12-08 às 22.19.08.png"/>
                    <pic:cNvPicPr/>
                  </pic:nvPicPr>
                  <pic:blipFill>
                    <a:blip r:embed="rId26">
                      <a:extLst>
                        <a:ext uri="{28A0092B-C50C-407E-A947-70E740481C1C}">
                          <a14:useLocalDpi xmlns:a14="http://schemas.microsoft.com/office/drawing/2010/main" val="0"/>
                        </a:ext>
                      </a:extLst>
                    </a:blip>
                    <a:stretch>
                      <a:fillRect/>
                    </a:stretch>
                  </pic:blipFill>
                  <pic:spPr>
                    <a:xfrm>
                      <a:off x="0" y="0"/>
                      <a:ext cx="2868503" cy="1699267"/>
                    </a:xfrm>
                    <a:prstGeom prst="rect">
                      <a:avLst/>
                    </a:prstGeom>
                  </pic:spPr>
                </pic:pic>
              </a:graphicData>
            </a:graphic>
          </wp:inline>
        </w:drawing>
      </w:r>
    </w:p>
    <w:p w14:paraId="78DAFBEB" w14:textId="0D991877" w:rsidR="00AE0657" w:rsidRDefault="003721F5" w:rsidP="00AC2374">
      <w:pPr>
        <w:pStyle w:val="FIGURECAPTION"/>
        <w:ind w:right="220"/>
      </w:pPr>
      <w:r>
        <w:rPr>
          <w:color w:val="000000"/>
        </w:rPr>
        <w:t xml:space="preserve">Fig </w:t>
      </w:r>
      <w:r w:rsidR="00AC2374">
        <w:rPr>
          <w:color w:val="000000"/>
        </w:rPr>
        <w:t>7</w:t>
      </w:r>
      <w:r>
        <w:rPr>
          <w:color w:val="000000"/>
        </w:rPr>
        <w:t xml:space="preserve">. </w:t>
      </w:r>
      <w:r>
        <w:rPr>
          <w:color w:val="000000"/>
        </w:rPr>
        <w:t>Boxplot gerado para 10 execuções do algoritmo no cenário 8x8</w:t>
      </w:r>
      <w:r>
        <w:rPr>
          <w:color w:val="000000"/>
        </w:rPr>
        <w:t>.</w:t>
      </w:r>
    </w:p>
    <w:p w14:paraId="7B9B1560" w14:textId="75635187" w:rsidR="00501734" w:rsidRDefault="00501734" w:rsidP="00501734">
      <w:pPr>
        <w:pStyle w:val="Ttulo2"/>
        <w:spacing w:before="0"/>
        <w:rPr>
          <w:color w:val="000000"/>
        </w:rPr>
      </w:pPr>
      <w:r>
        <w:rPr>
          <w:color w:val="000000"/>
        </w:rPr>
        <w:lastRenderedPageBreak/>
        <w:t>4.</w:t>
      </w:r>
      <w:r w:rsidR="00AD4B55">
        <w:rPr>
          <w:color w:val="000000"/>
        </w:rPr>
        <w:t>2</w:t>
      </w:r>
      <w:r>
        <w:rPr>
          <w:color w:val="000000"/>
        </w:rPr>
        <w:tab/>
        <w:t xml:space="preserve">Cenário </w:t>
      </w:r>
      <w:r>
        <w:rPr>
          <w:color w:val="000000"/>
        </w:rPr>
        <w:t>10x10</w:t>
      </w:r>
    </w:p>
    <w:p w14:paraId="55E2DF3D" w14:textId="2E8D61E9" w:rsidR="00501734" w:rsidRDefault="00735B77" w:rsidP="00501734">
      <w:pPr>
        <w:pStyle w:val="PARAGRAPH"/>
        <w:ind w:firstLine="0"/>
      </w:pPr>
      <w:r>
        <w:rPr>
          <w:noProof/>
          <w:lang w:val="pt-BR" w:eastAsia="pt-BR"/>
        </w:rPr>
        <w:drawing>
          <wp:anchor distT="0" distB="0" distL="114300" distR="114300" simplePos="0" relativeHeight="251658240" behindDoc="0" locked="0" layoutInCell="1" allowOverlap="1" wp14:anchorId="7E500012" wp14:editId="0EDCB24E">
            <wp:simplePos x="0" y="0"/>
            <wp:positionH relativeFrom="column">
              <wp:posOffset>9525</wp:posOffset>
            </wp:positionH>
            <wp:positionV relativeFrom="paragraph">
              <wp:posOffset>1136015</wp:posOffset>
            </wp:positionV>
            <wp:extent cx="3103245" cy="2755900"/>
            <wp:effectExtent l="0" t="0" r="0" b="1270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Tela 2016-12-08 às 22.39.52.png"/>
                    <pic:cNvPicPr/>
                  </pic:nvPicPr>
                  <pic:blipFill>
                    <a:blip r:embed="rId27">
                      <a:extLst>
                        <a:ext uri="{28A0092B-C50C-407E-A947-70E740481C1C}">
                          <a14:useLocalDpi xmlns:a14="http://schemas.microsoft.com/office/drawing/2010/main" val="0"/>
                        </a:ext>
                      </a:extLst>
                    </a:blip>
                    <a:stretch>
                      <a:fillRect/>
                    </a:stretch>
                  </pic:blipFill>
                  <pic:spPr>
                    <a:xfrm>
                      <a:off x="0" y="0"/>
                      <a:ext cx="3103245" cy="2755900"/>
                    </a:xfrm>
                    <a:prstGeom prst="rect">
                      <a:avLst/>
                    </a:prstGeom>
                  </pic:spPr>
                </pic:pic>
              </a:graphicData>
            </a:graphic>
            <wp14:sizeRelH relativeFrom="page">
              <wp14:pctWidth>0</wp14:pctWidth>
            </wp14:sizeRelH>
            <wp14:sizeRelV relativeFrom="page">
              <wp14:pctHeight>0</wp14:pctHeight>
            </wp14:sizeRelV>
          </wp:anchor>
        </w:drawing>
      </w:r>
      <w:r w:rsidR="00AD4B55">
        <w:t>Este</w:t>
      </w:r>
      <w:r w:rsidR="00AD4B55" w:rsidRPr="00AD4B55">
        <w:t xml:space="preserve"> cenário</w:t>
      </w:r>
      <w:r w:rsidR="00AD4B55">
        <w:t>,</w:t>
      </w:r>
      <w:r w:rsidR="00AD4B55" w:rsidRPr="00AD4B55">
        <w:t xml:space="preserve"> </w:t>
      </w:r>
      <w:r w:rsidR="00AD4B55">
        <w:t>contendo 10 jobs processados em 10 recursos, compost de 10 operações, a</w:t>
      </w:r>
      <w:r w:rsidR="00AD4B55" w:rsidRPr="00AD4B55">
        <w:t xml:space="preserve">presenta </w:t>
      </w:r>
      <w:r w:rsidR="00AD4B55">
        <w:t>uma</w:t>
      </w:r>
      <w:r w:rsidR="00AD4B55" w:rsidRPr="00AD4B55">
        <w:t xml:space="preserve"> complexidade </w:t>
      </w:r>
      <w:r w:rsidR="00AD4B55">
        <w:t xml:space="preserve">um pouco mais elevada em relação ao anterior, dado que - além de ser maior - este é </w:t>
      </w:r>
      <w:r w:rsidR="00AD4B55" w:rsidRPr="00AD4B55">
        <w:t>totalmente flexível</w:t>
      </w:r>
      <w:r w:rsidR="00AD4B55">
        <w:t>, aumentando assim</w:t>
      </w:r>
      <w:r w:rsidR="00AD4B55" w:rsidRPr="00AD4B55">
        <w:t xml:space="preserve"> assim a quantidade de soluções factíveis. Os tempos de processamento de cada recurso estão presentes na Tabela </w:t>
      </w:r>
      <w:r w:rsidR="00AD4B55">
        <w:t>4</w:t>
      </w:r>
      <w:r w:rsidR="00AD4B55" w:rsidRPr="00AD4B55">
        <w:t>.</w:t>
      </w:r>
    </w:p>
    <w:p w14:paraId="71193512" w14:textId="5546C5E9" w:rsidR="00EA71AC" w:rsidRDefault="00EA71AC" w:rsidP="00501734">
      <w:pPr>
        <w:pStyle w:val="PARAGRAPH"/>
        <w:ind w:firstLine="0"/>
        <w:rPr>
          <w:rFonts w:ascii="Helvetica" w:hAnsi="Helvetica"/>
          <w:color w:val="000000"/>
          <w:sz w:val="16"/>
        </w:rPr>
      </w:pPr>
      <w:r w:rsidRPr="000F4378">
        <w:rPr>
          <w:rFonts w:ascii="Helvetica" w:hAnsi="Helvetica"/>
          <w:color w:val="000000"/>
          <w:sz w:val="16"/>
        </w:rPr>
        <w:t xml:space="preserve">Tabela </w:t>
      </w:r>
      <w:r>
        <w:rPr>
          <w:rFonts w:ascii="Helvetica" w:hAnsi="Helvetica"/>
          <w:color w:val="000000"/>
          <w:sz w:val="16"/>
        </w:rPr>
        <w:t>4</w:t>
      </w:r>
      <w:r w:rsidRPr="000F4378">
        <w:rPr>
          <w:rFonts w:ascii="Helvetica" w:hAnsi="Helvetica"/>
          <w:color w:val="000000"/>
          <w:sz w:val="16"/>
        </w:rPr>
        <w:t xml:space="preserve">: Cenário </w:t>
      </w:r>
      <w:r>
        <w:rPr>
          <w:rFonts w:ascii="Helvetica" w:hAnsi="Helvetica"/>
          <w:color w:val="000000"/>
          <w:sz w:val="16"/>
        </w:rPr>
        <w:t>10x10</w:t>
      </w:r>
      <w:r w:rsidRPr="000F4378">
        <w:rPr>
          <w:rFonts w:ascii="Helvetica" w:hAnsi="Helvetica"/>
          <w:color w:val="000000"/>
          <w:sz w:val="16"/>
        </w:rPr>
        <w:t xml:space="preserve"> do FJSP proposto em [4]. Adaptado de [2].</w:t>
      </w:r>
    </w:p>
    <w:p w14:paraId="5EF3A0D3" w14:textId="77777777" w:rsidR="00735B77" w:rsidRDefault="00735B77" w:rsidP="00501734">
      <w:pPr>
        <w:pStyle w:val="PARAGRAPH"/>
        <w:ind w:firstLine="0"/>
        <w:rPr>
          <w:rFonts w:ascii="Helvetica" w:hAnsi="Helvetica"/>
          <w:color w:val="000000"/>
          <w:sz w:val="16"/>
        </w:rPr>
      </w:pPr>
    </w:p>
    <w:p w14:paraId="57EFC1ED" w14:textId="43C4830E" w:rsidR="0006507E" w:rsidRDefault="0006507E" w:rsidP="00735B77">
      <w:pPr>
        <w:pStyle w:val="PARAGRAPH"/>
        <w:ind w:firstLine="360"/>
      </w:pPr>
      <w:r w:rsidRPr="003A2AFD">
        <w:t>Os parâmetros testados neste cenário foram</w:t>
      </w:r>
      <w:r w:rsidR="0060705D">
        <w:t xml:space="preserve"> os mesmo do cenário anterior, alterando-se apenas a </w:t>
      </w:r>
      <w:r w:rsidR="0060705D" w:rsidRPr="0060705D">
        <w:rPr>
          <w:i/>
        </w:rPr>
        <w:t>Temp. inicial</w:t>
      </w:r>
      <w:r w:rsidR="0060705D">
        <w:t xml:space="preserve"> </w:t>
      </w:r>
      <w:r w:rsidR="0060705D" w:rsidRPr="0060705D">
        <w:rPr>
          <w:i/>
        </w:rPr>
        <w:t>(SA)</w:t>
      </w:r>
      <w:r w:rsidR="0060705D">
        <w:t>, definindo esta com o valor 5 para o teste.</w:t>
      </w:r>
      <w:r>
        <w:t xml:space="preserve"> </w:t>
      </w:r>
    </w:p>
    <w:p w14:paraId="618248C9" w14:textId="23EF964A" w:rsidR="00735B77" w:rsidRDefault="00735B77" w:rsidP="00735B77">
      <w:pPr>
        <w:pStyle w:val="PARAGRAPH"/>
        <w:ind w:firstLine="360"/>
      </w:pPr>
      <w:r>
        <w:t xml:space="preserve">Neste cenário, o melhor </w:t>
      </w:r>
      <w:r w:rsidRPr="00735B77">
        <w:rPr>
          <w:i/>
        </w:rPr>
        <w:t>makespan</w:t>
      </w:r>
      <w:r>
        <w:t xml:space="preserve"> atingido foi 8, divergindo do valor 7 disposto na literatura como o melhor encontrado para o cenário em questão.</w:t>
      </w:r>
      <w:r w:rsidR="00687CD8">
        <w:t xml:space="preserve"> Abaixo, na figura 8, é possível visualizar o gráfico contendo a melhor programação encontrado pelo algoritmo.</w:t>
      </w:r>
    </w:p>
    <w:p w14:paraId="1B9CD5FE" w14:textId="77777777" w:rsidR="00687CD8" w:rsidRDefault="00687CD8" w:rsidP="00735B77">
      <w:pPr>
        <w:pStyle w:val="PARAGRAPH"/>
        <w:ind w:firstLine="360"/>
      </w:pPr>
    </w:p>
    <w:p w14:paraId="02EF5649" w14:textId="76D0E213" w:rsidR="00687CD8" w:rsidRDefault="00687CD8" w:rsidP="00687CD8">
      <w:pPr>
        <w:autoSpaceDE w:val="0"/>
        <w:autoSpaceDN w:val="0"/>
        <w:adjustRightInd w:val="0"/>
        <w:spacing w:line="280" w:lineRule="atLeast"/>
        <w:jc w:val="center"/>
        <w:rPr>
          <w:rFonts w:ascii="Times" w:hAnsi="Times" w:cs="Times"/>
          <w:kern w:val="0"/>
          <w:sz w:val="24"/>
          <w:szCs w:val="24"/>
          <w:lang w:val="pt-BR"/>
        </w:rPr>
      </w:pPr>
      <w:r>
        <w:rPr>
          <w:rFonts w:ascii="Times" w:hAnsi="Times" w:cs="Times"/>
          <w:noProof/>
          <w:kern w:val="0"/>
          <w:sz w:val="24"/>
          <w:szCs w:val="24"/>
          <w:lang w:val="pt-BR" w:eastAsia="pt-BR"/>
        </w:rPr>
        <w:drawing>
          <wp:inline distT="0" distB="0" distL="0" distR="0" wp14:anchorId="467DF9EC" wp14:editId="43B10A37">
            <wp:extent cx="3097286" cy="2482752"/>
            <wp:effectExtent l="0" t="0" r="1905" b="698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History-COST_8.00-4.jpg"/>
                    <pic:cNvPicPr/>
                  </pic:nvPicPr>
                  <pic:blipFill rotWithShape="1">
                    <a:blip r:embed="rId28" cstate="print">
                      <a:extLst>
                        <a:ext uri="{28A0092B-C50C-407E-A947-70E740481C1C}">
                          <a14:useLocalDpi xmlns:a14="http://schemas.microsoft.com/office/drawing/2010/main" val="0"/>
                        </a:ext>
                      </a:extLst>
                    </a:blip>
                    <a:srcRect l="6574" t="3627" r="7749" b="4796"/>
                    <a:stretch/>
                  </pic:blipFill>
                  <pic:spPr bwMode="auto">
                    <a:xfrm>
                      <a:off x="0" y="0"/>
                      <a:ext cx="3122028" cy="2502585"/>
                    </a:xfrm>
                    <a:prstGeom prst="rect">
                      <a:avLst/>
                    </a:prstGeom>
                    <a:ln>
                      <a:noFill/>
                    </a:ln>
                    <a:extLst>
                      <a:ext uri="{53640926-AAD7-44D8-BBD7-CCE9431645EC}">
                        <a14:shadowObscured xmlns:a14="http://schemas.microsoft.com/office/drawing/2010/main"/>
                      </a:ext>
                    </a:extLst>
                  </pic:spPr>
                </pic:pic>
              </a:graphicData>
            </a:graphic>
          </wp:inline>
        </w:drawing>
      </w:r>
    </w:p>
    <w:p w14:paraId="32CDD389" w14:textId="4C15A332" w:rsidR="00687CD8" w:rsidRDefault="00687CD8" w:rsidP="00687CD8">
      <w:pPr>
        <w:pStyle w:val="FIGURECAPTION"/>
        <w:ind w:right="220"/>
        <w:rPr>
          <w:color w:val="000000"/>
        </w:rPr>
      </w:pPr>
      <w:r>
        <w:rPr>
          <w:color w:val="000000"/>
        </w:rPr>
        <w:t>Fig</w:t>
      </w:r>
      <w:r w:rsidR="00C7682C">
        <w:rPr>
          <w:color w:val="000000"/>
        </w:rPr>
        <w:t>.</w:t>
      </w:r>
      <w:r>
        <w:rPr>
          <w:color w:val="000000"/>
        </w:rPr>
        <w:t xml:space="preserve"> </w:t>
      </w:r>
      <w:r>
        <w:rPr>
          <w:color w:val="000000"/>
        </w:rPr>
        <w:t>8</w:t>
      </w:r>
      <w:r w:rsidR="00C7682C">
        <w:rPr>
          <w:color w:val="000000"/>
        </w:rPr>
        <w:t>:</w:t>
      </w:r>
      <w:r>
        <w:rPr>
          <w:color w:val="000000"/>
        </w:rPr>
        <w:t xml:space="preserve"> Gráfico de Gantt com a melhor solução encontrada pelo algoritmo proposto para o cenário </w:t>
      </w:r>
      <w:r>
        <w:rPr>
          <w:color w:val="000000"/>
        </w:rPr>
        <w:t>10</w:t>
      </w:r>
      <w:r>
        <w:rPr>
          <w:color w:val="000000"/>
        </w:rPr>
        <w:t>x</w:t>
      </w:r>
      <w:r>
        <w:rPr>
          <w:color w:val="000000"/>
        </w:rPr>
        <w:t>10</w:t>
      </w:r>
      <w:r>
        <w:rPr>
          <w:color w:val="000000"/>
        </w:rPr>
        <w:t>.</w:t>
      </w:r>
    </w:p>
    <w:p w14:paraId="69BC96BA" w14:textId="0CB411C3" w:rsidR="00687CD8" w:rsidRDefault="00041AE0" w:rsidP="00735B77">
      <w:pPr>
        <w:pStyle w:val="PARAGRAPH"/>
        <w:ind w:firstLine="360"/>
      </w:pPr>
      <w:r>
        <w:t xml:space="preserve">Todavia, apesar de não atingir o melhor resultado, o </w:t>
      </w:r>
      <w:r>
        <w:lastRenderedPageBreak/>
        <w:t>algoritmo exibe o mesmo comportamento coeso, após 10 execuções, o qual sempre obtém resultados muito próximo do ótimo, como pode ser observado na figura 9.</w:t>
      </w:r>
    </w:p>
    <w:p w14:paraId="0B02E200" w14:textId="7080050D" w:rsidR="00041AE0" w:rsidRDefault="00041AE0" w:rsidP="00041AE0">
      <w:pPr>
        <w:autoSpaceDE w:val="0"/>
        <w:autoSpaceDN w:val="0"/>
        <w:adjustRightInd w:val="0"/>
        <w:spacing w:line="280" w:lineRule="atLeast"/>
        <w:jc w:val="left"/>
        <w:rPr>
          <w:rFonts w:ascii="Times" w:hAnsi="Times" w:cs="Times"/>
          <w:kern w:val="0"/>
          <w:sz w:val="24"/>
          <w:szCs w:val="24"/>
          <w:lang w:val="pt-BR"/>
        </w:rPr>
      </w:pPr>
      <w:r>
        <w:rPr>
          <w:rFonts w:ascii="Times" w:hAnsi="Times" w:cs="Times"/>
          <w:noProof/>
          <w:kern w:val="0"/>
          <w:sz w:val="24"/>
          <w:szCs w:val="24"/>
          <w:lang w:val="pt-BR" w:eastAsia="pt-BR"/>
        </w:rPr>
        <w:drawing>
          <wp:inline distT="0" distB="0" distL="0" distR="0" wp14:anchorId="4E81E6BF" wp14:editId="79E1BC70">
            <wp:extent cx="3186487" cy="1843600"/>
            <wp:effectExtent l="0" t="0" r="0" b="1079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7503" cy="1849974"/>
                    </a:xfrm>
                    <a:prstGeom prst="rect">
                      <a:avLst/>
                    </a:prstGeom>
                    <a:noFill/>
                    <a:ln>
                      <a:noFill/>
                    </a:ln>
                  </pic:spPr>
                </pic:pic>
              </a:graphicData>
            </a:graphic>
          </wp:inline>
        </w:drawing>
      </w:r>
    </w:p>
    <w:p w14:paraId="08A4D340" w14:textId="28F741FC" w:rsidR="00041AE0" w:rsidRDefault="00041AE0" w:rsidP="00041AE0">
      <w:pPr>
        <w:pStyle w:val="FIGURECAPTION"/>
        <w:ind w:right="220"/>
      </w:pPr>
      <w:r>
        <w:rPr>
          <w:color w:val="000000"/>
        </w:rPr>
        <w:t>Fig</w:t>
      </w:r>
      <w:r w:rsidR="00C7682C">
        <w:rPr>
          <w:color w:val="000000"/>
        </w:rPr>
        <w:t>.</w:t>
      </w:r>
      <w:r>
        <w:rPr>
          <w:color w:val="000000"/>
        </w:rPr>
        <w:t xml:space="preserve"> </w:t>
      </w:r>
      <w:r w:rsidR="008A7900">
        <w:rPr>
          <w:color w:val="000000"/>
        </w:rPr>
        <w:t>9</w:t>
      </w:r>
      <w:r w:rsidR="00C7682C">
        <w:rPr>
          <w:color w:val="000000"/>
        </w:rPr>
        <w:t>:</w:t>
      </w:r>
      <w:r>
        <w:rPr>
          <w:color w:val="000000"/>
        </w:rPr>
        <w:t xml:space="preserve"> Boxplot gerado para 10 execuções do algoritmo no cenário </w:t>
      </w:r>
      <w:r>
        <w:rPr>
          <w:color w:val="000000"/>
        </w:rPr>
        <w:t>10</w:t>
      </w:r>
      <w:r>
        <w:rPr>
          <w:color w:val="000000"/>
        </w:rPr>
        <w:t>x</w:t>
      </w:r>
      <w:r>
        <w:rPr>
          <w:color w:val="000000"/>
        </w:rPr>
        <w:t>10</w:t>
      </w:r>
      <w:r>
        <w:rPr>
          <w:color w:val="000000"/>
        </w:rPr>
        <w:t>.</w:t>
      </w:r>
    </w:p>
    <w:p w14:paraId="2D17377F" w14:textId="0AA85342" w:rsidR="00501734" w:rsidRDefault="00501734" w:rsidP="00501734">
      <w:pPr>
        <w:pStyle w:val="Ttulo2"/>
        <w:spacing w:before="0"/>
        <w:rPr>
          <w:color w:val="000000"/>
        </w:rPr>
      </w:pPr>
      <w:r>
        <w:rPr>
          <w:color w:val="000000"/>
        </w:rPr>
        <w:t>4.</w:t>
      </w:r>
      <w:r w:rsidR="00AD4B55">
        <w:rPr>
          <w:color w:val="000000"/>
        </w:rPr>
        <w:t>3</w:t>
      </w:r>
      <w:r>
        <w:rPr>
          <w:color w:val="000000"/>
        </w:rPr>
        <w:tab/>
        <w:t xml:space="preserve">Cenário </w:t>
      </w:r>
      <w:r>
        <w:rPr>
          <w:color w:val="000000"/>
        </w:rPr>
        <w:t>15</w:t>
      </w:r>
      <w:r>
        <w:rPr>
          <w:color w:val="000000"/>
        </w:rPr>
        <w:t>x</w:t>
      </w:r>
      <w:r>
        <w:rPr>
          <w:color w:val="000000"/>
        </w:rPr>
        <w:t>10</w:t>
      </w:r>
    </w:p>
    <w:p w14:paraId="51BC6A64" w14:textId="2A629AEF" w:rsidR="00A174D6" w:rsidRDefault="0076493C" w:rsidP="00A174D6">
      <w:pPr>
        <w:pStyle w:val="PARAGRAPH"/>
        <w:ind w:firstLine="0"/>
        <w:rPr>
          <w:rFonts w:ascii="Times" w:hAnsi="Times" w:cs="Times"/>
          <w:kern w:val="0"/>
          <w:sz w:val="24"/>
          <w:szCs w:val="24"/>
          <w:lang w:val="pt-BR"/>
        </w:rPr>
      </w:pPr>
      <w:r>
        <w:t>Por fim, o algoritmo foi submetido ao teste da base 15x10, o qual apresenta a maior complexidade do conjunto apresentado por [4], que contém 15 jobs, compostos de 56 operações, a serem processados em 10 máquinas, diante de um cenário totalmente flexível. Os tempos desta base estão dispostos na tabela 5.</w:t>
      </w:r>
    </w:p>
    <w:p w14:paraId="3C15D849" w14:textId="782B97E5" w:rsidR="00501734" w:rsidRDefault="0076493C" w:rsidP="008A7900">
      <w:pPr>
        <w:pStyle w:val="PARAGRAPH"/>
        <w:ind w:firstLine="284"/>
      </w:pPr>
      <w:r>
        <w:t xml:space="preserve">Dada a complexidade do cenário, os parâmetros testados foram alterados, sendo definidos: </w:t>
      </w:r>
      <w:r w:rsidRPr="003A2AFD">
        <w:t xml:space="preserve">Número de iterações = </w:t>
      </w:r>
      <w:r>
        <w:t>15</w:t>
      </w:r>
      <w:r>
        <w:t>,</w:t>
      </w:r>
      <w:r w:rsidRPr="003A2AFD">
        <w:t xml:space="preserve"> Número de partículas = </w:t>
      </w:r>
      <w:r>
        <w:t>10</w:t>
      </w:r>
      <w:r>
        <w:t xml:space="preserve">0 (PSO); </w:t>
      </w:r>
      <w:r w:rsidRPr="0006507E">
        <w:rPr>
          <w:i/>
        </w:rPr>
        <w:t xml:space="preserve">Temp. inicial </w:t>
      </w:r>
      <w:r>
        <w:t xml:space="preserve">= </w:t>
      </w:r>
      <w:r>
        <w:t>10</w:t>
      </w:r>
      <w:r>
        <w:t xml:space="preserve">, </w:t>
      </w:r>
      <w:r w:rsidRPr="0006507E">
        <w:rPr>
          <w:i/>
        </w:rPr>
        <w:t xml:space="preserve">Temp. </w:t>
      </w:r>
      <w:r>
        <w:rPr>
          <w:i/>
        </w:rPr>
        <w:t>final</w:t>
      </w:r>
      <w:r w:rsidRPr="0006507E">
        <w:rPr>
          <w:i/>
        </w:rPr>
        <w:t xml:space="preserve"> </w:t>
      </w:r>
      <w:r>
        <w:t>= 0.01 (SA)</w:t>
      </w:r>
      <w:r w:rsidR="008A7900">
        <w:t>.</w:t>
      </w:r>
    </w:p>
    <w:p w14:paraId="348DDEDA" w14:textId="1D3DE2B1" w:rsidR="008A7900" w:rsidRDefault="008A7900" w:rsidP="008A7900">
      <w:pPr>
        <w:pStyle w:val="PARAGRAPH"/>
        <w:ind w:firstLine="284"/>
      </w:pPr>
      <w:r>
        <w:t>Devido a complexidade computacional resultante deste cenário, apenas 2 testes completos foram executados, os quais obteve o melhor makespan no valor de 14, aquém do melhor disposto na literura, estabelecido em 11.</w:t>
      </w:r>
    </w:p>
    <w:p w14:paraId="1E903494" w14:textId="24F6444A" w:rsidR="008A7900" w:rsidRDefault="008A7900" w:rsidP="008A7900">
      <w:pPr>
        <w:pStyle w:val="PARAGRAPH"/>
        <w:ind w:firstLine="0"/>
      </w:pPr>
      <w:r>
        <w:t xml:space="preserve">O melhor resultado obtido, então, é disposto através do gráfico de Gantt na figura </w:t>
      </w:r>
      <w:r w:rsidR="00C7682C">
        <w:t>10</w:t>
      </w:r>
      <w:r>
        <w:t>.</w:t>
      </w:r>
    </w:p>
    <w:p w14:paraId="25C71C5E" w14:textId="77777777" w:rsidR="00A174D6" w:rsidRDefault="00A174D6" w:rsidP="008A7900">
      <w:pPr>
        <w:pStyle w:val="PARAGRAPH"/>
        <w:ind w:firstLine="0"/>
      </w:pPr>
    </w:p>
    <w:p w14:paraId="16A69B22" w14:textId="0FF8FC00" w:rsidR="00C7682C" w:rsidRDefault="00C7682C" w:rsidP="00C7682C">
      <w:pPr>
        <w:autoSpaceDE w:val="0"/>
        <w:autoSpaceDN w:val="0"/>
        <w:adjustRightInd w:val="0"/>
        <w:spacing w:line="280" w:lineRule="atLeast"/>
        <w:jc w:val="center"/>
        <w:rPr>
          <w:rFonts w:ascii="Times" w:hAnsi="Times" w:cs="Times"/>
          <w:kern w:val="0"/>
          <w:sz w:val="24"/>
          <w:szCs w:val="24"/>
          <w:lang w:val="pt-BR"/>
        </w:rPr>
      </w:pPr>
      <w:r>
        <w:rPr>
          <w:rFonts w:ascii="Times" w:hAnsi="Times" w:cs="Times"/>
          <w:noProof/>
          <w:kern w:val="0"/>
          <w:sz w:val="24"/>
          <w:szCs w:val="24"/>
          <w:lang w:val="pt-BR" w:eastAsia="pt-BR"/>
        </w:rPr>
        <w:drawing>
          <wp:inline distT="0" distB="0" distL="0" distR="0" wp14:anchorId="5DE84CE3" wp14:editId="64071A6F">
            <wp:extent cx="3102020" cy="2529736"/>
            <wp:effectExtent l="0" t="0" r="0" b="1079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distHistory-COST_16.00.jpg"/>
                    <pic:cNvPicPr/>
                  </pic:nvPicPr>
                  <pic:blipFill rotWithShape="1">
                    <a:blip r:embed="rId30" cstate="print">
                      <a:extLst>
                        <a:ext uri="{28A0092B-C50C-407E-A947-70E740481C1C}">
                          <a14:useLocalDpi xmlns:a14="http://schemas.microsoft.com/office/drawing/2010/main" val="0"/>
                        </a:ext>
                      </a:extLst>
                    </a:blip>
                    <a:srcRect l="7254" t="3627" r="7975" b="4191"/>
                    <a:stretch/>
                  </pic:blipFill>
                  <pic:spPr bwMode="auto">
                    <a:xfrm>
                      <a:off x="0" y="0"/>
                      <a:ext cx="3113464" cy="2539069"/>
                    </a:xfrm>
                    <a:prstGeom prst="rect">
                      <a:avLst/>
                    </a:prstGeom>
                    <a:ln>
                      <a:noFill/>
                    </a:ln>
                    <a:extLst>
                      <a:ext uri="{53640926-AAD7-44D8-BBD7-CCE9431645EC}">
                        <a14:shadowObscured xmlns:a14="http://schemas.microsoft.com/office/drawing/2010/main"/>
                      </a:ext>
                    </a:extLst>
                  </pic:spPr>
                </pic:pic>
              </a:graphicData>
            </a:graphic>
          </wp:inline>
        </w:drawing>
      </w:r>
    </w:p>
    <w:p w14:paraId="109A2F70" w14:textId="44B56E85" w:rsidR="00C7682C" w:rsidRDefault="00C7682C" w:rsidP="00C7682C">
      <w:pPr>
        <w:pStyle w:val="FIGURECAPTION"/>
        <w:ind w:right="220"/>
        <w:rPr>
          <w:color w:val="000000"/>
        </w:rPr>
      </w:pPr>
      <w:r>
        <w:rPr>
          <w:color w:val="000000"/>
        </w:rPr>
        <w:t xml:space="preserve">Fig. </w:t>
      </w:r>
      <w:r>
        <w:rPr>
          <w:color w:val="000000"/>
        </w:rPr>
        <w:t>10</w:t>
      </w:r>
      <w:r>
        <w:rPr>
          <w:color w:val="000000"/>
        </w:rPr>
        <w:t>: Gráfico de Gantt com a melhor solução encontrada pelo algoritmo proposto para o cenário 1</w:t>
      </w:r>
      <w:r>
        <w:rPr>
          <w:color w:val="000000"/>
        </w:rPr>
        <w:t>5</w:t>
      </w:r>
      <w:r>
        <w:rPr>
          <w:color w:val="000000"/>
        </w:rPr>
        <w:t>x10.</w:t>
      </w:r>
    </w:p>
    <w:p w14:paraId="444A650E" w14:textId="77777777" w:rsidR="00A174D6" w:rsidRDefault="00A174D6" w:rsidP="00C7682C">
      <w:pPr>
        <w:pStyle w:val="FIGURECAPTION"/>
        <w:ind w:right="220"/>
        <w:rPr>
          <w:color w:val="000000"/>
        </w:rPr>
      </w:pPr>
    </w:p>
    <w:p w14:paraId="04F21C55" w14:textId="77777777" w:rsidR="00B11001" w:rsidRDefault="00B11001" w:rsidP="00C7682C">
      <w:pPr>
        <w:pStyle w:val="FIGURECAPTION"/>
        <w:ind w:right="220"/>
        <w:rPr>
          <w:color w:val="000000"/>
        </w:rPr>
      </w:pPr>
    </w:p>
    <w:p w14:paraId="503FFB90" w14:textId="77777777" w:rsidR="00B11001" w:rsidRDefault="00B11001" w:rsidP="00C7682C">
      <w:pPr>
        <w:pStyle w:val="FIGURECAPTION"/>
        <w:ind w:right="220"/>
        <w:rPr>
          <w:color w:val="000000"/>
        </w:rPr>
      </w:pPr>
    </w:p>
    <w:p w14:paraId="41A294E9" w14:textId="77777777" w:rsidR="00B11001" w:rsidRDefault="00B11001" w:rsidP="00C7682C">
      <w:pPr>
        <w:pStyle w:val="FIGURECAPTION"/>
        <w:ind w:right="220"/>
        <w:rPr>
          <w:color w:val="000000"/>
        </w:rPr>
      </w:pPr>
    </w:p>
    <w:p w14:paraId="1EF01F25" w14:textId="77777777" w:rsidR="00B11001" w:rsidRDefault="00B11001" w:rsidP="00C7682C">
      <w:pPr>
        <w:pStyle w:val="FIGURECAPTION"/>
        <w:ind w:right="220"/>
        <w:rPr>
          <w:color w:val="000000"/>
        </w:rPr>
      </w:pPr>
    </w:p>
    <w:p w14:paraId="0D5F3B87" w14:textId="7CE78270" w:rsidR="00B11001" w:rsidRDefault="00B11001" w:rsidP="00C7682C">
      <w:pPr>
        <w:pStyle w:val="FIGURECAPTION"/>
        <w:ind w:right="220"/>
        <w:rPr>
          <w:color w:val="000000"/>
        </w:rPr>
      </w:pPr>
      <w:r>
        <w:rPr>
          <w:color w:val="000000"/>
        </w:rPr>
        <w:br/>
      </w:r>
    </w:p>
    <w:p w14:paraId="197B4F0F" w14:textId="77777777" w:rsidR="00B11001" w:rsidRDefault="00B11001" w:rsidP="00C7682C">
      <w:pPr>
        <w:pStyle w:val="FIGURECAPTION"/>
        <w:ind w:right="220"/>
        <w:rPr>
          <w:color w:val="000000"/>
        </w:rPr>
      </w:pPr>
    </w:p>
    <w:p w14:paraId="2A94C1F3" w14:textId="77777777" w:rsidR="00B11001" w:rsidRDefault="00B11001" w:rsidP="00C7682C">
      <w:pPr>
        <w:pStyle w:val="FIGURECAPTION"/>
        <w:ind w:right="220"/>
        <w:rPr>
          <w:color w:val="000000"/>
        </w:rPr>
      </w:pPr>
    </w:p>
    <w:p w14:paraId="27E15667" w14:textId="77777777" w:rsidR="00B11001" w:rsidRDefault="00B11001" w:rsidP="00C7682C">
      <w:pPr>
        <w:pStyle w:val="FIGURECAPTION"/>
        <w:ind w:right="220"/>
        <w:rPr>
          <w:color w:val="000000"/>
        </w:rPr>
      </w:pPr>
    </w:p>
    <w:p w14:paraId="0ABC8011" w14:textId="77777777" w:rsidR="00B11001" w:rsidRDefault="00B11001" w:rsidP="00C7682C">
      <w:pPr>
        <w:pStyle w:val="FIGURECAPTION"/>
        <w:ind w:right="220"/>
        <w:rPr>
          <w:color w:val="000000"/>
        </w:rPr>
      </w:pPr>
    </w:p>
    <w:p w14:paraId="7C89CD0F" w14:textId="77777777" w:rsidR="00B11001" w:rsidRDefault="00B11001" w:rsidP="00C7682C">
      <w:pPr>
        <w:pStyle w:val="FIGURECAPTION"/>
        <w:ind w:right="220"/>
        <w:rPr>
          <w:color w:val="000000"/>
        </w:rPr>
      </w:pPr>
    </w:p>
    <w:p w14:paraId="4D8CC431" w14:textId="77777777" w:rsidR="00B11001" w:rsidRDefault="00B11001" w:rsidP="00C7682C">
      <w:pPr>
        <w:pStyle w:val="FIGURECAPTION"/>
        <w:ind w:right="220"/>
        <w:rPr>
          <w:color w:val="000000"/>
        </w:rPr>
      </w:pPr>
    </w:p>
    <w:p w14:paraId="2C4F5C80" w14:textId="77777777" w:rsidR="00B11001" w:rsidRDefault="00B11001" w:rsidP="00C7682C">
      <w:pPr>
        <w:pStyle w:val="FIGURECAPTION"/>
        <w:ind w:right="220"/>
        <w:rPr>
          <w:color w:val="000000"/>
        </w:rPr>
      </w:pPr>
    </w:p>
    <w:p w14:paraId="7B9C6606" w14:textId="77777777" w:rsidR="00B11001" w:rsidRDefault="00B11001" w:rsidP="00C7682C">
      <w:pPr>
        <w:pStyle w:val="FIGURECAPTION"/>
        <w:ind w:right="220"/>
        <w:rPr>
          <w:color w:val="000000"/>
        </w:rPr>
      </w:pPr>
    </w:p>
    <w:p w14:paraId="3A02F7FB" w14:textId="77777777" w:rsidR="00B11001" w:rsidRDefault="00B11001" w:rsidP="00C7682C">
      <w:pPr>
        <w:pStyle w:val="FIGURECAPTION"/>
        <w:ind w:right="220"/>
        <w:rPr>
          <w:color w:val="000000"/>
        </w:rPr>
      </w:pPr>
    </w:p>
    <w:p w14:paraId="1DF4279A" w14:textId="77777777" w:rsidR="00A174D6" w:rsidRDefault="00A174D6" w:rsidP="00C7682C">
      <w:pPr>
        <w:pStyle w:val="FIGURECAPTION"/>
        <w:ind w:right="220"/>
        <w:rPr>
          <w:color w:val="000000"/>
        </w:rPr>
      </w:pPr>
    </w:p>
    <w:p w14:paraId="47CC4CF7" w14:textId="09F474AD" w:rsidR="00A174D6" w:rsidRDefault="00B11001" w:rsidP="00A174D6">
      <w:pPr>
        <w:pStyle w:val="FIGURECAPTION"/>
        <w:ind w:right="220"/>
        <w:rPr>
          <w:color w:val="000000"/>
        </w:rPr>
      </w:pPr>
      <w:r>
        <w:rPr>
          <w:rFonts w:ascii="Palatino" w:hAnsi="Palatino" w:cs="Tms Rmn"/>
          <w:noProof/>
          <w:color w:val="000000"/>
          <w:lang w:val="pt-BR" w:eastAsia="pt-BR"/>
        </w:rPr>
        <mc:AlternateContent>
          <mc:Choice Requires="wpg">
            <w:drawing>
              <wp:inline distT="0" distB="0" distL="0" distR="0" wp14:anchorId="022CC7C7" wp14:editId="0AF8C6DF">
                <wp:extent cx="3102610" cy="4587875"/>
                <wp:effectExtent l="0" t="0" r="0" b="9525"/>
                <wp:docPr id="38" name="Grupo 38"/>
                <wp:cNvGraphicFramePr/>
                <a:graphic xmlns:a="http://schemas.openxmlformats.org/drawingml/2006/main">
                  <a:graphicData uri="http://schemas.microsoft.com/office/word/2010/wordprocessingGroup">
                    <wpg:wgp>
                      <wpg:cNvGrpSpPr/>
                      <wpg:grpSpPr>
                        <a:xfrm>
                          <a:off x="0" y="0"/>
                          <a:ext cx="3102610" cy="4587875"/>
                          <a:chOff x="0" y="0"/>
                          <a:chExt cx="3102950" cy="4588119"/>
                        </a:xfrm>
                      </wpg:grpSpPr>
                      <pic:pic xmlns:pic="http://schemas.openxmlformats.org/drawingml/2006/picture">
                        <pic:nvPicPr>
                          <pic:cNvPr id="36" name="Imagem 3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02610" cy="2980690"/>
                          </a:xfrm>
                          <a:prstGeom prst="rect">
                            <a:avLst/>
                          </a:prstGeom>
                        </pic:spPr>
                      </pic:pic>
                      <pic:pic xmlns:pic="http://schemas.openxmlformats.org/drawingml/2006/picture">
                        <pic:nvPicPr>
                          <pic:cNvPr id="37" name="Imagem 37"/>
                          <pic:cNvPicPr>
                            <a:picLocks noChangeAspect="1"/>
                          </pic:cNvPicPr>
                        </pic:nvPicPr>
                        <pic:blipFill rotWithShape="1">
                          <a:blip r:embed="rId32">
                            <a:extLst>
                              <a:ext uri="{28A0092B-C50C-407E-A947-70E740481C1C}">
                                <a14:useLocalDpi xmlns:a14="http://schemas.microsoft.com/office/drawing/2010/main" val="0"/>
                              </a:ext>
                            </a:extLst>
                          </a:blip>
                          <a:srcRect l="195"/>
                          <a:stretch/>
                        </pic:blipFill>
                        <pic:spPr bwMode="auto">
                          <a:xfrm>
                            <a:off x="6055" y="2973314"/>
                            <a:ext cx="3096895" cy="16148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208254B" id="Grupo 38" o:spid="_x0000_s1026" style="width:244.3pt;height:361.25pt;mso-position-horizontal-relative:char;mso-position-vertical-relative:line" coordsize="3102950,458811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flZjVMAwAArAkAAA4AAABkcnMvZTJvRG9jLnhtbNRWS2/bMAy+D9h/EHx3&#10;bSeOX2hapElaFNjWYg/srMiyLdS2BElJWgz776MkJ82SAts67LBDHOpBivzIj9L55WPXog2VivF+&#10;6kVnoYdoT3jJ+nrqffl87WceUhr3JW55T6feE1Xe5cXbN+dbUdARb3hbUonASK+KrZh6jdaiCAJF&#10;GtphdcYF7WGx4rLDGoayDkqJt2C9a4NRGCbBlstSSE6oUjC7cIvehbVfVZTou6pSVKN26oFv2n6l&#10;/a7MN7g4x0UtsWgYGdzAr/Ciw6yHQ/emFlhjtJbsxFTHiOSKV/qM8C7gVcUItTFANFF4FM2N5Gth&#10;Y6mLbS32MAG0Rzi92iz5sLmXiJVTbwyZ6nEHObqRa8ERjAGcragL2HMjxSdxL4eJ2o1MvI+V7Mw/&#10;RIIeLaxPe1jpo0YEJsdROEoiQJ/AWjzJ0iydOOBJA9k50SPN8kAznzxrZlGUG81gd3Bg/Nu7Ixgp&#10;4DfgBNIJTr+uJ9DSa0m9wUj3WzY6LB/WwoeUCqzZirVMP9nyhOQZp/rNPSP30g0OIE92kN92uKYd&#10;GicmOqNhNjkVbEJ6x8mDQj2fN7iv6UwJKGygm8Xi5+2BGf503qpl4pq1rUmTkYfIgARHRfQCOK5A&#10;F5ysO9prxzhJWwiS96phQnlIFrRbUSggeVtGlgOQ93dKm+NMBVgWfBtlszDMR1f+fBLO/ThMl/4s&#10;j1M/DZdpHMZZNI/m3412FBdrRSFe3C4EG3yF2RNvXyz5oTk4MllSog221HdVAw7Z6tm5CIVkIDG+&#10;Ki2pJo0RK0DrIyDsdPYLFtpnNA3QCkhhNP6YBqM8C5Pc9p99MUOmpdI3lHfICIAo+GARxRsA1Hmz&#10;2wJhPDtgRRi62gHh/6FAekyB9B9SAEmuvzLdfGqwgEbnyvUfc2L0P3NCEsMDc3lG+dCzBzqYajQF&#10;eMoHtNq+5yXAi9ea2+CP2JGEk4mH4C4Y5el4HMUm4a5X2NsizJMMDrO3RZREcRbak19LE1y0vbHf&#10;c9MEHYnczK4JHPapyTiJoU8l/my2SP04XmT+1RVI8/kyj8dREk+W+z6lGlzy7d1KEbgwyr9vVc63&#10;kxb1Es3tvQdPAtvMhueLeXMcjkE+fGRd/AAAAP//AwBQSwMEFAAGAAgAAAAhAG4aUp3FAAAApQEA&#10;ABkAAABkcnMvX3JlbHMvZTJvRG9jLnhtbC5yZWxzvJDBisIwEIbvC/sOYe7btD0sspj2IoJXcR9g&#10;SKZpsJmEJIq+vYFlQUHw5nFm+L//Y9bjxS/iTCm7wAq6pgVBrINxbBX8HrZfKxC5IBtcApOCK2UY&#10;h8+P9Z4WLDWUZxezqBTOCuZS4o+UWc/kMTchEtfLFJLHUsdkZUR9REuyb9tvme4ZMDwwxc4oSDvT&#10;gThcY21+zQ7T5DRtgj554vKkQjpfuysQk6WiwJNx+LfsmsgW5HOH/j0O/b+DfHjucAMAAP//AwBQ&#10;SwMEFAAGAAgAAAAhAGqQy+jdAAAABQEAAA8AAABkcnMvZG93bnJldi54bWxMj0FLw0AQhe+C/2EZ&#10;wZvdJNoaYjalFPVUBFuh9DbNTpPQ7GzIbpP037t60cvA4z3e+yZfTqYVA/WusawgnkUgiEurG64U&#10;fO3eHlIQziNrbC2Tgis5WBa3Nzlm2o78ScPWVyKUsMtQQe19l0npypoMupntiIN3sr1BH2RfSd3j&#10;GMpNK5MoWkiDDYeFGjta11Setxej4H3EcfUYvw6b82l9PezmH/tNTErd302rFxCeJv8Xhh/8gA5F&#10;YDraC2snWgXhEf97g/eUpgsQRwXPSTIHWeTyP33xDQAA//8DAFBLAwQKAAAAAAAAACEAMQjfO/s/&#10;AgD7PwIAFAAAAGRycy9tZWRpYS9pbWFnZTEucG5niVBORw0KGgoAAAANSUhEUgAAAhoAAAIFCAYA&#10;AACUOVRoAAAKrGlDQ1BJQ0MgUHJvZmlsZQAASImVlgdUE9kax+/MpBdaQgSkhN57BymhhyJIBxsh&#10;oYQSQiCg2JVFBdeCigioK7rSFFwLIKsIiGJBFBv2DbIoqOtiQVRU3gBLePveee+d959z5/7mn2++&#10;+eZm7jkfAJT7HKEwDZYDIF2QLQr19WBGx8Qy8RIAAxVAAgggcrhZQlZISCBANTP/XR/vAWhyvm06&#10;mevff/+vkuclZHEBgEJQjudlcdNRPoWOVq5QlA0Agg6gnZstnORSlOkitECUj05y0jS3TXL8NN+Z&#10;igkP9UR5CAAChcMRJQFA/oD6zBxuEpqHQkfZQsDjC1D2QtmVm8zhoZyPskl6esYkH0fZIP6f8iT9&#10;LWe8NCeHkyTl6XeZEsGLnyVM4yz/P5fjfys9TTzzDC10UJJFfqHozEDXrDo1I0DKgvj5wTPM503F&#10;T3Gy2C9ihrlZnrEzzON4BcywODWCNcMc0ey9/Gx2+AyLMkKl+QVp8wOl+RPYUk7I8g6b4US+D3uG&#10;85LDo2Y4hx85f4azUsMCZmM8pb5IHCqtOVHkI33H9KzZ2ric2WdlJ4f7zdYQLa2Hl+DlLfUFEdJ4&#10;YbaHNKcwLWS2/jRfqZ+VEya9Nxv9wGY4heMfMpsnRLo+IAywgDWwQA/zv9gWZZCdsGzymwaeGcLl&#10;In5ScjaThe6aBCZbwDUzYVpZWNoBMLkHp//i94ypvQUxrs563FwA7IxRs2rWE+QA0EIAQLZ91tMZ&#10;Rq+vA9B+kSsW5Ux7mMkTFt3ZsoAOlIE60AYGwBRYATvgDNyBN/AHwSAcxIAlgAuSQToQgVywEqwD&#10;BaAIbAe7QRk4AA6BanAMnABN4CxoB5fANXAT3AWPgAQMgldgBHwE4xAE4SEqRIOUIQ1IFzKGrCAH&#10;yBXyhgKhUCgGioOSIAEkhlZCG6AiqBgqgw5CNdAv0BmoHboC9UIPoH5oGHoHfYERmALTYTVYDzaH&#10;HWAWHACHw4vhJDgTzoPz4a1wKVwJH4Ub4Xb4GnwXlsCv4FEEIGSEgWgipogD4okEI7FIIiJCViOF&#10;SAlSidQjLUgXchuRIK+RzxgchoZhYkwxzhg/TASGi8nErMZswZRhqjGNmE7MbUw/ZgTzHUvFqmKN&#10;sU5YNjYam4TNxRZgS7BHsKexF7F3sYPYjzgcjoHTx9nj/HAxuBTcCtwW3D5cA64N14sbwI3i8Xhl&#10;vDHeBR+M5+Cz8QX4vfij+PP4W/hB/CcCmaBBsCL4EGIJAsJ6QgmhltBKuEV4QRgnyhF1iU7EYCKP&#10;uJy4jXiY2EK8QRwkjpPkSfokF1I4KYW0jlRKqiddJD0mvSeTyVpkR/ICMp+8llxKPk6+TO4nf6Yo&#10;UIwonpRFFDFlK6WK0kZ5QHlPpVL1qO7UWGo2dSu1hnqB+pT6SYYmYybDluHJrJEpl2mUuSXzRpYo&#10;qyvLkl0imydbIntS9obsazminJ6cpxxHbrVcudwZuT65UXmavKV8sHy6/Bb5Wvkr8kMKeAU9BW8F&#10;nkK+wiGFCwoDNISmTfOkcWkbaIdpF2mDdBxdn86mp9CL6MfoPfQRRQVFG8VIxWWK5YrnFCUMhKHH&#10;YDPSGNsYJxj3GF/mqM1hzUmYs3lO/Zxbc8aU5iq5KyUoFSo1KN1V+qLMVPZWTlXeodyk/EQFo2Kk&#10;skAlV2W/ykWV13Ppc53ncucWzj0x96EqrGqkGqq6QvWQarfqqJq6mq+aUG2v2gW11+oMdXf1FPVd&#10;6q3qwxo0DVcNvsYujfMaL5mKTBYzjVnK7GSOaKpq+mmKNQ9q9miOa+lrRWit12rQeqJN0nbQTtTe&#10;pd2hPaKjoROks1KnTuehLlHXQTdZd49ul+6Ynr5elN5GvSa9IX0lfbZ+nn6d/mMDqoGbQaZBpcEd&#10;Q5yhg2Gq4T7Dm0awka1RslG50Q1j2NjOmG+8z7jXBGviaCIwqTTpM6WYskxzTOtM+80YZoFm682a&#10;zN6Y65jHmu8w7zL/bmFrkWZx2OKRpYKlv+V6yxbLd1ZGVlyrcqs71lRrH+s11s3Wb22MbRJs9tvc&#10;t6XZBtlutO2w/WZnbyeyq7cbttexj7OvsO9zoDuEOGxxuOyIdfRwXON41vGzk51TttMJpz+dTZ1T&#10;nWudh+bpz0uYd3jegIuWC8floIvEleka5/qTq8RN043jVun2zF3bned+xP0Fy5CVwjrKeuNh4SHy&#10;OO0x5unkucqzzQvx8vUq9OrxVvCO8C7zfuqj5ZPkU+cz4mvru8K3zQ/rF+C3w6+PrcbmsmvYI/72&#10;/qv8OwMoAWEBZQHPAo0CRYEtQXCQf9DOoMfzdecL5jcFg2B28M7gJyH6IZkhvy7ALQhZUL7geahl&#10;6MrQrjBa2NKw2rCP4R7h28IfRRhEiCM6ImUjF0XWRI5FeUUVR0mizaNXRV+LUYnhxzTH4mMjY4/E&#10;ji70Xrh74eAi20UFi+4t1l+8bPGVJSpL0pacWyq7lLP0ZBw2LiquNu4rJ5hTyRmNZ8dXxI9wPbl7&#10;uK947rxdvOEEl4TihBeJLonFiUNJLkk7k4aT3ZJLkl/zPfll/LcpfikHUsZSg1OrUifSotIa0gnp&#10;celnBAqCVEFnhnrGsoxeobGwQCjJdMrcnTkiChAdyYKyFmc1Z9PRZqdbbCD+Qdyf45pTnvMpNzL3&#10;5DL5ZYJl3cuNlm9e/iLPJ+/nFZgV3BUdKzVXrlvZv4q16uBqaHX86o412mvy1wyu9V1bvY60LnXd&#10;9fUW64vXf9gQtaElXy1/bf7AD74/1BXIFIgK+jY6bzywCbOJv6lns/XmvZu/F/IKrxZZFJUUfd3C&#10;3XL1R8sfS3+c2Jq4tWeb3bb923HbBdvv7XDbUV0sX5xXPLAzaGfjLuauwl0fdi/dfaXEpuTAHtIe&#10;8R5JaWBp816dvdv3fi1LLrtb7lHeUKFasblibB9v36397vvrD6gdKDrw5Sf+T/cP+h5srNSrLDmE&#10;O5Rz6PnhyMNdPzv8XHNE5UjRkW9VgipJdWh1Z419TU2tau22OrhOXDd8dNHRm8e8jjXXm9YfbGA0&#10;FB0Hx8XHX/4S98u9EwEnOk46nKw/pXuq4jTtdGEj1Li8caQpuUnSHNPce8b/TEeLc8vpX81+rTqr&#10;ebb8nOK5ba2k1vzWifN550fbhG2v25PaBzqWdjy6EH3hTueCzp6LARcvX/K5dKGL1XX+ssvls1ec&#10;rpy56nC16ZrdtcZu2+7T122vn+6x62m8YX+j+abjzZbeeb2tt9xutd/2un3pDvvOtbvz7/bei7h3&#10;v29Rn+Q+7/7Qg7QHbx/mPBx/tPYx9nHhE7knJU9Vn1b+Zvhbg8ROcq7fq7/7WdizRwPcgVe/Z/3+&#10;dTD/OfV5yQuNFzVDVkNnh32Gb75c+HLwlfDV+OuCP+T/qHhj8ObUn+5/do9Ejwy+Fb2deLflvfL7&#10;qg82HzpGQ0affkz/OD5W+En5U/Vnh89dX6K+vBjP/Yr/WvrN8FvL94DvjyfSJyaEHBFnqhVA0AEn&#10;JgLwrgoAagwAtJsAkGSme+QpQdN9/RSB/8TTffSU0M6l0h2AmDYAItYCUI5auui1LDpPtkjh7gC2&#10;tpaOv5SVaG01nYuCdprYTxMT79UAwLcA8E00MTG+b2Li22G02AcAtGVO9+aTCjRFYzZZWFnaXFVa&#10;8hX8i/4BhYQEQHZm3IIAAAGd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UzODwvZXhpZjpQaXhlbFhEaW1lbnNpb24+CiAgICAgICAgIDxleGlmOlBp&#10;eGVsWURpbWVuc2lvbj41MTc8L2V4aWY6UGl4ZWxZRGltZW5zaW9uPgogICAgICA8L3JkZjpEZXNj&#10;cmlwdGlvbj4KICAgPC9yZGY6UkRGPgo8L3g6eG1wbWV0YT4KT+OragAAQABJREFUeAHsXQd4FFXX&#10;ftN7JSEEAiGQUAKh9yqgVBUQUBTFBiqKBRAQ5LMXQBARBQSliaAUpYsIIkV6bwESCCSkENKzyWY3&#10;ye5/zoaBzWRms0k22Ym/93l2Z+bW95zb2zk2ejL4z/zHgf848B8H/uPAfxz4jwP/caASOGDPcW7b&#10;tg1RUVHQ6XSVkETVRFlQUAB7ewM5VZOgBVKxsbExxCIe6zEdjo6OyMvLq7Z5YmdnZ6BBo9FUWxo4&#10;H/iXn5+PwsJCC+R41UfB5cjW1hZarbba5QPznfkv1JOq5175UuT6zG0p1wGlGi7PXC6UylvG5uDg&#10;YOAjlwMlGs5fxsi8tDZGLnOMg+uLkoy7uzvatGkDGwKoz8nJMTCKwYoN2ymlMJrCwhVbaqDEjOdB&#10;iBKNHDYuwFzRpPJDaXQwTim+Mw1sXx1oEMq3GKtxHojd+NvYXQn5wnSIcQr5wPjEbkqhQQq3gFeO&#10;x3JhqiofTPFOrjwxtqrEXZ60yhOmIjyXS4/t2YjLLNuxG7ctgh+2q2zDOMTpCd9ijJWFj+MVpyXQ&#10;zW7C4FGw46ccRmM/lniXo5nrr7OzMwzDH+7wpDoFbqQYvFIMjx7lRo48c2OsAmMFzEwbhxHbC+7W&#10;fDJ/GZ/YMFYuUFKFSqBDyk0cT1V8Cx2ZGA8XMIEOMQ6llSuhM5OigbFLDaSqUz4wfUqlQa78MN/l&#10;eGwqDIerKiNXvpnfbMQ8Z//8E9tXFl6hDpalDZfDXlkY5XgiZ884lIJRDgfbc1sibk8qykO59Dhe&#10;5hfXC3GapvhYUTzG4TkdAZ+xPdtxH1esl2PPYiNlJ/Zz75uYSxTf+5R6McOLVLBidlKYpOyKBSrr&#10;h74QyXHRuBZ1HVqPhmjVuiE8HexgmrqyJmLavxRNnHHcUEm5mY6tclwZj9QAj/FxoTeF05Rb5aCV&#10;jlUOhyka2E1J+SDQIDwFSuXyR3DnpziMsVtVvMulz/ZyPJYLUxV4OY3SsEmVfc4LKfvKwizwSHga&#10;p8M4BDzG9vzO/qXCiP1Z4ltIR3gaxymHQ8AuFcY4vKXfpdKTwliZeSyVnjGd5mI0DmOpd6m0OW7m&#10;h90HZLijkBr1ckD2ZJ7JxbphbXCgwSOIqOUJe9uSXbL2xmaMePcEevdqAtdydNpcMeQaHjk3OXvT&#10;NKXhl3faY9SUJajZph1Ov/4K3rwagCf6NIFbOXDLpWWqosuFKVue0Kwq+xYuXL2O+IQEFDj6wM2Z&#10;tmX0GbhyMQqx8fHIgQc8XB1gJ5FfchiM7eX4awqn4MZPc0x2/DVcibmJ+MR0OPp4w5lH7hlxuBAd&#10;g/i4FOg9vOHqSHSZF12JJOVwyNlzBGWlIed2LKJjYhCXkApbN3c4OzoA2Ym4ej0GsTeTUeDsDhcn&#10;R9iVkwa5siRnX4IJJi10SIq5ius3YxGfpoGbmwscHeyRm3SdaLqBuMRsOLu7woloKiv88vDYVBgx&#10;GZrMFNy6cQ3X425DAzs4u7nCLi8DCXExiL5O5b/QFo5ubnAsWoQQB5f9NpX/cvjk7O8lotcgOfEW&#10;oqOvIzmb0Do6w9XJDhnJCYiJjkZceg7IEh4ujveCmHoR0pNrwwV34zjYjn9yYXTEu8T4GETFxCFL&#10;o4eTizucbPMIdyyiom8gLZfOCTi5wcVMhkphEPCYwmHKrSAvF3duRuHqzXikZ2vh6uMFh8I8qm4x&#10;uBgdi9SMPDh4+8ClDEdopHCynRyOEv71BcjJvoMrl64iMS0dWltXeFG7m5eThZjLl3DzdipUhQ6o&#10;4eEikF/iaSq9Ep6NLIpj1FOa2bhx5SJuJKUgK98Ovl6uKMzLQfKNy8SzJGTl6ODl60G1peKG0+YV&#10;jTJWL1MJO6HVhAUY0CQADoYWv2jpyLjA5qvScDJKA33BXTdT0VnR7dwPEzF9dRJeXLwLrzz+NJ5/&#10;ry/ytq5HVIYWBdXsvKxNYRxefG40Bg0chB+PX0Mu8f7K+s8wcsQQsnsPJ6nzVs7mmHSm5yXtxPPP&#10;PEF4X8Gxm6ko0Gdj04xheOKRARg0YTNuZeXB3OGwdAqVb6u5sx9TJ4whGl7E78ejkKfLwe4vx+HF&#10;of0x6LVVOHkjA/qy9tKVD/tuCjZIPjgdE8cMwqAXluJIVBo1TDH4ZtyreLzfIIxbvgcx6doyDzKq&#10;An5+ViRWLppBfH8aC5ZvR3qBBue3LcS0J/tg0HOfYdXuG6CxhjKMTT6urFmJ96iuPj1jAbZHpiM/&#10;+QwWz52CPgMG4dNFqxCjsm5ttdGlY82qb4mfg/DeN8txOZ0GR2f+wNy3n8MAqp8LV+9HhtmT08ph&#10;u05zB8f3fEMYh2PClK8QrylA8pWD+PL5nhj0+Di8890Z5Fd1ntvokHL+OBYR34a/OAFfHYhHYU4S&#10;Dm/6Aj2pDr0y8R2cTq2KQ6820KScx+6FVJeHvYwp844itzAH1w5vxss9+uHxlydh0ck7lhwYGDLZ&#10;guwuQNyRPTh1KxuF1Ige+WUWwps0QnDwg5j32ylo8qmC8CniyI/w5NBBaNigAT5afRi5ZK+oTkIb&#10;iR8/34OM8Ml4vFNDWgFwQo6aOoF8OsdCQBWF1Yx6akO9V9PcXBTQgV9HB1fYqM/ho5nbaGadgiaP&#10;jUS34BpwKu802oz0LeHFXmeH3Fw1cnJqw8HRHtnnN+GTPbdpdp2DUa/0Q6iPG+wV20kXccCOaMhT&#10;5xEN/rCzd0Zu1J9Y8PcNXEhQ4eGR3dCyvj+cFEsD7b/aNaRbUHbIcaf9VgdbXNm6AL9fO484VX0M&#10;79UJ9QI8FTnQsNXbooA6mpwcV6q/3ihIPoctB09g22UVWnYMQ+8eTeGpIL47eNNEzCWH9rR1cLUv&#10;wJkft+HYD79D5dISYc16IzzI0xJVqtxx0BwetbT58KX2REdNun3hHfy+8y9s2XkevuERaN+lA4Ld&#10;iu3Ilzut8gZkjDYFNpTnNHvXBMBGk4xzR3bi2+Mq+Pq7Y8SoHvCzYM9nLk47l0I4+OVQecyDJ1X2&#10;2+cuYPvExVDpfeEeOgI9w/3MjapC/mxsPGhJNgQ5NOjWeDpCkxiNA5u+wn6VHWp4tqaV++YKH2js&#10;XYPYzBzcPvQ1Rr+ThDmrd2Dvpjewa/Lj+O5oHDSF1E3rNBg2bQ72bF+AyPefwbYrabRKoJzuO/fm&#10;GWzI1aL7oB4IcHKg5fh0XDx4CIUFvnCm3syGRqa3Lp3B9WQ18gXcugxcvHgDKqqAyqGkqCxmXL+A&#10;rM5D0Y2W5mNjovDXkgUo7NoeNq6uaNK2IVxoGVZoZ5WGXahN0Wcuo/OQgbQ8f4jOzJzG8o9/Rduu&#10;beHi1hzNGgbQNgS3GsIKmhBKWc+bkdfQrHsX+NSKQtyNY1j75TbUDQ6Gb81WCKsXCE832kohwyuA&#10;Vp4QSjAuHZcuFqBb9wgExqcj5uwefLU0C/Vr2sLfpzFCfL3h7iiUIongVrRKuXUbngEBaNjaEakp&#10;+7FzzV6kJ6gR1rwTAv3q0Y8G3wS9iO9FZchqcNVpuJEXgBqhTeHtno4jh3ZhnSoDcQFhaEhlxKM+&#10;/cq7P2ghotQpCcjwDkRQwzbwTLuDQ79vojY/BXZNG6NmXT/Urudv2MK0Jj9zs3KQlZ6N9oNaQ527&#10;C0f+Oor9v55Bx1494e4aSvXN6942a5XVtwI1MrJo9adGD3QJz8P+k8ex99J+bG7YCe29aPupRRhq&#10;2N0d/RjagMpqjbXIzMpAeqo3BnVpgNwDp/DXwWP4bYcDerf3gJtjE6rPRmcRRTDKyy+Ljut0BVpD&#10;I3l5+1K0nzoK3ZuHoH6rQfjo1WDMO3ILebl5QO9ZGN6xCeo37o83XwrGr4fosGW+cvYj9DRM5wWs&#10;Xm2C4UAZr0s8gk8O0Mhv6AMIpc7AwSYPl3/fjesZOeBxExtdWiQ2bT+DjBzlDTRiTh1Fo85NEOTq&#10;hM3vPouXztbHwDZB8KCzGq3CaDWDzpwAalzc9i3m/HLKQIOBKMX8ZeDSn5noEB6GCCfgo2dH42zE&#10;QHQJuAAX2xZoWNOV8iQZm+Z9hjmfT8O46ctxMVVF2yuKIYCAZCH6n0w0qVUXrbyc8N2Ut7Hfg+ip&#10;lwxf+3qoV8OXZq8Z+Hv5N5j74TS8Nv0b7LuSRNsrCqEhJxFnU2qhdu0wKje7Mf2tCfDsF456ubVh&#10;3y6MBk/uEE4NXP9zCeZtOIjrKWoFgFcj6Uo63HK90LFuDRz9cSVWH78Kv5Y08HAqhJ9HCPzcCxF1&#10;cAPee2s02nXrhpFTZ+JIErVTVjCatHikutnCtWkb+F4/jJUf/Yi02z4I71wfHkF+aEk/w5BanYyT&#10;W1dh0Xc/4+i1jCpFmnrrJhycCxAWVgfXt63Ghz8eQJxXODoEuyPI3w11/B1w9cAGvE/8HDF6JF6d&#10;MhvbDl6vwu3ZAqhS05B6AejRrD40505h5qyvoO3ZB+3drtFZrpZU32ygSr6JP5fPx3v/+wiffLEM&#10;Z25Xbp4XqLOQoUqEpnV71MvPw+mvP8N3q/Pw/OOtccvTFX3D68G2IBe3zv+NeVOm4v0PZmPD4Vha&#10;17KwKchDZkYmruc3RdN6Njh3ag7mLF6NB14aCrdbVI8fpPpMhayAVvEv7t2MRTNXIpZYU0hncy4f&#10;XId333wT73+5HlfTy7bNY9GBhsASHnB4+tJytr0tHTK0h4dXjaLVDOShcaM6cOHDIXb2cK9hh3/4&#10;3IOCpnD29k6GGX42XYnV0aHJdZ+8CVVuPXwz4UE6hGWP5GM/Y/K+HDoEZXf3AGU2di/9CsnedEiR&#10;DshVCkMFxpb5mY1zfx5Bm9at0HWwM43iczHthQEISNoOG20fNArwhaN9Pk6uW4aVa+bhUPwdaIVV&#10;mjKnVUkB1Lfwz6VgtG7bGR3oPrYu9yGMfrQNErfbQNslArU86I42zRYcQ/rjxVdGQbtzHvacS4Ba&#10;SYdp8pJwKqomgsM6opO3FxzV3TD4gfbQnnRGTmgj+NO2gxPtkxYEdMXjz49CzQtbcOzYJaSrrbsf&#10;L+RoXsJlnK5ZH/Xbd4c3HRxTtxuHHu1CcdzZBs0j6iPI281Q7vPi/sREarS3HL+OXK0CsOdn0CFQ&#10;e9qKaIOuIfXgr22CNo17oH6+H5LzasEzvDY8bXXIUbmhbdtHsWjhEpoUPYsm3sKwSeBA1TwzqRN3&#10;pXaxAw146tX2R8NerdG9V0PU0qWibk1P1OftqfxkbJm/Cn8d1aDnsKFoG+JVNeAMqeQh/spVOGlt&#10;0GNAfdQO1aJ321AMaKiFXXI+anq0QU1P2qqy8UW7zo/gmQGd0DDEG7bUNlriYKFZhBaqkZ5CByzT&#10;WqB76wiEFdaAn2c/6shDEHOMDiz3aAx/OuN17tR2zNm0B8Oe74eGDvvx0Z8xZkVfXk+arEzkxMei&#10;XY9eiKBJkw8NfHuP7Y9GBXHwcHNCywb+UN+Owt9/r8Hetk/igZ4NsHjmV4i28PinMC8bSelJiI3o&#10;hlbNm0PnEwyPnq+hcQPguIcb+rWoD3s1rVqe+B1f/bAd6w/EQs03ME+fwv5PfkTYY0MR5vA7ppWR&#10;X5XSL9Zt3xs7Nu5HvFqLQlUMfv38CJ5s7ANHZy9ELV+DM3c0KFBdxfqZkRjTtjacaECiFOMYMgDL&#10;pg/D92N7o3HDFngrph++2rwewxk/LVs622uhcQ9GAJ03KToX4Ap90iV41XSme8zKocPAT+1N/BPZ&#10;C2F+AbQyQ1V90Dw8EuGH8xu0yGvUHAGeTnTLwQGthozBCwO7oMDW6d4qjVLyQ33zJA53agr/mm64&#10;RmdJhn31OloHZGC9tgCNWoTQXifddHCsh4cGtQKi9uFErWfRvVEArRAoJy/yEi7gVDMaYNf1QQKd&#10;b3hgxjPo3NwRe/LV8G0URA2hK2wdaqNnd2+c+mkKtuY0R/OmYfB3rbLm2WR2J9CsMDzUF8F+eqoD&#10;hZg65gE0s6WbMrmZqF+vBi1H01JTfiy2/aXGk5QPofW8FbGFmJ8ehygfHTJptqhxtkXQsB7oNzwC&#10;N+lAY3JADYTUrmGow/qcdCRcOYOTF68hg5aRnKxyWCYftyKjYJuRTltSatgWBuGBiH5o6X0T6bEZ&#10;dBuhMf3skX7lBA6dP43dx/Zh+cKF2HboKt2mqSJTQB1QQk06q9MC/jpnFAQNQ/Nej8H9RiFuJNeE&#10;R0hteNBErXGnHhjw2MMIRH00cqNVvEY+VQSQZ95ZSMqNxZWO4fBwp3NR4fUxYsZwKrcJ2OfsihaN&#10;gwxn1YL86qJjwQ3M/fIX7NtOB/8716tEjIXIupOE+NNX0DLMBbbaPITUGoEn2jki4cJBulnUEUE1&#10;HGk3gG5/0oBEFUW3d+gWiiaPzjRaeGU2LzMd6rgr6NguGJ52KjRpUBPvPNUadjcuwpHqcQjVZztn&#10;bzToNAAvPdsPjQtzCZcWOfl3EJOngb2LG5zUDsg+eIVuLJpvLNoa8zyAz3wGP/ohPqm7BQNaNUVI&#10;027459FP8VafUMOAQk+d38iuzdCgaS9cefoLvNQpiA4jWhSG+dRL+LSxdUPvl+bi7IljOHnmDC6v&#10;m41hnerSAKNo3yru5F9o2S2I9tTpbAMXAl0CDv6dT6sDNakAK6NjEMg6unQh9meew9lEDR76cjsO&#10;zX8KtifXYFVmNlRnLyJJRQNBOixq50gDDj3N/ISASnnqbmPtx/OQtf0w4lW1MXfrn5g5silOrXgH&#10;WVmpOHs2BpkaWnmyoZWz1EP4bI0jflj0LJoFepb7mqjFSdelYNuC7xG//i/cTvXC5MVrMHdcLyTt&#10;nIvbVOEjL9/CnaxcFBINDm5B6Dn6IwyxOWlQCZCqgBUNXcoJrFi2D6f2nUKOTye6VfAn3ngoBH/O&#10;W49bVxJxKYauyKk0iKXzWUtPHsZf5+Nx9Nt5+GIpbS/eLktTZGHO06z15I6tOLl4PdKvafHg2BlY&#10;OHsCgugG0+V/NiMuPg0x8am0TeqMFg8/hhemvobQmMP4Zc4i7LqcbmEwpUeXTQPq346dxC9nMqHx&#10;eQjTFi3E288FYeeey/j11DXcyb6K29n50KpoS61FY3R7+3WE2d7Ege2/ITq9alaPbhzej/2HtuB4&#10;Rir8+r6EhUvm4Jn6qfgr8ghOxtK1yNhEZBdSe0Ir1oUp53CqUIOUoGYIrKrzO3Q9OPHqSWz7bBFy&#10;TyWgRqvB+GH9SgytFY9Da2chLZu2iCNpC58G+CmJcYjR1sTIp3qifec8HIlOKT2TyulDk5mI4/9s&#10;w9fn1EhI88fDU37Aqu+HIunsIXy6LQU52hOISaVr47WaYODIqXirsRrXryfSyrprcUFX5UxfCKbX&#10;puP6yd34fslhoj8HLQZPx4ZV36Pe7TP4efZWZOdocZHqMx9asqOVNRYjQJJf6JuEbtnQzgQ93eh6&#10;NdxpUh3iRzXHfGMQQc76KFgXgtgIMhLE9lLfetpmWNxvGGp/uxEDG9KpVi0dfqEDOfl879vDk25v&#10;kM4CukucnU1XEelOcy7dKWN7VyfabuDTWGYYU1I+WSoaixrne7vGxlQYY38l3vlADlmK4zs67wU8&#10;+4cTPp71OjI3HMeDT3nh0aG7MH/Hh+gW4k/nBUrEJGvBmMsqv6QseVKgyUWuphDOdPDTnlYDbKig&#10;6Gl/UEUrTXq9HdxI9oEd29MZjX2zO2JszHhseO8pNK9FS+EiPsoRIcdfUzjZTUrIV4k09DpocnOg&#10;KbCDKxVuPgdnS3/5eSqotSTe3M4Z7nSY1Q7J+Kpzf8xvNgSj3U4h4Im5eKZDA3iYeZef8QiH14wx&#10;yNmzHy4XcjJdjOMA0aBVq4kG0HYbbfMQvw00UN5oaFWm0MYRrmTvkB+NBfPOo2P/etj/zmTYPjMd&#10;Ix/rjdpmrmrIlSU5+2IYTXzodQWG2zKkSchwcJjkvVI+6ClfcqEtIEm8ji4k/4NWlahTyc3X4vzy&#10;xzHhel98PGY0ejem2VEphxfLw2NTYe6ToqfT/XS2ihhvSwNpJ5KzYsgzwqmhmVk+DaydnJxpkpOK&#10;PeuOIINm6HbRf+HELeCBadPwUAPTWxKm8l8On5w9Y2Y+My5Ca8DFcy8bLv9MAx0ytycanJ2coLry&#10;Oz7feAn2QY1hc3UTkm0bYtr06ajvep9y4Y3TY8PlVGy4vAt4jN2YLoE2Y3t+L6QtccZIYIifrEOH&#10;cBcW4aaiDEfC5+zMslRUODDnC1zOcka3SVPQ1Et+AsZpsWE8YsP4pLCzPzk33rbPyyX9StTvuLry&#10;ZJDjLaQyTOW1kCQxEx9dbDJxYMcPmP7Nbsz45C3Eb56NM52W4ZshDcUQ7n0zTjFGU7wq5p/bALpp&#10;oqGDY47OJIOG2gCGVUjnJXKpLeZO3YnaaBYLocvncxq/Yy1dIU5pPx+znoowtHsMxFR694BKvNzn&#10;FdUJrYZu4nCdcKZ6S/KIeMmE8lBNt/oKbUk/Fa36OFMnVpB7B7s2fY9Pvz+AL9esQ/3kY/j1q4+Q&#10;1nsMgq6vwMU2SzHr4QaU16YNY2YR5PcGGpyhYkYyQKmOUBy1vuA6Pmw5EEtvdcfm61+hTQ13w0hI&#10;iI8TK2aIy5z9JeyLeSr5Yco/4+ef2I9cR1gydvNsCqmDyMmnSpp6GEsP+aCbfjme2d8V2z8ejAb+&#10;dILdvGgMvuQ6AaZBTIcQrbl5Ivg355kRdRQHLsYbOj73uq3Qs02IofMwJ6wcTjnahDiFsiF8V+iZ&#10;E4c9f55BZj61dtTZ1ev6EFoE0VYXVWhzDGNlPGJM/M38FttznFJ25qQl7ycXkUeO0YwiHk4BjdGh&#10;dTj8vWlLxTwSqLEq0i0jjp/zRw6rnL04DrO/CzNx5tBhXE+zQ0TnDqjvT4KSzMAvV4YYn5wbY7IM&#10;fi2Srl3BxbOXkWbjjrCIlghvEGjYJi2NbjlscrgF/3KdZ2npGWimgVJCzBWcPncZuW6BaNOyBRoE&#10;3L9FYRyHkJ6xnfDOblLtJdsz/grxVpeJ6Iux0Nh40pXcYJha0BDSk8Iqx0emoWLtoB65GcmIOnMU&#10;FxPz4B/SFB3aNoMXbWvKGal2gDHzTyo/5ezl4i+y10OVchtXT51FPg0kW4TVhYtolVyKT6biLA8O&#10;PR1KTbkZicOnKQ91NvAOqI/WHUNRePM8Dh69BreQlujcqTi/OB3+icsN27F6EMNAI54kRN6+fbsE&#10;w0xltDFxep0WaQnJUNt7oBYV+sqSaWAKT2JiIgLoGhsXiCoxtDqjSrmOE2duIzCiFQ0y3ItWDcqQ&#10;uBw9bF9aR12GZEr1yrOSe1eMbUgjYRnON0gVLk6Q7YVBnhiAXBixP/O/daTP5v7ysZ09X0s2P7Sc&#10;Ty5LjFVqsG15Goo0fhbyKgHNLGxpSmvuqpIcfrbnPODyVGU0FOpIjg4N0Ai/nRl10RQfU1NTwdof&#10;nWimbGxMhTH2Z+67YW+cDg/TNMWAuaJnrVhJJfOcsVeKoRlyAZUTPS9p393SlUtHjlfZ2dmGsi2F&#10;US6MXBol7bm8URmgumNjRkWUS09oy6U68pJpls1GTzzU3S2rdsRDc8qqOAXGLbTTnN+WMHqaLBfS&#10;z5bbAAneyfGKdySysrLg51dSFodcGFN4ddQncD1mY8BC9ZlvZOr4kD1Naux5yc0Mw3U3KCioaKCR&#10;kZGBzMzMEqMRM+IReeHW3TIMF0Vc6icz2cPDw1B5jD0LBcHYzlLvNJZFPi2HcUEtT78mh03O3lK4&#10;qyoeuQLOlZLdqoOp7jQwfv5JNdZKyAdTGLjD5oaKB0tKM6Zw5+UVXRXgJWNrGzmcSsIoxSNT5Zb9&#10;y9ElFVdl2pWG09Jpy9HNxwY4T6UGjnJhqgIb110vL6+igQYDZA2nDKi6Gh79SjWmSu60TWGTywsO&#10;I3UWxVr5xgWJ8YiNnD37k8srcRxV9S2XD6XRYNY5kyoiQg6rnD3D4kZSrpxVEWzDIEKq/Aj4uE4z&#10;TmNjiiZjf5X5bop3cjNxtmd+VxXPOT3GKbWaxRjEfGV+sR2HkwpTGfzk9Pgnbrvl7AUMcnVWcLf0&#10;k3kixshpyOGQ819RXHJln/OT05QqW3IYK4rFnPCcj658RpA984fx0/BRzf6EjBVoEeCzvZI6BAEX&#10;P4XKZGwn2EsVGMGNC06FDQ8q7+Z7ReJi/srRwW5Shu3lGjop/7J2FqKB8TNPpXguZ89hBNpl8ZXi&#10;cD89bmxL8VyKs4BH7E3OXvDH7uUz3GEWhSx/HEXhTfGYfUjFLxemKEbT/5bgO2OSGgRxykL5Fpd/&#10;wf5++qZxFrne5zN/S/FCLhYhfeFp7I8xCHiM7Tl+/kmFMfZX7J3iEqaoZcHHcQj+pdKTshPSrUqM&#10;Ak4xHsYgh0POXsAvPO+XhdLbAI6TjRiHEBc/BT9iO1NhjP3ef+ccLW/bcD8WAY90T3Df3//PN7om&#10;dfP8EezcvANnY1Pu7VX9a5ihz8WuD5/GiiPRJDa95In06kGnFrtmjceKo7HVkoa0y3sxY2BvtCAx&#10;5OM+X0Ui7VX3GmvF81+Xhr3LZ6B3pxYIHvAGVh0k8ft0QFr5phDx5/Zg8gtDSAdTL4ydugYXk1SK&#10;hV2YeR2/fj8bo0eOxMiRgzH4lf9h2Z+XUfJ+oPVIyIg7h6WTniedScHoNewVrNlP8hUUVRT4gOUN&#10;rPriDcrzFujZfxp2nEmwHsOElEk2xZ3rBzHzlQEIbtEFg/73E66mKaEtJuVv189i45fvY0eM5aSF&#10;/TfQEDL+3jMZPwxrhXEbouFbS48vHuqCVaeT6GqUomrPPbRlflHHYdP7PfHG8h1IzFS+1lM5+pL2&#10;L8SUlduQmEECZeQ8KdRel34CY6d8COfh4/HzjlWI3b8CK/efRLJaCQ1NaUzT4cKasfh4jwovfLYK&#10;G99sgh+nr8O+E/GK6gClqFDfOozl329FXq2h+G3TB/BXn8WKlTuQXHLnTyp4ldtlJ0Ti2J0CePcZ&#10;jQmTp2Hqi4+hV7i/RWUrVIgo9Q38sGIJ9uYH4LNt2/FuXw8c+305dpyvPJkUZcWrz0vFmQM7sWyP&#10;E5aTyPQ3h3lj7vtzEGm5PrSskMi/Hplxx/Hbkkn4y/0pbF4zH8NcrmLSS7+i6iW4FIevSY/FoS0L&#10;MHv7ifu6vIp7KdeX8k5ZlYsMywU698NL+NR3Kv5+ayjqkGa7Sa9HYNrJOIxoTgK5LLFlYTmo5Yrp&#10;4oZZ2GL7MDoUfA+XcsWggEApR/D2WyfQLSIcbnQXvLqNNOKObUZqt+fQuXtH1PZ3IvkZ38G5Zi34&#10;WEUiZVnzU4OYDSoMGTwQPdtHIIiU9bWaPw7p6V1J7DtJXVRwi2LjVh+Pjh0LJ58gNKyRhZO+rogn&#10;kcwahY7vspJvo4ZjPonxroPAWrVIlYM3vElcdcUXtMua59L+C0jdRbsOg9GGJCV3aRaKDG1L7MxL&#10;xPVs5ay56Ehmk5oE4tnbtUTr8Aa4mRKIENUBEjJHmU7SYq1jdMiNIyF9x73x0qJhaNGQziHduYRj&#10;+1YjLms4fKyloJdE9l8+9A+WLU3Cg4ObkHyN+zf5KsonBTcLFSWtHOG1UVj0+QnMWLuQxHPfFWZV&#10;qCJpfKS6ubr1ZjLkhw2fjQU2Bdh0+hekkMLQ6rYaABrz//jwa2g2fSH6ZK/DURLEpNB+QiYHiOeF&#10;dOV04yyMnj/DcA1X3+45LPz0VfT3JUF31cDYBYJ0hZAgNZJbYmOjgZ0uD9fuqKAiQUBeCrwhIrDU&#10;2bs2mnnVQuzxPzBp8jysjamN1ycOJXUCgg8lPTVIOhaLw18sRFzIb1hG55q8m/bDpIkT8SBNepRg&#10;7DzqoWvvID40APv82/hn50lobrmh3SPKKcd2rjXRICQU9Q6/hc4NvoOPuw6+I95FC18rD9dolpfv&#10;V4DktBzYhjjBlgR65ZKMpug7JLHT080K2VuAhBNHsG/eGvSfOxXhaQcRb8HOwVpDOiswsvQkc28e&#10;xu+5z6JdqDdpbuWCmIVjCyLRtTFpqaR7w5mxl3D5Ng08RNsoWbeuSNqXnmLV+3AgyW8spbXqtBxZ&#10;lsar62ZgdoeXMbx7U7jRlIoP5FmwPlgWrGxsVLYCh2H2T3+S4KW/MUNzDJePX8SdHIWu4Rejwxmt&#10;n30KJ36ZiddeewEP93waa49fIFmQdItB6RlBcidYyWPN0HYY+8ZbeInUdaee2oaodOXMwO+zWo+6&#10;Q4di2o5d+GXLfmxZNQdtXN3w146LJMX0vi9rvrGkYXtSJGmjScCOubPx07FcNH/8GfQIqST5IeUg&#10;VpudjMjIU7gcPhQzV3+KN8Z2g9uhJThJW1LWM3bwCQ5D7Y5hmP9yPwwf/QpefvEDXKL6Q0fSrQIr&#10;J/EK9h7Zgt0D3sKIJj6kvZUm10aHfCsK6r8VDSMO6mlGVtC4DmoIcjHunMAX6hAsauGHyN+X4PtJ&#10;sxE6fyvG9Gl6T+rkxT+WYympQq43c0Mxe6NoFfV69+CylYpzRVmRjVOzDyA7diN6//YJdJoc5Nv/&#10;ir8mrcT3L3WHvwdr21G+KcxJhr5Dd9SrHwR/Hzf0eLohvkjOREqmBkHuSq+SNghoNwzLVrTBjVvZ&#10;cPe1xR/jVyDUP7BoAKtg9udTp5OYQYqh3P3QtEM/PJl8BqvO3MHxmHQ08w1QGHJbOPsEoJ6XA3z9&#10;POHgG06SVo8gUR2D3IJesJKC2RI80qZdxbwv5+L3aEeMnzYVj7QPMYjSLuHRShb52SlIzYqB1+hJ&#10;eJh0bKnqkOwj9RFsOBSDbkMbWQkV7dr4BmHgmPfQrHcsUnMJ02NDcHjpSYT4W2c1IyvmFs5/vg4H&#10;bTah9Ve2yKcVFo+wE4h69xu8PzCkwnxSeqtWYQLLEgEJlIRNFM1uaMVCr8/E+smvoPab89GOMt+9&#10;//P4xN8O2/QkFEy410eRN+n9FN7/wQ5b84vblyXd//yaywF3PLxlJ7qxThsSFhn50zT8EzwWo7u3&#10;h6+bIte/JQnzb94RzouO4maH1lAFuGH/L1cRPmII/LytL+BJErDI8tLq5/GVajDGDX4YvjfWYndO&#10;IBp5eJPiQZFHhX1m3/wb3809DsfmIzDx9RDSKZEOpzQPhJH6dcUZfRZ2L5uPw0kuGDFxAkIzT+PK&#10;tVy4NW0Mb6UUdTqPsXnxEuy5ADw6fix6NPFFjopu8biRhk+R6Gxr8deW9LI4kh6b/As3kK0LI8Vv&#10;qbi5ywnNB/pbC5Ih3cybx7Ft7Uc42exrfNRRh98PbMV+hxZ4ycMaWzq0yte2J6acOIXXaI9DfecK&#10;Tuz9DRntJ+LpNrQ1ZgHz39aJERMdwwbhsxG7MOW9T/HOqCexr/Gn+OmVXqSKnESuOpBiJhfaWCMR&#10;3cb3i+3YniUAiuyNolXkq6M3Fehql/s2cAsMRJ26dVG7Jv08fVEzIAi+nqQQS0JcryIZT6A8Gj2G&#10;j17wwPIZwxDeqAPW1xmAnl3bItBMBWrWpiu071sI3PYDnuvSAp2e2IZe4/ujU5vaoLGfoo1Pkz4Y&#10;NNAWF7cMRXjD1vj4RCZCB49Eq9oKHODZ1EDvIY/AQX0Bw0jleeuH5iAnsBWeHtOOlIIpg81Zt6Jw&#10;JuYSThzYiFmjB6JNRAQeHvcxtpxJVgZAQuHsF4yuD/VEi1svoUWDxhg06WtkD3sbQ5qZVppX2QS4&#10;BzRC07A+uPTSAwhvNwLf7nXAtK8fhbWOjtiRgkEfaleD6tRFoF9t1PaqAX//AHi4Wmb2cE+pmpT2&#10;1spmtiXjZwE+UhIzWZIaSz0VBIeYTpOWsPJI46m6AHqDJjtnONMx+iKdE1pcWvMO1to/jTcHREAf&#10;cxAx3q3Roo4Lbv72EVbrhhnsa7iT9kIzGwLGLCWBj7HeF+RSHDELXpGSUFfcV2lfeuTnqqBzdDXc&#10;pDEXr1Sscvw1hZPdLCFETUcagvNtacZCfKwIDYzHsB9ptFLFtMrZsxvnkZzAJnY3bUgXRL4GqqxM&#10;qEmjpIubO9xcSNR2BQZLcmVJzt40PtOuBk2j6hxkktptOydXuLu5kjZP2qs3HUzStTw8NhVGMpF7&#10;lsR30l6pUmWT9l/SpOlCK5VupDlX2Cq956/0F1P5L4dPzl4uNdYtoVGrSH23mtojR1oo8IALLRuZ&#10;qwOH02Mj1V5weRfwGKfPdAm0GdtLvbOOpDxaYtca6RniFQQnZyeqk+bNYjgtNlLtHeOTws7+Tbmx&#10;u7HRFZJGVxJnn02H+mHvAk8vLq9l04fEOMUYTfFKyr8xJj6Gz5pUc3NUBg3bLh5epbYBptIrHnfx&#10;r7LwikNyuSuk8296O6e7ZxWLx1eWL8ZcTHvrfwON++wrKlDFJbWlRx/BgQvx4DrlF94Nus2fI3Pg&#10;NLR3jsXZK3GGhovtO4b6k5pd8yqZXCfAmSPVCDBCdmMjLvQGSyv8MQ4prHL2DJEbD6ZdKTQI+MV4&#10;mNdiO4HFbC/khWBX1qcQd0Xj4XSFOIQ4BSymGpmK0XBXYiXxqDwDDAGfqWfF8MnHLPBI4Jm8T3mX&#10;0rBx3EI6xrGYyg9jf/feqZwZjgeWg89yGDhudpMaKJsKcw9TFb3I8bi8GIX84PBlMaZ4JbiJ4zMf&#10;Y9nqkal45fglxlYZ33K4uLzzZPRfs6Jx5coVsEZCoTAJzGQGsBGegn1Zn6zNTtBwytrs9Pkk8cXB&#10;mXYfWD19UWPA9uZqteP05Wb1Qubw4E9MT1lxV4V/qULm4OBgGExoNEWnl41xSPk3dlfKO1cQHhDx&#10;ipjczEopWOVwMA1cnni1T0yDUvJBDgdrb2VFiaxmWmzkwoj9WeNbRecUGJ8bnVWwpjHFI8bIRqyE&#10;y1SYyqBFLj2ud9yGcLnlnxKN0E5zvbI2Rm6juP/z9fUtxio5/hbzZKEPqbRc6LhBaGjov2egwZ02&#10;/6pDxyzkKxdUxivGzBkmNdvgcFKZKcRnjWd58JQnTGXSxvkg7oQ5PVP5wHnG7koxpmgQly+lYC4N&#10;Bzee3OEwbdXJCFu1PMgzNtYo93LllDtGduPOXIlG4JUc/qrGLFW/GCPbc78jNlL+xX4s+c184jxV&#10;Wn4yH1ip2r9mRUOYeYobf54N8axabG/JTC5vXNwQSY2ETRVSppPDKIUeORrYXmhwxfwxRZ/Yb1V8&#10;M0+lGgs52hgT08BhlJ4PTBsPorghEhvGLmUv9leZ3+XhsakwlYnVOG5TvOOywUY8eOUw/BPbG8dr&#10;yXfGwelJlW25dOSwy/mvqL0cT+TshfTk6qzgbukn80Uq3+RwyPmvCC7mCccrl5/sLlWf5TBWBIu5&#10;YRkTr2oUH3KbG1qh/oTCaQyPGS9lb+ynxDsrVbtwGpHX0xDYugOaB9WotFsNjE3KyNmzX6ExkApn&#10;th13PDJpmx0HeRRwCk8hLPNdDqfgV3gKYcr6FPK2rOGk/DNWcSUVaBDbC+EZf0VouBcvxyNEWoGn&#10;FBbBTniKo5ezF/uT/a5gOSoPj0sLI4v1rsM9vhPXy1sFmG8cjxT/5NyEMiYVpjTMgruA3Zw4BD/C&#10;U4iDn6Z4yP6lwhiHt9S7kI7wNI63NBxSYYzD33uXK6M89i5DxROnJ3wLz3vp3X2Rsxf7M3ybgUWI&#10;T3hKxSPnJmdfIg7ilTAlMTtMiUjuWwhxVK81yfv4K/HtX65UjTn3L9DeqtdEY3aX/+Hg1TRUPwW0&#10;+bj053IMfKATaZR8DDN/PII7KiVKpyylmuXHY8mkL7DnWDRySq4elxLYGs56JF3ej6kvDye+d8Po&#10;t5bg9M00awApNc3CtEtYtmQtlq0/V6SsLj8FRzfMw8he7dBt8Fis2HtRUVpS0yJ3Y826Ndh5TjlX&#10;W+kUHFKijmLjzAmkiTTnPs91ubi2bw++HL4AUVZVrkaQdGpcP7kP8yYugAWVpd6n1ew3HbJvR2HZ&#10;x+OobrRG70GfYm+U5VS8/TfQEGWEoFRtMSlVa9uur0Gp2i+kVE1boBC5vyK8Zf78F2hvVSedwAfd&#10;h2HRpYtQ0VWs6mayLq7DtJmH8Mhrc7B93dPYt2IZdp2MQk61KmI6HF/9Olbv+h3xmXT9shpkgj7z&#10;Cn5c/RfSfR7C+k2foa4+EivXbEW8wsZ4GQnn8OGnM/HOd1txS8vluxBRu3/A90cuI3QCCXh6rAZO&#10;/bEMG08kKYLruuxrWLZ2A+ZuPIF0jUJKAilTu31hC76dMQSz/7x8TxNpoTYTF7b/hHdHjsd2VQad&#10;HbAmC/VIjz2FrQvHYtvlRNCdAquZgqxb+GfLSvx0yB+/kEbpVx6xx+dT5iOGFOdZwvw30DDmovau&#10;UrWX+95VqkYyMf5lStXua291r6baW7OxYfI42D7aFwVetF9Jt36sWD+NS4/Z7zY+rTD5i6kY0a89&#10;mjZvihA7NXR0w0ikQsfs+KzhMe3MWnz4dzC83RvCy9WxWuRBfl4mclVuCPBqiqYRjdCEdJN5Zycg&#10;N09BI7z8JPy58iBU14FOEWHQ84w7PxmHTmpJoFsbvNCnI7r1H4YaBaG48Tddt7dG5hdLU4V/lqxG&#10;ypFTiGhaHw4KGferkq7h0J/bcNFtKDremyQW4HbkMez+aQlcRwyilSLSoFqMlqr90GbG4dDfu7Dk&#10;am90qusNq96tcfBG0x6P4ZN5r6NDWD1SRFcP/rl3SNy9ZXjy30DDiI+lKVUz8lptXw3aW9+ZgH7t&#10;SGQ6HTivbp00XcjD8G//wtQJz6K3hwtKXnxUfta412qCzq2CEf/XEgzs/yTWIRSBgbXhxkJnq4PJ&#10;uYRP31uGoY/1xlO9WMcJ3faqBrgdazZDV3/Sl/PVePRoMACztyXDtmU/BFtF7LMMwxz8MXjC8/j4&#10;63FoV6M2cIe6QjozYa+3hQcd7GUBgk416qKBpz08SAR4pjV7SiIh/siv2JBvA6exU9ClRQgpnLQy&#10;oLtsdQ1sggEvz8fMlwajaTCN1Qz29qjV7AG8tGQbXn20K5pTqbVauS3IRuSxXdi4/gRmffI0WgVo&#10;rDpotHfxQN3QFqRKIA1L3xuHIRMXIq3TEDS0kNBcw0CDD2zwtRg+zW3849Oqxt/WfufDVFI4GZfU&#10;iWCZqixrLadUrScpVXOQ0d6aEX8Re7Zvwua/zyIjj6SpycauDIfqrr2VT285k2wFZ5LmWF1PMtuQ&#10;vBXWIhrc7mF88uEU9FVtx9nIi0hTK6ORNl1Sc/DnF9Pg2OcFdOnQGSxJppCWy/m8ndJNTvwFHIjP&#10;Ro3hYzFr5ccYEZGPzLO7cN3avXUxxtnBkVQaODg7FB1ONjCWDwvfQaEuhdo58sxaaG20ZMcyaooF&#10;rtKPvOTTWLEhFo761hjbKZB0ipDcn7syhaoUiERiLNOIVUY4O9Ihb6PptC0ptHJhXSwkhdfIWiKG&#10;yrSilZWrR/DPrxvR/K35aEE6jvLyqA4VWDEzqTTZ2tHgtUYQ+j35Kj5+vgvc/lmAw4mWOcRiaKv5&#10;BDJfRRRONAss5oGG1PVLwb2qnzzIkJNgylgrakwpVbu4fTG+myjW3qrG0U3/oObD/VHw3TCstluJ&#10;0R2bwJMKt1INjSkNxppFuqK8EWioaDzWCp+XEoOYXDfU8QtC254j8Mqw1Vgaewt9MvLgT2KxFW3y&#10;4rH9eAY2nXgbP855hzRhkhjylT/ghTkrMH7wA6jlptzhnyo+Epl1vNGkw2D06VEbjWzOYtXxBBy5&#10;eofsAhXEduEqxN1ayueQdLVhZ18bND6FXpWGmyp35HvVBS1sWM1kxpxByvW1WL3qW/y80BYaLV27&#10;D3gIsZMnYeIzra2u+0ZoJ8RtnWBvNcbR+ZHEhDisWE+KFTc/gHl0UIRFMDS6dBbTv1mFgSFV3wYU&#10;anOQnpyANPtANIzogkGOBVAlH8XmkwnoVbtBhVlVrJgKV1GMY5WyM3Y3951H3pbKYClMUnbmYhP8&#10;FSlVe56UqqWiTspJ5ER8ek+pWvN+pL11lVh7qzN6j3mWKn8mfohqg4ZP+VRYNryA5b/nv5cDqWdX&#10;YNKHjnh15nN4qHUBLu5Vo8kQP9RwU7paMsoTpxC8u+xnTNSwMC0Vdrz3A5z6D0Kvh7qgpoUUMFVW&#10;zts7u8P+jhrquDtQ6zwRe4QkCcd5om5NBWpv5ZULYYHLsQYa1Vbj0oUzOBrZF23TtyLW/jqC2naD&#10;NcVt+bUahv8tfhATtHbQ3jmDrUdvwbF2J4x6sLHVBxmVVYYsEq+dK5p2exy/nnoQept8JNNq5t7V&#10;h9D2vQnoHORqkSTKGok24wb2rvgKq84MxMqf+yI7IRGJJ5zQ8QW/skYl6b/YQEPShwUsNTGbMPID&#10;Fb5b+Dj83RxpkUaZxsbWHyM/X4dHpZSqCdpb1cbaW2nLyakQu2bOgvdbk9E1tCac7ZRKXXGeV0/t&#10;rcVpsMTgsniMVfMV2G0Mnus3Bp+OW4xX03SIePh1vEvXFmt5VEl1rBiRNvbwq1nrbhxq+Pu5w6Ne&#10;ALzcaRNF4UXft+kDeKzLMXz17WCEv2+L2s1648XXJ6CDlRp3kxnBi6LMZkM774QWjz2B89fmYWb/&#10;NkjQN8GwMW/gma4hVlz+J3k+jh7w8acfwdTax5MmZS0c/Xzh7aqcATOfQ3OQOYNjqYmvyXyUdLQl&#10;xXO0olmXVy4KYZuejoCarqhVuyac7K1TiZz9QtDxkQdx+Pg40nLrCN9aIRjy6kfo38hDkoKyWpqU&#10;DMpnIip69uHm6XXo//gUJDacjEsbxiLQvfwDDT6LISdtUtjmEXc+psLIMatoC0kszEdae6t+c3+M&#10;SXkVX3b3otXNTuge5g9XCyhVE29jCVgtkSd8BLTaa2/V6+gGgRoOriR1js7PVKR6CoKUxDyXs+e8&#10;4HLGdUNc3oR8Mvkk7PkaNbKysqHV28PN3R2u1Uh7633aqBypSSOm4XwXadC972D2W3l4bCqM6YSN&#10;tLfSnriDC2medacDxay9tYzgTeW/HD45e0nM+kLSjEpH/m3orIETK6XS0fK6Cqpsuilh42TQUeJC&#10;5zhMweb02Ei14VzWBTzG6TNdAm3G9qW9s0bffLo2xeeP+DybuUaoP+K6x+EZnxT20tyM09YX5kOr&#10;0cLW2RUO90bCrD25wLDV40TthzlzQ8YpxmiKV1L+jXEZvxv0aNG2kx2dzTGFxVR6xvGJ303x0djv&#10;PS23OVSnHV3g5UFnWcqplVmIlzGXqr3VXIBCpCWeuefwfJtvED5Sgy/2dsWZbc8h0EP5A40SdJCF&#10;tPbWiQhOPY/odLqamFeIBt16o1UdH1KRbKr634+dB0dS4mQ5c5j31cHIlRGmQa4j5grL7koxcljZ&#10;Xty4CJgF+4rSYcl4pLBUBQ0CTyz9ZOxSZcgUTeZisBTfpdIT8kFIQ/BjCdw8SeBtaB4ZmVODypNm&#10;ecIINJb1KZcW27MR81Cw43ZHys0QyMJ/nI6ARxy1VPvH/qsSn8ATOYxyPBbTIsTDT7m4pMIIdlLp&#10;sB1P9it3RUOvRU52PmwS1qPRg3k4dvF5BHo5mVVBBPDGT1OrE2vXrqUZYlaJwmeqkBjHXdq7jq5t&#10;FdKsgmu5DS0f6wvyoGftrXftdFy46NRuWbS3ciPKgw1xheFCyqNANR20kxrRS2Voafgry12uUjk5&#10;ORloy8vLk6ShsvCUN14pnrKeHM4fXkUTH4qW8l/etC0VTgqTYTZBlZ0PUYsHtVL+LYXF3Hjkyg+H&#10;57LPdUFsTIUR+7XGN+MTMIrTVwLPGZMwgGM8SjRc77j+cZmVuwBgbdyMkfV4cBsnbh8qA5upssNu&#10;zCtxfWF7Ia8rA5NxnFL4WPtyu3btKvmGIG2QuXk6IieRhuCVLPbs8ccfN3QIxoTzOw9OqqIQiNM1&#10;51sOGxdgqUzjOOXszUmvMvxwwZYaDLG90OCK05ULI/ZXVd9yeEzRUF3ygcsYN0CcF2KjBBrkeM9Y&#10;5fCZCiOmsTK/TeGTK/tyYSoDp6nyK5deecLIxWWOPfODjbh8CvZSbmxXlXxkbNwmy7VzYnv2L/CR&#10;sVrSyJX9smK0JCYhLilsnE9udJ24kk+fCaPlko2cAM5STx79MqHGBZTjNrUKYqm0yxsPF17GJzYC&#10;DeLKx/5MuYnjqYpvoUKJsZrCKVUgqwKrXBpyeORo43iYPjHNcvFXhT2XJfGKBafLNAh0iHEogQY5&#10;3IxVDp+pMGIaK+tbDhunJ/BbXD44DBuxvcGyEv44PcYiVS4Yg4DTOGkOwz9x52nsx9LvjEMqPTl7&#10;pWCUw8H2bCydz3LpCfnB7lJpyvFRCGfJJ9dNY8OYOP2S65LGviz1bn05uWWjhLW3nj+CnZt34Gxs&#10;CgnKqfyBkhigVIFhP3KFSRze1DfHXfQz5cs8N7lCXBpOOfrMS1XAX/Q0L4xpX4y3rKZiNNxNjfKi&#10;Mo2pfKgQ/ntlqGJ5wBhM8V4KY2lhSuWnEfZS/ZrwIIXNhHeTdMqHu1/W5f1Iu5jKe+kQ5bQ14md5&#10;eFLWMGX1T42diLCy87QsaZbVL/svAVGE2JzPsqQrG59RXsr6KYdD1Qw06IqRTRNCVzWplYMNxkH+&#10;3dpb407+hnHtWqFxcDBGTV+GyHQ6xS6uh8bsUNy7FgcXfogxo0dh5MiRGNB4AJbvu4GcfBY8UM2M&#10;9iaWjJiNP/ZGQyXITKgOJOQnYOOsaXhp1EhDHgwa9A42H6M8qAY05CRcwoopY9GNyv+QMVOx9wIp&#10;s1Ioz/U58di7cjKGdA1Gr8GvYM3ey6REUFlgM64dwdJZkw3lYOSQbhj3zgzsvpiiEJAltbeq029h&#10;59eTKf9bkIbSGRbVUFomonUa3L6yjyRwDkBwCxKQ9d5PuJppzcwtRObty1hq0N4aji59xmH1/qsW&#10;E4tect2+TNwyz7Nr2NO4uFlPV7LKf+PEvJQq7kvQ3vo3aW+tQ+dLJr0egWmkvXVE85p0m6T4slDF&#10;U6viGDKOYsTL72HItPnY1cYPOz9+Gp+ua4AvR3VFTXdriv4pAx90idj3/Qa0evtTtK0fQOKv8+HX&#10;yN/smz5lSKlSvealnMfiFydg6X5HTHn5kUpNy9KR61KjsWqPA3o99QzahftDT7ou6ofWILHOlk7J&#10;svHpc65j0fcLcKEgALO3bsDONcuwbM0q+L49CS19q6QpLANBOTj63ffYdDAbA95bhxbqzfhh70Ik&#10;2r+NSd3rlSGeyvTKSsr2IkOTjV6jXkUbUlKnd/JD3cCql2xZgkrW3hr5OxZ//Cp23GmJ6Y/roctL&#10;wfG/N+Pz7dl477eVyDi2DZ+9PR9Baz5AWBVDzrx1CptXTcfhehOwfXIADvy6DlM+8sfPc/uSWP+q&#10;NwVZ8Ti8ZS1+/qce1v+5CSrizdpPp6BmyM/oW7fiiAy1i5fYeG9FvPQi3m8pN/m2zvD2KnfoYgH5&#10;TIMYJ3uQ2uMrFtCcD0F769qFd7W30n7lv0h7q5ZkB4weMxvDSAOkv5cL+jzYGl8nFCCv0JojaXMy&#10;xsgPVYiz6gfwdN36qFHTG7WCAuBG53Ps792RN/Kr2Ncc7Pz8f1A1bwh9TDZpbaweSskEdqpIhHpu&#10;s1oIDK6FWoFBCKjhCzcXB8UL7EqNPo4E73po2GUwmocEoO7LU6F3dEUNDwWOkPKzEJntgpqtuuLR&#10;Pu3hn2aLPYcOI/PwLahpoOEiZIZVn3lIvaiCwx13BNcNRGAACeuq4QN3R+tPyIppb02MNnBJnXoL&#10;N24cg+tTb6JPqxZI1N1ByuH5OH87D2ENKt6Zmp8Vejh6h6H78DnoXqcdGjglIL5OfeQe5bbAOqZQ&#10;74SAsDYY/3FbtAsLRHJ2a3Tw/4P0L1kGkWGgwR03d9TiDtwinbcF+caHmuT2c/msQEWNoL11XKj3&#10;XVHiWTi2IBJd59cuurbKG2nivXyyK6Trj3Sq03Dopew7/RVFbX54h5rtMeYFPewd6FZL9kV8N+cY&#10;Hp48Hh4KaBjMpSL71lVE6nbi5RmxaBx7ETcLBuD7Pz5G9yYkv6TiRcBcGBX054r+H/6E/ohDxslv&#10;YBnZexWEVIbgSVdOQnNgG+ZdCkPaLer4OjyN5e+NwQMN/Cv7dHkZUJb0qtfRZOrwZnz92TdYQkL1&#10;9CE98OJbpJdjCE3FlWaonXG0TUQBKdrLyQV8aDJQkBdDihtrIl3bBS5KUFucl4Er6gws/fkvuB3Y&#10;Q4oCUxDe7zVMmjgR4TWtKwMzSqMAAEAASURBVB1U0N7a8tw/+OPbuUVbACT8zNbOjbRWu1J7bg+f&#10;wFoI6tQQF66nAg3qVGEJsIGLhy8aRdBg58pevD/jA2y57Y4R05agihdW7tHs5FkTLboNRHPikZ7U&#10;w5+/8Dd+SrbHHF/LDGnvNc3iQcY9BAp6kRtkMERTbuaSYEp7a376Ffww/jn8cOg6VFphBUCNP2dN&#10;wbzVK/HJ6+9jf3QqNFY4OGoufSy1z5EkvekzzuLDh0bhdJ8peKVvU3g5K23ZWJ4iO892mLvkF5zc&#10;uApbz/yF6a33Y/cpOuOQZ5mRt3zKlnQhtdp05cvZkTQmU7RKHpyWpFoHr/BR+GzhVmxc/TNO7F6G&#10;EUl/4Nr5K8jUVoPDPj6d8Mz0VTh89hC+610HDgd24NJtkoSoNGPvjw7dmyD+4o8YN6wPHh39Nhau&#10;OUyCj2hCoxCsOltXdBv2HFbs+RXb9u3HSlKy5+yYhW1nblldi7Wc9lbDgRyWuErGhm9DEDNVWivc&#10;VmANvPYu8A1ug5ET3sFz3UJx8PvNiLMClCJm0K4GaRXVq5Pxx6+LMWPlMTz/wUK09rVMaas+PYyB&#10;G5X7Z0p7a8qVQjTu1QyXqaLzwkaRcUSrZyahq48XjiZNRVKWCgWFPgYVxIIPpT1zb/6FXo+9gbBh&#10;72PZ2AEIquGm+CVvYx7akQCY0Cb14OfjQecyPNF5SAN8lZSBcfmF8FX0fNqYipILY8VdlfxFIoW9&#10;AhFGy+S+3u5wsGmOriGOuKlWIVdbiBo0kFWq0WmyoAv2Q0DLpqjjQ9pa+4Th5NFkXI7NROfAqlw6&#10;N4dDdgjp/BQ+rNsVsXdyqFPMxLrV1+DqWAdeCjlOZUNb4j4BwfChVYIa3m7wbNoO/tt0yDmTAk3f&#10;hlY5a2DMWWHxWWiu9bQx4WSfg2A3zms91JnpyLoRjZa9fY2DVcE7aWvNycad+CTY1Q5FRJc+cKQz&#10;JSlHV+Bc3BjUa2CddQ116g3sWPE55uyIwzvzluPh5gEW25K2zHClCrKmKpIo0t66i7S3fop3Rj2J&#10;fY3va2+t3zwcEQ1q3T10KBRdW9QItMOur3vhtb3e1Ph6wdlewSyl7ZLJwyfAvu9kvD26B9xsNcjO&#10;1dC2mUBPVXC5Ymkk7X0XI/p8hwvxtJ+Zex3rF1zBk41IqVc1WpWpGAesHboAp+a+iRFfrsXR+Axk&#10;xx3F8iue8PDxV3weeNYNhVeCCncOnkayOh0XD0bBJqkATet7W5upEunn4Mi387BuyVbY1m0Kj9ST&#10;SHE+D5f2gXBWyBJYYVYUls1/Gx8vXoS43FzEnNqNGOdrcOpSx+qDDAmGwsXLH55eTXHlx+24kZWB&#10;m9HnsPO0DYJpslW1Ro/M6FNYNWM8xu+4jAJNLuKSEnHcORgNAqyjvbVAlYR/ti/F51uj8eJHX+KB&#10;+k6kVycbeRZaYVFwr1i1Wc+pCdpbF344CdMX/YIvJg5BbQ8nmvGT0BFSFORM62w29rw5yjWdO2cb&#10;aFTuGPDGLvz0WCR2XU1C9r1tFXJWmLl9ei/2pafh0g/v4OHO7dCqZUs8O38vUlUWKk1VQG/dvv/D&#10;uO4/4pk+zdGgcU+cf3QaRnUPrVbnTIqxSZh2FbNU8oc9Or71NvodX4NXO0cgvPMoNBo8HH3bUWeo&#10;3MUMA0NdAjvi6WERyDv5Odo1boH/Hc1E3UEj0dpfCQcexHnuimYP90JSxgkM6dQMD75/FDXCR9AS&#10;e7BittrsvJtgaL+HoTm5FV0aN8aDM8+hVsQTGNu+tpgYq30ba2+1cw1E2659MDBoF7o2a4Exszah&#10;zfjZaO9T1d0gTVDDItD/sf4ofOMhhDZtg/cWb8ez0yahsat1RpHZd5Jw/u8/EH32NGY8/iBaRrTE&#10;I089h503ciySdyZ1nVgkhSqKhG/IsKhx8VmN8kgGLTqvwhLy7oNPj/4by7+YiWOuPTBq1NMIPjcT&#10;h5u9Bue13yCrVSeoTt9AhzfGo1t9uuZn5qFrxiwltY9pkDszIycg6z5S+TddgYYOltEKxv29H9g5&#10;ucKVtEPyYKo8Ro6/pnCym6mDvSZxkG4ZbV4OsjJU0No5wtPDEy60mmFXTvycFuNhfot5LmfPYTiP&#10;+LC0uLyxm9mGaFHn5sHO0YkUoJZP+6mQllxZkrMXwpXnyZo6NWrKg2w19PZO8CAtj84smbccRag8&#10;PDYVpjR6WEOlWpWNHE0hlX03eNAyugNrby0toMjdVP7L4ZOzF0V971OvK4QmV2VYdbSxc4Iba9N0&#10;4Lp6z4vJF06PjdShfi7rAh7jSJgugTZje+l3ukRAba46l/iZq6VDli5UFtxJ46f5/BTqj7jucXqM&#10;Twp7aW7GWMXaW7ns5tHqSxZpwbVxYg2lHsTT0gcajFOM0RSvpPwb4+KJaiHpH8pRZSFHrYWjuxeV&#10;RVfSJCyPxVR6xeMu/mWKj4JPQ1mjOq0puL+6zbq7nEnDsYOZSkKFuIyfjLlU7a3GAZT+bsmBhhSt&#10;Oiqg+aTkrIAUqjk4qUnoyzaEjR6MYLrWV0CNlgPtTTu4kJpfagXMbAcMV4rlBhpMj5ThjJOrfFL+&#10;K9tOqrHiNE1VNHGFLS9GIR5OqyJGjgaOk9OQir/Cg4yKAJYIWx4aBP5JRGemlSDRsPig3MzA97xJ&#10;8VdwlON/RbEL4U2lLWCQe5oKy25CGkJ4wU5sL7jLPnkQTI6m0pMLKxeG7U2V4bJgFPzKpSWHzdi+&#10;LGGF9IzDl+VdCG9umuyf65eUYXtxe8z+OW4hHalwRXZlrz/mYhanWToWcYiyfXP83GeJ02G8bP+v&#10;WdH4+eefkU17SlKEsl15M0ia3Xrkk6AoO7o1YIi3nPELuMSYufCy9tNcGnlXVyNoPmUNtGLDPBPT&#10;LPajhG+uIA4ODgbtkeLGRAn4zMHAswnmNWvArA48N6aJVygNjRSVl+pkhLIi1zkpgRalY+SVUq57&#10;PBGT0t5a1W2IVHpC+8AYWcOzsZHyb+xu6Xeu24yD+aYk4+7ubtDe+q8ZaEhlNjOcGV/dtLcyZrmC&#10;KmdvrcIlh4cbWS78Up0b23E4pRg5Grgh4QZZigYOw25KoaM8NCiB/3K4GZscj02FUTJNUrNfa+KV&#10;46OcfWVg5bTYiOuYYC/lZghQhX9y7ZUcRjn/loBcnrwpT5jyYJWim8s8T3aUNfwpD3V3w/zbtLdy&#10;pvFPbITCLeUm9lsV33KdsamBBofhgaFSjBxWtuefMPsT42U6qkM+mKKhqhohMe+Eb7nyY+wu5nFp&#10;YYSwlf2U4x3zm4243LB/AXtlY+P4GQenWZa6Joe9svAyPv5J8UrKXqCLn+IwVY2RecVlU1w+5ewr&#10;is9U3jCvxDg4PTn+VhSLOLxc+oyZJ87/moGGmPAKfbP21gunEXk9DYGtO6B5UA3D2YsKxVmOwJx5&#10;YsMZxxVMyk3st8Q3D1xEcd4rnGRfMrUSMZSwYDzckInxCAVPbG8cgSk3Y3+y7xL0yPo14SCHwxQN&#10;7FbufLiL5R7v6VsOgwnYxZyE8MJTcJTLH8Gdn+Iwxm7y78L+cnnD349ZLn22l+OxXJj7scq/3ed7&#10;+c+WlIaN0xBj5LyQspdHWjEXIX3haRwb4xDwGNvzO/uXCiP2J/lN8RpPj0qLR3AXnsZxsp2UvYBd&#10;ys04fLF3I1xlCmcUiVQ45qF4wFOuPDYcwjFKTOaVMUjhYO+m7OXcZJIhazMBGUUgl4Yhv4z8/fdq&#10;4MC/VHurPhe7PnwaK46QFM27V3Czbx7ABx3aIJw0WU5e9DvScmgfv9qUAi12zRqPFUdj79FTbaCT&#10;QOQTP83HhDGji7SfthiEr9cdw51c5azymOSlLg17l89A704tEDzgDaw6eAOq/OpQcvRIurwfU18e&#10;juDgbhj91hKcvplmklQlOBaSVOKfV6zDms3noFUCIAMGLSJ//wE/r1yK08lFklWVqclVD1XKDaz6&#10;4g3K8xbo2X8adpxJUAwXoVPj+sl9mDdxAWLylABLh5TrZ7Hxy/exw4KApI/SKoFeK2EQtLcuJu2t&#10;bdv1NWhv/YW0t2oLBLHjVgJWkWTVcdj0fk+8sXwHEjPzigYTuljMHfE6Cl+bhU07VyBv8RSsOHh/&#10;EFKR5KoibNL+hZiychsSM3Kr0eDoLmd0yTi2bhuph+6BV96YgOkLpqF3x1BSRlUdqqMOF9aMxcd7&#10;VHjhs1XY+GYT/Dh9HfadiFdQJyhdAvWZV/Dj6r+Q7vMQ1m/6DHX1kVi5ZivildN7SwDPwIFlP2Ll&#10;gk2IzlHIQFSbgXNbPsFns6bht7PxKKTVApDUTWNNrpOmfYbnRz6FcCtrctXnpeLMgZ1YtscJy7et&#10;xpvDvDH3/TmIVESnrkd67ClsXTgW2y4nktgBieyvYitNeiwObVmA2dtPIN+CgKpDy1Z1rNZGYdHn&#10;JzDj5b53tbfSrZJ/gfbWixtmYYvtw+hQ4H5P66M66m/8ljEcj/Voh4Yk+Gr8261x4EoKcqqDzpCU&#10;I3j7rRPoFhEONxZaooAKWqZCqrqNy7lt4RsYhoCAQIS3a4PGdb3hYl+ezasypWwBzxrEbFBhSJ+B&#10;6Nk+Am379EUr111IT78JCyl6tABG6Sjy8zKRq3JDAEmHbBrRCE1Il5p3dgJy85Q7iYg7uAX7kqOg&#10;Iby1HQoNqjqkqas628Qzu/BXZCYKHNsjtFCofCJNrvWaITy8CQJ9LKOUq7zU6Ui0tzorl5SotUTr&#10;8AZoEBqIENUVZKmsn+fazDgc+nsXllztjU5U/62urSk/A5cP/YNlS5PwYMcmoD3x8rK9RLj/zmgY&#10;saRc2lvvhudBPW2fKdKEDZ+NBTYF2HT6F6SQngRuGvS0t5hv404CYkgAEB1qDGrdG1FfxEE1si30&#10;no7lOq9RNcSnY/XDr6HZ9IXok70OR0k4kPWbjLJRnpMUg6ua3Vj35Sk0SLuFFHVHfLD8fxj8QAO4&#10;VYMaaUdqQpJJaJomnwXkaWCny8O1OyqoSFmVF5UnpRrHms3Q1X87vvxqPHosIgF/dZrh8QnPINhD&#10;mRVXk3AUqzbeQYHXcJII6ggnhWxP+bcegpcjBqCj51ycSmUNImTEmlxtSJNrf+trcrVzrYkGIaGo&#10;d/gtdGqwGL7ueviOeBctfK2c5wXZiDy2CxvXn8CsT6ZBvXtvkYZZq1WeAiScOIJ989ag/9ypCE87&#10;iHhhDGkBTP+taBgxUa8tQAGNeH0FSYEpp/G1uh6Jq/VDQUYUfpzyKlYf5f3o4l2bOvo39Jv4C6JT&#10;chQ5uXZwdoWbM40wSsgA4yaiqDTZk3RQPc1OeBnUguXLiLuWeY3+9RPMb/MCBnduDDcdnSnh66eW&#10;ibrKYrF1C8fE9+bhj5XfYf2ejXinTwIuX72E5CxFr+Hf5Y8TWjw5HKd//QqTp7yOJwa9jI2nI6Gi&#10;XLBReEbkJEbicKIKvo8+g/cXTsPg8HxkX9hLei8sN3OzWCHS3Mbva36DxlGLwc+1hTPNLrUKWTKy&#10;IzUMLi4szZYOt97tr3W2Luj06FP49rdVWLttOxZ+/CZJ3MzEzvMJVq2f+ao7uHL1HK42HoQPFs/A&#10;S6M7wvX4SpxNseb6QSHuRB/HkW1bEP7KTDT3ckaehtpdI6mcFitHZkaUezsaB07swN99XsHQRj4o&#10;yKNzNxbsC5Q7/TCTQZb0RhN74CbdoKB2R6/Pwub/vQnvVz5A+5quSLmWj7pt6iI6nyqX8ThDG4fl&#10;n81E5O0nSHNrUSdt5bFyCZYUrbSIBhCFJGBG70LXjorQpl6LQnDLBwwDEuWOPlU49eVepNz4FcP3&#10;LUKhKhV5jrtx+I3FWPB8F/i5K0StZYkcKG5h6+aJRqQZ0d/XC26ONujcLxg/J2RjAB3GDfFVot4N&#10;Y/y2COw4DPO/aoEb1Gm7e9lg96TVaOwXYBBlb+xTae858ZFICyDet3kMAx6sg2aOl7HmTByORqWg&#10;UbtaioKbnxWHS/GktGz9cazb9iO0KjWt3AUjSjUBr706GAFWLOrCyq1xi2Jj4wy/OqGoQZpc/f3c&#10;kWfTBf57jyOTNLlq+4TAyUrc1WalIDXjGtyfHo+hpB8pqwFNqDQfYyMdIu/0SEProKIDoInxsfhx&#10;/WHE7XgCy2zzaUtPjbCYaEyZswgPBVe1krdCZMXE4uycDTiI39HnRzuoc6huN7qE2MlzMLVvcIX5&#10;9N9Aw4iFTqF98d4jr+G9z1UIotWMjJCJ+P6VB+HjYg8vUhrkramD2ALumIWpmxp/frkK9Z54HUMW&#10;xCD2ZhJCalClohURpRvnuq3RxmEMjsY8hLq1crH70600uh5AaqiVjN0VDy37GREk5RLUH19d/xGO&#10;1B2NUb1bwpvyqLqY1JPfUoPijRc/eBq9WhRi768x6Nh3MAI9rdUcl41zVzdOxMLs/ni+f1/439qA&#10;I9p6iPDwAUnjV7Sxc3SGbZoG2jt0vsDGD8nnSGrtLTfU8nVXHG57n3C8+PYcPPoiYcxPxs5NZ5Dn&#10;VA9PPvUArbgqDi4N+q/jpyXfIsm5GcaPH4OciwcQ65iMsLaPcVW1mrEhfR32OpIwGp0EtW0z5N3O&#10;QtJBR4Q+4mM1TLB1RWiHR/D9rnYopC3tlKuR2P/LUbSZ/iY617LGmRY71IjojPHbd2EUzTLzUqLp&#10;AO02ZLZ7HaM6WmYArsAia738t7GvjVEff4dHDFKz9XBw84KPp0uR9lYSN+5i2FLhanN3sKHNgrZ2&#10;CDTpd3CDlr6j43PRpaWeBhrWo8FUyo6ehPvucoWtazNMnzkKz099Gl/kZEPV8hn83LMxPJ2VPNCw&#10;hXcoqfpmIokUXUBNxIc0Rl0/DzrsxXlSPUzNds/gkYiJmPX6CkzK0aHhgy9gaq92qOOh8J76Lnvr&#10;dX0Gnq/Pxrj5nyA7PxRPvvM22resbdUOxZyc92nUHY+0P4HvVjyJjnMc4B/cHk+OfQ3tgqyjmtsU&#10;Zht7V9QMDIY/nYdBgScunUmH1r4Ogvw8oZQzw3bOtBtLPzZ2/8fedYBXUXTtN733QghJIKG30DuE&#10;joAK2ACBD1TEAqgo2LufgAUFVBRBBEWxAB/FBhaaINIEQemEDun1JrlpN/85N2yy2exubs3d8DPP&#10;k9zdaec9Z87Mzs7MnuPfGIN79sb7i1dgcJePqW+2xYhJD2BS1wYOPe/lFRKDbv16Y/ebj6JPBy/4&#10;BtZHwqhHcF+rwHLgDvnvDG+/YDRrxZOdUlwm8+Xno04hrnFDWuF0zHqym48f6rdqBZ5W6C4DOaci&#10;kBoTi3A6r2eLcN2YIGeLe/b03pqV+Du+nD8Pe7z74O6xYxF9dAH2N3sIw5tEwDXpVwwYtQNzVz+D&#10;gW3C4G6ie0XGLGe1jw2fsJETuSBnIEYuX/U4A/LTklDiGwpfj3JPm6V6HZKuXqVDfIBnSDjqh/gR&#10;dvMUna2+sZ1/qbEWNZycJmfkqzpm9ZhiXQb0rn705YmbyR4t5WpkPCxvqcyV4rkO5lfJmJQcjSpx&#10;ZaXIz05Fanou9KXO8AsJQ2ggHcx1MU/24jqVdEkpXlzW3Ouy0kJkp9KSdC65kHb1RWi9EPjRnr2J&#10;al+FnCUyVitTpfJqN+T5Ny8b6ekZyMkvg6evP4JDAmm70HzPs2rtr4RPKb4azGoRpC/USQ10yMrH&#10;18PkBzfT4yA1KMVxRiNK1/Se74XAfAm8CXHyv+Q/R5eNQtpGdqcXMv74q6SwAJnpacimbQAnD5Jt&#10;aAgCfEi28hUYY5kWB2nf4zjGL4e9pjROrwzsJbUAWenJSM8uhrO7N4LDQhHoS6tbZrybME4pRjVZ&#10;yeWvxFT1qrSokLYqCuAREAg1R7Jq9KrWWPVOTY5Vc5bfscfbwvw8lHr6w0cNkFxhSRxjvuG9VSIU&#10;tVtDiZ5ck2ehiPYiffxKse3DDYgedztahgXCtZT23JILEETXnjQjNVV/lR4CrBjCIKGGySZpdODE&#10;QCe6nM3pdSLC3PlYmaRBiJN2Ts7Hg0et8ScFZqN7gS+BT0uqNR5kJdk5y8jP3PrU8Ci1EdNQS1PH&#10;QC7C6Tt7J9LV6q2vXlKaqoRBSU9Y5pxmsexJZ9lEAIvd0jrU5M11CuliXq3GLa7MxGslLErFGTf3&#10;TTn8SmXE8eXl+CWJzZ+LU+SvldqY61FqG0sxlh8ct3ysk+egeqwgOyX81UuYFlOTTOTo2QuLaYjL&#10;+5fRdxcBKdu8eTPOnDmjOHs0tVJH5uO3avb2Jw2syLYPtDqQUwA3XzpMacVAq/SwZYVh762FhfQW&#10;I8HPaYLy2J4v82tUwsPKxRMpbpe6ygPj5z9eKaurPLAPIG4jOe+tSm1nvhZYXkINA696cR/hPOKg&#10;Vkacz97XSjiUcDMepTL2wKpGS9Bn6RikVqY2MXK/EyY8WnCKKScXxsf9i/FJMcrlt4X8lOrlZwK3&#10;KctNGpTKSPNZey9Hx8fHBx06dCh3E59Fb+o6nc5aOg4tzwKW24bgyYdUCRwKVEScFVUOs6AschMK&#10;LiMMEqKqHHaphIcnGoxTDqtSGUcxwXhY1lJ5czwHuTS5TuUo/EyX8XCQ44HTuB2kaUpljBXV0j81&#10;DIxXaBsxHLUy4nz2vGYMUnkK9JTwcTz/yfUJoawtf5VwqNGwpIxafaakMU2pLLndBVlJ0+Tym0LH&#10;0jwCDv4VByWM9sIn0JfKgzEppdkLi1gOavT5OeDnR2foOJOXl5fsTEhamZbv+eHMEwpB4AJWZlTu&#10;DIGQ7shfpcmRwIM5CuUoPpgHcx9itaX8psqEBwy5wV+pfUyttzbzCQ9kqc4otU9tYlOjpSZjJT1R&#10;K6NGy5ZpStiYhlJbKMXbEpe4LqbHQU63WU8EPOIyzBf/yZUR57PVtRI9pXiBLmOvLYxMk/FI+5Ya&#10;RnvhM7deNYyCLG31y/JheuLA9/yyr3ZOR5z//9c1eW+9eHQ/fvvxF/x7KR2lvKFby0Gq1AJ5bjil&#10;NCGPqb+24IrxyHV4NZxqaSZjl1mBMLWsXD7GJA1yHUfIYy0PXHeVP6FiC3/V8NhKX+SgERtWBTUZ&#10;c8Vy2GsqUxMgLl/+V1NO9XQ5bOolLEutwGtZcc2XkpOjXJzljEiVVGh/abzlFKQlTcJfoYcCHmkt&#10;Ve/lxqiqOarfmYSjejHqeHKR6nFq+G5MNKrJLhUrJyZgxroT8A0uwvwRQ/D14RQUVdj0r1agTkZc&#10;+G0hfSWzH5l5ZLirTgUDjv22DAMSeiE+fgIWbfjLaPq6LrGQvG8Nnp7+KCZNmozJ06fjyUenYM6n&#10;v+FCmvG76jrDStGVnXjhtdU4cCK1jpiBL0PycfJY/Oh40p0RmPHqahxPpi9ntBrKdDixgxyBjR+K&#10;+KGT8MpXu5FMn0NrLxTj1K8rsfarz3E4jT5h00wwIOPMfmxY8Dx+OV/ezvqsK/h1yUsYFt8bI8bM&#10;xs4zmQ5Aa0DWpaP4YvZ0jJk8GVOmPIRHpz+Nl19dgF2X9A7AIyJJxsTO7tqOD+9ZijM2hHJjoiGS&#10;MV/+u/IxzHG7F7PvG472HQdg8rgofLOfvLeWarGDS8CbeGtI+QOTXvwUv5/OsKmHPhPJW5XNcHU7&#10;Hn5hO+565i0sf3cIVsx+EzsvpIMs+NaZ4BXRBreOvh3j770Ht3evh337dqPQpRDunho1wCIj2eST&#10;WzFp2sv4dPsRZBaVWvICJFOrfaPyyHfI8mUbcdU9AfM/mAGv7INY+tkGXCjQYt8uw8Xtn+LjDdvg&#10;c9MsLHwgCsnbP8GqjUcd73xL3EzF2fj3p7fx1rznse7AOe28kBkKkXr0R3z837F498dDyCfz3obC&#10;DBz4/Tu8vT4FD34wF3f2MuDNFxbjTK3PNemTT/9wtO93O6ZMGIc7hreDf8pP2H3ACeFBtrFbIW4i&#10;U68NZBfq6C/f4r+THseGpCRa9TO1ZM356s7IVjMv1ucoSsTSN3Zh+sdz0Sg8kL4Nd4KXeyF0uQWy&#10;S7jWE3REDWlYfvdTaNEiEhmu9E2+DZWpNrgpzLmAlPSm6NyyJeIjAtEs7y1kZ5F5Zt7eqiNGu3wj&#10;G6N7vTj6xFKPLXPeQdObp+LWvt0Q5lP9q6nakKnZNPRnsOzVrWhMnmePFAeQjwaza3BIgbzLJ1AS&#10;EYD2nYYjoVcYfBN3YtfVkzifXoiYKEdYZFQRQ2ka9u7JRbBXW9wyqCOinBqiXutS+AVEVXdZpFKN&#10;vZOSD2/B1n+SkVvaErHF2vEZk5d8Fn/+thGH0A+t9ReMYtCnX8LZxD1wGjUFw3p2RLKHDhn7FuOf&#10;VD0a+1yzPGZvgRnrp68KyZJu8y690awsHyf+uIzs9HBMnjcOjbwc9e5fiuST+7Fl5RKUDeqN/LMF&#10;ZErMdsFRXNmOAxvWVHDxD/yQORq9WoWR4RTes8/FgSUn0I2NctHhozJy4lVUwqf3JUSrRUjSNXR7&#10;5ItnsajndEy8dxS8yISpoQ5hZzF6xA3COLfv8NDNE3FH1zHY0XA8WkcFwcNCOyCOaBpnFze40Wdx&#10;RWc3YdnOpujfoz9aRQfXlXkSWWhqgIffnYEnHh2JyHzyy5CvxRWB6i3L5qiz6GGYQ5+Nu7hQJybD&#10;aWcuZCLxSlb1zI6OYfs2Ren4ecW7GDskAX0HjcD8FeuRQW/m1U8TOQ5scKvBGD/leTx0a1dEhrCd&#10;S20Er7A49J3wOl6ica5VNBkTI1jGoY7sIDn7BsHTzQPBDSIR2yUKR89m1DpoJycXuJEJA33aKezd&#10;9SUuDHkOI+NDVA122RekC8Ka9sD4tz/D/aMS0JI2Q6WPOWvo35hoiKRn0BehoElDhLrRN9zcm9P+&#10;wvzMBujbNhxXNr2Hp977CguefApf7z2PvGseXAsyTuObl56Q9eoqqloTl7rT6zF9oTdeHJuAFsFu&#10;tJohM2nSBFJlEJnHtmBjUSzGPT8dM/77MFqe/Qp/XyTnanXuDI0ee5d/g8hB7dGudQy868hqjLFl&#10;nD0QVC8Y3t60IsYrSbYckZSb3uqUoNiOiNUl4ZvZMzFy/Hi8uGgZ9qaxU2MtPbor2XSix3brAbdi&#10;ziffYvXSlxGYUYxN605BS6cgXD19ERQYCF9vGk/IhINWVMGZPMz6BYYgyI8mFrRub8TFB755Tkxe&#10;ujk40xdzLvSylVvgIK/JhnxcTjyFA3864cGxPcnFhWMfx64eXggMj4C/uytsvbZ6Y+vEqHLl/0jv&#10;FL23una8BbN6h6H0r4t47XASBrWqT+ZZ3ZGaVIz6bSNxUurVVVSvVi6v/vk/JKXuwNN3/Qr3Uh3S&#10;9O7Y88tjWPfpPWga7lsnPkFK/3sTskaNwa2DeyM2IAGuJz/EB/tOYVDLKPIf4Lj9TbPbOOsklh4O&#10;QsLUVogK8dHoo06Jq/IHM52VV8qgyXjXwMa4e9pT6DT0HArooaP7dxtO6wMQVU97TtV4tSXXEIR6&#10;cRHo1KElost80WTTRaSQJ9LM4k6IsPWTwMIWEz7W0qIulGOrRFZG6xruLvmI9uZtkjIU5GQh9+IZ&#10;tO7rGAdrxbnpOHP0Es4Z/oMe0bW5daPc2EJ7KuewLOXGREMkNzXvrfCMg3/WX3j5c1eMfymObPiX&#10;9/RIcvLlXxiFc4U8+Gp74I0e/go2dioA2VBF/uk1eHtXAzwybiAaBpPjOJEctHzp6h0ApxNXkEdL&#10;yM7IwrH1BjSZEQr3OuAxVyxXfWYisvJb02SJzgqQq/g6GXidXNsqX0Ws+qt78elXR+BUrxsm3+SF&#10;pZsu4zy9+d4SorHzGYza1R9N3Aw4evwsDidmwN/tNM7rS+EZ1RABN0btKu1q6o2nfygCApoi8duf&#10;cWHoOKQn/oNfDhpw/+O17Za9HHER+2oqOIXo0SMQWJdWNE0VuCjfDZUVCUPNeyuKE7Fw9p+46anx&#10;aEXOxwTBuZJXV0/26loqeHUVVaixS4+gRmhqdFroRNvq0Qi72BDNY0KN+DUGVRFOzMCpeOT3e/HQ&#10;iMUoKCxFbNf78HKvJvDzqCtTpXLWMs4dQ/iQWIRGVeqSItNaTaAVQKcYAqfB57ScyDzCmqJj8PdY&#10;/NECLJ/rhOY9b8YDUyegkbcGdcfJB50m3YnEBR9gwW0JeMYpDD1GTMS0W9rAU4PzUrEnVznZOyrO&#10;iQZqN79ygbn6RKBd9wEYsPMNDOm+CCGRMbjtodfQObi62W774yU3FrmZ0CVdRvcBEZp70bP1ysYN&#10;760yGlVu5IQt5FUm/r3sboz+ryuGDziG3E5v4OVuGdiOXujndw4/LV2I3126Gr269m8TSQeNTBu4&#10;lCwcqhlfMtcyXCUHVa8MxXnI0rvQyowHXKw4SKlkeVUNJ6ex6XU1Ay9V0YruaEk5LysJyak6FBnc&#10;EBBKnk+DfMhNvOXOvRgPt7nUuI1SPKNh7GyozCIeqHxJQRYdTHSHPy3juttgb1ZJl5TiRRK1+NJQ&#10;ko/UrFL4+3vT11mWDdaWyFitjDozBhSSx9GMtAzoaJvexz8YwUEBJvdXcd1q7a+ETyleXG+Va0MJ&#10;8rIzkZaRRauQ7ggIDkZggO+1g+pVcsreMD0Ocgb1WNcFPOLCzJfAmzhe/VrqyVU0cKoXrOg/0r7H&#10;xRifHPaa0sQk2XNrgS4HTn5hRk+khpIi5GSmISVDBz5fEhoeBn+vmvehWCZSjGqykssvxsXXpcV6&#10;mmxkwdkv3CQvqWr0pHWL79XkKM5Xfk1tqc9HbnYR/MOCrD6cyphveG+tLmXFmKKcZCRnO9OXGnoY&#10;PEJw+ceVSO96B3pE+aCEFLkQHuTV1RfedJCUhWtKUHoIcLzcIMB1Kg0QptCzRx41PEqdjQcP5lHa&#10;cc3BZ0tPjJbywG2klWCJTJlvU3XVEXwq8aTWXqbgNOodbfk4WTHBrkl2SrpvCr6qeXgCXL5DZYmX&#10;35pwVqVl/QRaWp+l9yw/bn976ac5npOVsKi1sblyt1RO4nJyNJWwi8vZ85rHSP67blY01q5dC3YO&#10;x8IWBznhi9MtvS7S5cLg6Q0P3jaxsBIlJeBVAvbemp+fLzujV1NwC6FYVUwOD+NnG/d1mQf2zMg8&#10;6PV6Wed3cnxbJUgrC8vh4bcJntSxJ2A554JyZayEYXZxJQzcd5Um3EplzCZuRQElDBzPQToWKeW3&#10;AkKNRZVoKsVzhWppNRK0IIMcPWEMZD9V7HlYHDi/PSchYlp8LYeP4xkj9y/uW4xTCEr5hXRLf9Xq&#10;5TQOjtI5JWy+vr7o0qXL9TPR4AeauLGFxmRlkBtghXRH/qqtaLDCSJWGsSqVcRQfSvLleB4M+E8a&#10;mAc5B3jSfLV1LzzMpPLmeA5ybaHUsWsLs5SOEg8saw5yXoK5jFz7SOu2572aHJUGL7Uy9sQqrlsJ&#10;G+dRkqtSG4nrteV1TXKS44Hj+K+29EKJHscLcpT2S07jII23pezEdSlhZHycxrKSYhGwi+ux9rom&#10;vuVoKmG3Foup5fk5wJMN4UyjqeU0m49d0co9vJjRuui9Ve7hxsJnZVJKc0Tj8INMqaMp4ZTrEI7A&#10;LtBU44HzKA263ImlA4xQZ23/Mg+MRYpVKV7A52gelGTP+JQGVrUyAl/2/lXCxnRZvzlI24LL8J80&#10;3pjZDv8YB9OTm2QqkVPCrpTf2nglemqyUkuzFo9ceaYn188Zu9wYpxQvV7c5cUqy4jqUMHI8lzNH&#10;B8zBJORVos+0eXX7uploCAzb5Je9tx47gpPnMhER3xEtIslqoxX7uZZi4saTBqFB5dKkeRXvebXE&#10;mFj1wKtifpUEQYmleNRwCnmFX5XqqycRdupVpsdXzykbI4elJh74gSFXTpaATGTF4EX8yHAkU0I5&#10;inHI4VGKF9dkCQ8V2K9VZEkdAgalsmrYlcoIdar+Vug/57KsD9SEjeUjxch9RS5eFSv1VFZ5DtL6&#10;ymOV/wv5hV9xTsYh4BHH8zXnlysjzVd5X4lRKF+ZZtqVHD01HGpp1SmyAOV6mFJ89RqUZMXx0omj&#10;WW1coYum6aEa33IyFDhRSxPyGH8r8Fiub1Xqu3ajndNscugcEnd9e28tSj+Cj2b1R88u8Zjw4goc&#10;z8xHnTGqSX4Btrz1EL7alwjdNcusRhVRineI/phCVI+jW77EnbcOIi+iw/DMextxNj3PaLTQlNKO&#10;zVOMg6sX4FHyODuJPE9On/4kHp3yOFb8dgRpmnROJpZWKc79uRkLnn0Ukwn7+KHj8d/ZX+B4euX+&#10;uji3o69LdZex/cvnCWc8Rkx6Aqv/OAWtOW/NPrsfny98ySjPyeRl9olXX8f247Vv0lu+rap7by3P&#10;R/Hn/sGGD98gr642dFEqD0I+tqwYaed2Y8ETdyG+9xCMmb0apzOrbzPLF7ZHrAE5qSfx+dszaUzq&#10;jiEjZ+Lb3afpayfbhBsTDYkcr2/vrSlYNmYaTkc9gEXLl6DDpg/x4td/IT3fVuokEaYtbwuu4Ic3&#10;b8aspetwniZHwlselOJtSdvGdeUe34hX5x1An9HPYvmSx1C8aRF+2Lq/DjyoWRDOqNeqD0bfPgb3&#10;3PMf9Az/C/t2XzXakTH1s24bi9P06spycHrnDuRnlWHY2ImY8sRkDL65K0Ic5shKDboe+1Z8ge83&#10;56Dfo+9hah9X7N78GTYeSVUrVMtpJUg5vhUpmanoMJz0YcoM3Db0ZsSFasDKpYz3VkE4RVmXsPvH&#10;j/Duhj+MXl2F+Nr7LUPO5QP47tPnsNnpJix653n0LzuK52d8B0c4rWe+S3KvYO8P32LVtmDM//RD&#10;PDYiAr+9+RJ22sht/Y2tE7F2XefeW4toBr3i4k14Z0h/RJEN47uWfIRBQbEI9LDMBoJYdPa+Pr5h&#10;HtYX9EJLsqTncW0pmWkqxdsbjzX164sCcPPDd6J317aICXHF1agFOFNcgMJSfqPR+tyfJhrN4hHa&#10;lA7AFZ/H/HdLMGzqWPTp1Ag+Wh9N9Nm4lBOCYr/GiItthPpkkyIoiLw028COiTX6oFS2fr8huLun&#10;G2JaNYV+7wlsykjCBZ2WXgr0SPs3Gy7p3mhM8mxI3pQDg0Pgq4HxRM57q1HO5Nb+5J4/sGLJRXQb&#10;EsenpJXEb8d4A/Iu6qD/0xXj3rkLPVs4wTsnEX/9/iUu544k/yx2JK1QdanBFcHRrTDp6fbo2zEa&#10;KWUZuLD1V6Tk28Y1s9aHBgWx2Cda8N66Wuq9dW6l99ZiahA3Ng5VseVHB/CKimGgQ6cutF9XEW0f&#10;iFbVWlpcSP5ov8F9d66CK/uHNwzA3FXPo0W0llGXs9xw2HOYM7QMPxxYixzSWmGuoRRvlaDsXDi4&#10;RQLubOYCD7IqW3B2Kz4/k45ewz3JaI/2J3y81+1Cn/wy0mPrX8Mv0cPwXL8eZMaeHKzZWW7WVl+Y&#10;nYqL2X/ik21XsHn3KrhkBGHQlGmYOrUfwjysrd3W5T0Q1aItInIv0vbJy1i09Gv4970P4xqTi1St&#10;hEJ6aOuysHLtDvgf2EserjPQcvAUTJ82Fc1DHStQwXtrXPxebF3yntF7K/twTTq4Dzve/xoJLz2C&#10;Vnl7kSoMJLUtU3fyvBJYBl1BMfUld7gbiukz2WycTstDG7/aN4nuTgbN2vQaipbkMNFZn47jJ/7E&#10;+jRXvBZkm9Up40SDD7RwkB4Y0doXG2p4+ACOtUHJe+u8a95bF58JQtj5I4ge+whG0KzPx60EWxfM&#10;xkH/aKTtv4DBMx9Dz9hgzbosL5dQHJ6gpbqBLUNxZMnteH3bEXRqEoIof207JGM/BV5OBeRenU6A&#10;i55oSvHW6oI9y7u4e8GbCGSc2YLps2YjaNA0DO3eAYF1yecJrWas+eYSht05Ca1iw+qEi3sn90jc&#10;PPYx9PtPIBpFeOLIV4ux7+p2HL7QCQObOuA1UlXJaELHLy++oWidcBcm5CVj9Ylz2Pn3eXSKaKaJ&#10;U/wGcrnedcTdeHfgJEQ3ikTOoVVYujcZP/x9Bc0Gxjp04innvTU/+TS279mIX3tNxkftI/DvtqLy&#10;r0aoHURDimqr2CbRBYExcYjoEovXHr0du9s2x6Utv0LXoBm9/Fn/HLMEo5MzTXfILlRxXip+27gM&#10;r6/8E+OffgcdQmzz8mOcaAinZqUPa/4kRhpnPhOVJ5KlExlz62KcSniEyZK5dYrzG00OnCfT2LSa&#10;Vkb7uRtefAyBD72CLuHekPfe6obWIyajXbA/jibfj8NJGegUHURvqrWrtmIeVK9L84mx7uhJS7GN&#10;GwYg7LZJeP7Nc8gbV4gymmhoFLWRpfIVJOFrmUouleIrc2jz6sq+r/D4y+8j6qZpmHLXLWgS7g8H&#10;fNhksXAyT/yBP5NuwkORzeiMg20GI4vBmFjQ2dMLkbGN4eobjBBfNzj3bIxfdyfjEJmz195EoxBp&#10;SWnQl7khJC4et4ydjqPvrsPlv/5G5oBmCKvZaraJUrE8mxNNNEIbNEGIiw/CQn2hd+qJsK37kH0o&#10;DUU00XDsmga/ODNvwphRipyzF/D3vDXYiZ8wcKULCvJ08G12FBeenIenhzS0XBAWlPQMicGQe59B&#10;o57nka0vQ2HvXtj3xT9oFMqvII4J+owL2LTqHbz3QyIefGUhRnWiNrTRoFTjhrBVk4OCi1g3fxq6&#10;du5IJ1mnYs3u8yg27kNbJkirsJhAstx76xa8NHceXr3/Pmxt8AQ+eXgQgrxc4Vc/DuFlp7CYvbcO&#10;ELy3OiG0URTck7bhk7xb0a9xPZNs1psAxS5ZPOs1RxPXb3Hg/FUUkK+TQ5u/QVTnBvDx0vYkwy7C&#10;cGCleYm/YNZ/P4R//3sw7pYEhHmWQk8O4mRsmzkQpTrprFN7ETQsFhENg6HVebWUg9zEzVj6yrtY&#10;tuII8ooy8O8fZ+Fx2YBOUf7SrI6/L9NhxzdLsOj9T3EkuRD5GanIvUr+WcoiNHMWplSXiC+XvIx3&#10;ly/H5YICXPj3d1xwvwCPTvVoM0BrwQUhbXtg+g8/Y+tP6/DZ4jfw3ANDMWnWC7inW0Stg829dAg/&#10;f/40/pcZha6toqBPPYMD7vGI9KvxkWwXrKW0YrZ78wrMW38Ud856FYNbBKO4IA96Gx0JsusZjQOf&#10;3oHnD43GomVT4XbuZzz4wNtosvUttA3x1uRSqyXeW0uSduL9/5Vh5n3DEU17a7SwT4qgzbUB54BO&#10;mPPufzD56Ul4J4+UKHowFszvgjBf7Q0LSr3J3Z9kK9MXleKV6nFk/InfN+PcmbM4f/hN7Ph0Ae1t&#10;O+HOFz4gj7QJqO9TF1YHinH++GnENx2IsEBHv7ea3pIBcQno03U/Pl5xN7otdkX9tn0x8YH/oEuk&#10;494iFdE7BaLn4P7Y8/7HGD+wG9zK6qPnsHEYP64dbSEqlqrVBBf/xhjcszfeX7wCg7t8DEO9tvQZ&#10;7gOY1LWBZkZAsfdWNx8/1G/VCjytoC+HkXMqAqkxsQh3wLaxd2hDNGzQCSseG4GenkFo0GgwHn/z&#10;FoTKjG210ag5qUk4suUnHD10GvPIo/EHNAxFt+6ER99YjJsbW39mRNXXiZwxEtOZLsKez97BufjJ&#10;GNEmBG6GY7ij8UzM2LcGfSLINbYFnUXtjAZbC7SVZdDy7ZmqBlTkvbd2gtfyiXg5pwP6FexDm0c+&#10;w/gezeDnbpq2MGY5i228cqO2RSRsdZneFpU5Swt1SEpOoUNIpfD0D0FEWKDRe6gFzWGsVKlN1HSH&#10;05hv81eoyLVyWhJKaN/a18NdtNWgFF/Jt9oV42F5S2WuFM91MXZuB/N5AApz05GRQybzRQZMfIPD&#10;EODtRQeK1ZAqpynpklK8ck2mpJShICsFxe7+8CZfDzxRsjRYImO1Muo4DCjKy0Y6eW/NKSyDl18A&#10;QoKD4O3havaDUa39lfApxSthZk+j2VnpSEvPQZmzF4JCyXurvw8dRjdN3kyPg9x4wbou4BHTZ74E&#10;3sTx8td0oLGwAJnpacjWFcDJwx/BoSHkEZr6pnyBarFC/5H2Pc7I+OSw15QmJiL13iqklZXS4cv8&#10;PJR6+pu0Cs04pRjVZCWXX6Bt/C0jXSzIRVpyWrknYb8QhIb5w0NlAFCjV6VuyY2aHIWsrGu6rDRk&#10;ib4ycXXzMHrH9jHRG7lQl/iXMdfovdUUgOJKq16z62AdNaQPPKlj/Lt+Jm592BUbj72K1kFeJiui&#10;uE6lhxrnUXIaZR0PldQF763e5L21hLy3pm37HzI6DEdrjwLkO3vCg84/uPtHwI+2WUz1ssjYWHml&#10;CswPB46T62TccFYHpmmspOpkypJ6lR62NcndJnxYAlihjLQNOBvzwEGuHTi/0PGNmRz8T6kdGBbj&#10;lONPCzzI4RJEWUDL8ezYjvuDOFirO0aa1H7UwGZPMAQcargFn0vskE8cLMJ9ra9yfzV1XBHTVMLJ&#10;GDmN5SsXzMPKY1X5mQjzypVTVsIo1FVTuhx+e8RJcTA+aZxAl+OF8UOIk/stowmHcQWc6jJ1ZJej&#10;yS9u7HzOy8urGhlTsVQraEGEFBvLgH2d2HFFQ0BZin/WPYsJz+7DY4uXYWzvRvCk79ZNFapQC/+q&#10;TTTOnz+PPNoOkDLKyiAorLgua6+L8nJR5uFj1WqA3AOMcXHj8OAqDAbWYnVEeWGQFQZdR2Cwlibr&#10;G+sOr5RJ9craumurvNAOdZGHjIwM4yCl9DCsLRmaS0dHL1jch729Nbglc40ZxsiBHwJaDDz+cd/j&#10;MVJpnHQ0bsbHusl9S25lujbx8SSD2zQ4OLg2ydZIi/2cNGzY0N5fSZHJ6AUDMOPDFnhxxacY2jmG&#10;Vjcsm2TUxFFMTEw1d8JchgdaVgQtBu5Mcth4kBI6mRQ3x3PQyoOPsTIWKR6O56A0SDAf0jLGAg74&#10;ZykPDoCqSJJ5kJN1Te2gWGEtJijpAg/e0tUMhqXUXrUIWZWU0HeFvipkVmojId0ev0o0WVcYnxSj&#10;cF9bfVNJPwVscmMLp9UWPm4TJXocL8hXikepjDVtrFYn0+c2lfYXLsN/cmODNVikZZkGB6kcGA+v&#10;stj1MOjJr2fhsQ/88fiimUho6o9imnEVBfnTiWTTl4mkDCnd89snB4FhIZ/wViqNF9Id+cuNIFUM&#10;xiMohlwax1k7e65QBlZCKwXAEzm5VQsBpxIPPMGyvE14YlMJ3PJ6yusQsFbWWBnPHbRCXqIMPMBw&#10;O1hDu6JeO7YD6z/jrKAl4cHyAaiyDayRActeScb8tiiHW6m9RKzVyiXzLYdP6eGpFK8O1nI5s5wY&#10;nzltbC1G5sUcfWB6jFEqR66D/5Swm60DTOOaoM3BJ7QNl5HDyPjlxmOT8VXgYn4FavK/jEGJHpfg&#10;NDl58Rgg90IrT+VaLAurBjyq5a8lMmaWhalndkyps2oewyVsmr0ZyWmHMPuxMRjQrw96956OAykF&#10;jrJJUhWf2h17bz26H7/9+Av+vZSOUgcYUeEGkvtj2HLxpsZlnNiKlwf2Q7d27fDMoo24nEc2NBRo&#10;mVKnIEZpXjWcamnSeqrfF+PPT9/GjKkP4v7778foLqOx6o8LKKBFq+p55WUozcd4uJPKxUvjhHvr&#10;eCjDmT/XYOyom9Cu3Wi8sWI7UnILq9EXaJnyy4OgXD7GyUEuTamMXN4qcWWZ2LVqDkYO7oN25K/l&#10;mz0XyWeEPI0q5WT0TAmbUE4unePk2ksoU/OvAae3/w//W7sWR9LKJ7w1l6mqS0xfTX5yuJmGUrwc&#10;fUPeFexY9QImDGuHkffMJPMAp5FP1urk8srFqdHiNDkZqpWRo5Fz7gBWvveysS/eP2EYZr42GztO&#10;ZFqNsSYcNaVXYiXrm2mJWDVvFvW1vhg5dj7+SMwyGV9lPfJyV8KhphvGOslKaebFffjgmUlo12Mg&#10;7nx6Of65ml8jLiV6XKcSTaV4Wd7K9Dj3xw58dO8nSCyU51m2nEzfFvIxZvtNNJzqY9JP23Dg8H5s&#10;/XkTfvppEzZtmoeOIZ6irwUYgtbCdey91XARSx56Hm7jn8Di5e/A/bPZWLuHDHYV8YGkOhIMSdhB&#10;5pjjegzBhAkT8cArD6AtWWO14mB0rTNuSNmLl9/eiva3PYYlC+/Erm8+w+aDp5BbJ5rBgGNrZmDO&#10;r6kYMeNNvDcuEitfWYvfD161madHezeIjnz+fLPmc6zbe5z8ywjvufamam79N5yqmSsxufzsLGzP&#10;D1/ii+1eeGfJW7izVzHefHExztvIPoQcTVPiCjMu4vcf1uOn7H744L3nMcDrKF5/ehvyTClspzyG&#10;ohwc/eVb/HfS49iQlEQTF9sRst/WiZMLAqKiEWA7rLVSk+C9dR3ZxYilSdHkcUswd/9FjGwVCnda&#10;AqrTgWzpH0xJw10d49G8TRhaNNPRG13uNSNq9ptz2lRmOVdwMKcbxjZqgsgGQQiPCKMvfWgP0MRP&#10;/myKxcLKinRX6JPFKLSMbYn23UrRHEtQmJmF4hLq2Zq3flWExNXJ6D94NAb17oIG9AXWdx8/gfT0&#10;7rSqFAk3+40oFkpbUiz/Ir5btRsnDhej6ehwPkQkyaCd2xtO1WzQFq5+iOs0BE+2bYDebX1xKPM0&#10;fH7cAx37Uqv6UZANiJleRYk+hz4JvoSyDneie4sw6I8dwbr9ZEiRqrDeaoXpOCpzliL55H5sWbkE&#10;ZYN6I/9sAVhEtgoVwwLv4/ASiziIlz7E8Y66ZnyMUy7I7U3J5VONu869t8KjGR662x3PTLkZ6yKd&#10;8deh1pj3DPls0YC3RdV2ESXqrpzCsdJtmDUnA02vnsRVwxAsXPscejYNrDOrGu7RvTDCewXembIF&#10;iz3SkRh5E26KjYW/mw02RUWyss8lbdHQwfZccgLFiwFuhlK4l+UiMS0HOrJu6u+q5cm4HgeXryI7&#10;MjoMe/AOeNAXF0X2EZINar3hVM0GQoSrpx9iWnaE39Wz+HLuq5i78SyaDp2JRvJf9dqCpEl1eIdE&#10;IbppO+x/bjI6rwuFR5EHhkx/F0EmlbZHJheENe2B8W9/hg5/H8Jn8/dXnGmxBTXjU5snFHIHxoS9&#10;HVsQsncdvN9obbDGe2sZTYCMe57WgrBjeUPWEWz4rhD9xr6Am7v44scHXsKu/Yno1ZgU3Vt+AmdH&#10;OBZV7ezTFq/OX4IWreLg75KFNQ/+B78eGIP4mPZkKl7LD7lKdrPP7MYvumD0mzoOvWNzsWLeCpw+&#10;ezM6t4hEiIf1elxJyR5XHogffycW/Xc+Du/7Ee6njuLgseMYNZ5mHZIXFXtQt6bOtMObsDpdB/+E&#10;kegZnkjnxQo1fF7shlM1a9q6oqyTM72cuiMgmC2rjsGjLj9i667PcDB5AHrXt41n0gpaJl+UITc9&#10;GaePHEXcoHvx/K0x+OfnX/D7N3uQMqIZ6jtopcXVwwuB4RHwdycP5SbzYlpG49OFJxTS1QwuzhOQ&#10;uhJsgdV8762F5L31DfwbGoe8vy+j98MPoXMjcqpmhaVEe8q7MO0odmTdjaUjhiE+LgDNFyfi5if/&#10;wcTB8WSV0teOB3Zsx5WzXyDadIhFTLgfbWVFou/IKEy6mo4HikrrzEQj6/gOZPbpi35DB6JPnA+C&#10;k9fg4/OJ6JPeASGR2rRrUNmCzqjf7Q4sXBCPc1fJKVWAE36d+QW5Ba9ntLBZmU9rV3TAe8s/OLN0&#10;OXZ7rMbnTkXQk9+l6AGJeOKRqRjZLkxjgG84VbNFgxiK8sly6VVkONVD4w4J8KW5RVH661h/MIkm&#10;Go1sQcKCOgzIu5CEgt+vYsLct3BTW0+04PWD2Z9j/+XbcWsjx2yeMCP2euRr/fXJgka0vIjxCIbI&#10;e+t6o/fWWUbvraEdb8GsSaMw4ZZAbD+chHw92+ZwQ8sR95FjrJHo6J+EK9k6lGj2cBkpkacvip3O&#10;4Wo+GcGhOeSFI+uQ3S8IXrSaUVcUIWXn65h8+0oco4dcSf55fP/ZWYxoHA6/OrT94+rlB6ezaSgo&#10;KKYvyHJw5pcSRLgGwZec29WFcHLtE1i48yyCm3ZAg6LT+LMoBu5+pEe2fg2yqTDc0XzcFLzJh9K/&#10;X4PFs6di+qP3Yxr5OulH226aCzecqtmkSQqzz2PHyvl44altyHEm54Vp6Uj/xx3tYxy3SUEjMVz8&#10;6EuMBrlIvpACZ/rKMYkckG51LUT9gOqWPW0iCAdXUjfWy2tJSB5NhuClW6eR91YdotIOIivIjOOW&#10;AABAAElEQVSWvLc+VO69FZ60VJ/1F15m760vCd5bgfBG3vhx4V149Y/u+PBeP3iQ1VOtBo8G/fHW&#10;I/vw6gO34lm9HoXBCXhtXk/U8687jrEi+0zHXRvux5QRi1FQWIzmI2dhNrn7rksTjfo9xmPynscx&#10;f9pyPJtLzova3Y6ZCR0R6a/pJ3WFWsf0+g/8H3kLDy98HbnFTXD3MzQZbxepQY+dFZDpwgneYeGI&#10;CaWVC5pkJ2ccRZqzHvUb1Ic/uQ3QXLjhVM0mTeIZFI12A7rTdsmj6NPeG/5B9TFo/Czc1Jye9A4L&#10;zgiObYtug2/BWzNvQ4cXXRBYPwa3TXsNbQK08fyw9cqGqglyh7WDBYTZKIicESg+PMoGpUzbWqEl&#10;rcwU5PDRX1rKcvMJQJA/ObpiqRedwcJnf0Ln+0aiVQNygEUPZ2faIinIzYehOBMHv5iJP9u/iind&#10;miLAxH12JaMujFVuK4tR8TkQyw++lqGQnEolJ6eigLYaPP3CEB4eSCbh2dwv125+UJKvGk5Os9jY&#10;VVkptVES2Wch429ObggKq4cQf2+7OPZinGrbitwOpumVRK7EQ35OKlLpix99MfkCCAoh5140SXWj&#10;dpBkNfVWSZeU4k2tVy5fWWkhslPTkJ5LH+O5+iK0Xgh9+UP9wQLwlshYrYwcXrm40sJ8+rSVLCm6&#10;+9DLgfnAud2V2l8Jn1K8HD6Ou+FUTXmsY1maNg6WgR2rZdGZiPScYriQ24iQsFD4+5C+KgleJl5u&#10;TOY4QQ+kReTyV8ljdKqmQzqNxdnFBrh7+yGMHNL5eropjgFq9KrULbkxXVZckHyU6fORm10E/7Ag&#10;qw/YM+YanapJ8Gr61jYTjXIWyx/yrESVLP+9bCxG/9cVwwccR26nN/BytwxsRyc4r/4AunZdkXPg&#10;GOIffAwJjYONTuQqSypfKT0E1JTUPKWRp82OfPjcHtdlbaj1icY1wGVssZMayBJHU1KeWQ5yEwql&#10;eC7PbaT0oJHWr3Rv5IGGFZ6wWhuUdEkp3lp6PCAZyJCdE8nOGvSWyFitjPV8mVaDWvsr4VOKr4ki&#10;64lxMCKdM0fWTI+D3AOZ9V3AI6bPfAm8iePVrsvHSxpQ6NFNxc0KTItDeR1VizI+OeycSy2tai2V&#10;d9aMGYxTilFNVnL5K5GIr8r7EXWkGifqavTENUqvLZGVtA5L7xnzdTXRyMnJMXpwlQqElYOZtTYI&#10;3lu9yHurgWwHZO75CVkt+6OJJ31tTDZDnMlin1dQgHHrxFRqrAByb/Ycz7iVOplU4a3lzZryjIXx&#10;SkNNym3tQ1pKz9p7QebiegS9kZO31vAzbgGvmAchXo4HuThpWXvfK2FmutnZ2fDx8ZH9pF0L2BmD&#10;nO6z11lOU3KqVpvYleSbn19uhVLq7bM2sXEbK8lQwCHXL7kcByFP+Z39/0tlKb6XYrHn+CCmK3DN&#10;q/bcpgEB1S1XSbEJZWz5y5iYjhQbu6hgTBrcnLSMfRayns4dSIUqCMCyWkWlnH0QZDw/xId1DHDr&#10;0AfhHm60tEQH+HgyT7OLElpyMtd9mxw+jmNFZV6k/IgQafqS36SZBw5SHvheqpBaZEY8yN3gofZb&#10;KCsry+gokT1AajEo6TGPRaz7ZvuXqEUmc3NzjZMkOT9FtQhDkRSPD9z/hHFQmlFJ9tJ8trqXo8cY&#10;eUWX29nR4wN7b2Xv5Y4cV+VkxP6K/Pzo8DsllhUWFsp6PrVVI9VWPXKdRlCE2sJgDh3hQSZVUo6X&#10;c9TDdQudzxw69swrTCikPHA8xwmTDTEGLfIgJ++aeJBbjRLzWZvXSu0geC+Wtg9j40FJLr62ccvJ&#10;XsDA+sP6Ig7Mq1oZcV57XavJTimN+WB515bMGQfTlJOVnFxZVlyG/+T6rT1kqURPwM445ORVm2MI&#10;0xf6l1QGSs8Xe+FT0n3GyDKTC0pl5PJaGsf0Bf0W18FxxlVJcWRdvmZhygmbFYGDUiM4kmclBWCs&#10;nCYXbKHALCdj4EFFjogZcSxfucO2ajg5zdqHtMCDLdqV8TAfQp0C+xzPcdJ4ThfayBr6FfXaoB2U&#10;dInjrcEoyELpl1VJYXxTKlIlXkn2nIlx84NGil+tTJXKFW4q5E7abyl2JWxMUklvlOIVYFZEV+A1&#10;U0+YHge5sYTrFPBUEKIL5kvgTRxvr2uhbSt4FBFifEoTHrU0URXVL6+tPldPUI9hnFKMgqwEOYtr&#10;kMsvTjde89hSJVJdHwV6cu1ZpRrJDeMzuYwIE9OzNnAdTL/qq4K1tV4v5TXgvdVeokw7/jNmDUhA&#10;l/h4vP7pr8jKL5Iou70o26reIhz5/iP079MT8fEPYMVvJ5FPX9DUtZBxcidmjx6B3tQOM9/9GufS&#10;8upYO9CHWFd24oXXVuPAiVTaTKwLoRiX/92G56ePJ93ph0mPv4ddJ5PN3u6sNU7JlsaJHV/gsfFD&#10;ET90El75ajeS87Qp6cyT27Bm3Rr89m9arYnHLEKGApzdtR0f3rMUZ/RmlbRDZgOyLh3FF7OnY8zk&#10;yZgy5SE8Ov1pvPzqAuy65ChwBuSknsTnb8+kvtEdQ0bOxLfkLdhWvuduTDSqqdF17L01+wDGPvgc&#10;PMfPxJLlC+G5+AUs23YMueSjoq6E7MMrMf3V/bjvhfn45O0eWPTc29h7KRPFVV8NNM2OIesgZrz4&#10;OkoHjMX8j+fixJYVWPX7QaTqtfkQkRNm8smtmDTtZXy6/QgyaaJXF8Svv7IfX6z4BTk+Q/DRJ/9F&#10;F5dj2PzFFziebqvhVE5SlsaV4eL2T/Hxhm3wuWkWFj4QheTtn2DVxqOamxgZdGex8tu1mL+WTGjn&#10;a28ssadXUstal77E8A9H+363Y8qEcbhjeDv4p/yE3QecEB7kGKN97OV27w/fYtW2YMz/9EM8NiIC&#10;v735EnbaaOJz3RwGtazBq5e6nr23FiQfxVWvu3HXwAS0jvGFx/2NMfHvSxjdqwX864plTf+2eJKM&#10;jPXqHAe/IldE5K6Djk5c05eWtO5bvT21GHP5wPe4GH8bxvXrjSbhnnjjtTfhHRmDgDrhVI0kqj+D&#10;Za9uReN69XGkOABl5p6AdlCjFJV4o93AvugZHY9uzYPgeXArdifnIMe4IqYxY2mladi7JxfBXm1x&#10;y6COiHJqiHqtS+EXEAX5TVUHCZUcm+9Z8RWu7tqPuM5j4Kq5eYZ9vZJaJnUneJAl3eZdeqNZWT5O&#10;/HEZ2enhmDxvHBp5Oebdv9TgiuDoVpj0dHv07RiNlLIMXNj6K00cbdO5HcOVZa1j/1KC99b7hqER&#10;GbLycPeCl3shdLnln6vZH4B9KdAXuCi7SIauqNWdnN1gcPFAzq4zyC0oqiNL34BfdHsMJkugZ75f&#10;gIHD7seeRv0RF+BrtWEZ+0q+au2ltIJk2PQxpt82FH0SBmD02xtwPJOWTG1gT6MqJTvduTfAw+/O&#10;wBOPjkRkPvllIJP2dSH4RrZEv34JNMkIhyHjNH47dRLHi9wR5qOxSQYLk2zdGIrS8fOKdzF2SAL6&#10;DhqB+SvWI6OEDv1pSNhX9m3E/3QlcBs/DT3iY8kFg9ZmGpVeSe8flYCWNNJpYfXNiUwiuNHXVPq0&#10;U9i760tcGPIcRsaHOGwccyfjjW16DcWoHg3hrM/E8RN/Yn2aKxoG2cbx3I2JhqjTCt5be7UKowbn&#10;7pyLA0tOoFuTCLI8SQcDDUUoKuFT0KJC1y7l4qrncmyMZ0xv3Nv4OzxMZtZnPnAXJr71Cy3XF9WZ&#10;5xtLz9nFnSxouiG64zC88OT9iD+7AnsTk6CnAbjuBOp2QYPwNHltXf/9l5iStRvH9pNJbA0uO8vK&#10;1NkDQfWCyU6EB5x4KamOiN6ZvHiy8aBiMj++8L0F2JMbiRFjJ6GRrzaHQfKpjdYDbsWcT77F6qUv&#10;IzCjGJvWnUKhbKPUfmRh6mF8ue4stX9bTOwTC2+nEjq8qT1lsKdXUqukbsjH5cRTOPCnEx4c2xNe&#10;DnRf4eTsAndPsrBcnIHfNi7Dqyv/xB1PvYMOIbZZP7uxdSLSFPO9t5YPUAWn12HkoiJ8+PwtaBzq&#10;o6k3DhF7cHaPwb3vf47uJy6iiGawt/deidkXWsKX7IFoc6gVoy+/Lkg9jbP6EMTFtEBCVGPk/fkh&#10;Pj90AcPiG8Lb1zH7m9VRqseU5qehrHN3NGvdEk3IU+PA0dF4Lz0Ladl6NCADVdoP5e/U0jPz2scN&#10;ZJ3ZhQ/em4+jhqZ4ZMYj6NE04tpLhcbQk5n6XEMQ6sVFoFOHlogu80WTTReRknUGmcWdEKGBRZjs&#10;c4dw9eRqfLs3Fz+sdEJ+QQmc6g1CyuOPYOqYeGjJ+okNPqCwuYIU56bjzNFLOGf4D3pE22blwBqQ&#10;+owL2LTqHbz3QyIefGUhRnWKtZkn8rryfLFGfiaXNX5Rapb3Vqq66CKWz3kDx05eNnpu1d58XsR+&#10;ziGMu28R9DFt0LVdEA5/sh0dm4XBx6PuzDdT9y3CA3d9ieOperiUpeDE9lJ0jAw1+gkRcarpy9AW&#10;HeCx6xAunU1BfmEyHcI6hybBvgj209LQbIIIeZVc0wpflYfClMNYtmwp9hc2wJh77kHbCE8U6gtR&#10;bJtt6KrErL1z9UcTN/K9lHgWhxMzkH3pNM7r6dBtvYYI0Eh3DWo1HLPmrcKmTd/hi8Vz8OCjj2Ha&#10;41Mw7qYmGnewZ23j2KZ8kS4D+oJTiB7dCYEujt0QK81Lxu7NKzBv/VHcOetVDG4RjOKCPPLFZBte&#10;NaKytmHG2lrM995agF/e/RwxYx7BqPfP4sL5JMSG0CyQnJRpMvg1xfSby/DCpBHIJytyjQZOxZy+&#10;dBDUU6N4ZYQY2WcKxnadhAdGkvdW6gUtB03Diz1i4eted3jwaz4Kz48+S4dAJ2BuWjaiek7Ei93b&#10;IcK3jnVHErlTDDVSHfFsfeXY3zj+117sPpyDf7b9Ag8a3Lvdfh+mT5+OjvU0Nslz8kGnSXciccEH&#10;WHBbAp5xCkOPERMx7ZY28HTsM6miV7p6h6B+w2BE0GSzKCkXR2lP3z0iEuGB3ppd1dXOyoYB+bmZ&#10;0CVdRvcBEQ5fUc5JTcKRLT/h6KHTmDd1Aj6gvh3duhMefWMxbm5s/SrrdWMZlA2S1Lr31pIU/PD1&#10;b9C7p2LFS39i2JvPYuLwVrQVYdoDgzHLWe1TM/ZisaEa4/BQBr0uEylX01BA1uf9Q8IRGuhj1dJx&#10;rRvsYu+tWeS9NfWa91biIdhKHlimbIxHapBHKZ5FyW0kZ0yqYhRWvSAPieRFNzUtHXlFgE9QKLUD&#10;eW+1Yo9WSZeU4lXhmZhoKMlHalYp/Ml7rpeFEz1LZKxWRg16iV4HNmueX1R5eNXT1588MbOPIvOe&#10;3mrtr4RPKV4Rs6EEedmZSMvIInsG7ggIDkag8eCzaViZHgc5o1es6wIeMX3mS+BNHF/TNXv0zaND&#10;zs50wNzbjC/YmBYHad/jOMYnh72mNE6vHqzzSso4pRjVZCWXX4qptFhPk40sOPuFw8et5s0FNXrS&#10;usX3anIU8rGnYF1WGtlVqlzec3XzQEAorXibgE2oR/rLmK8rp2q2mWiUi6lcoapaaZP13lpGhk0a&#10;B8E1+TcMGLUDc1c/g4FtwuBu4tcDSg8BNSU1RWmkjS29t8aLobSuWp9oXANgSx6EAVc6kCjFMwRu&#10;I8snGuVMGL3o0rufLTzQKumSUvw1MTr8xxIZq5WpLYbU2l8Jn1J8TZhZT0jjWOnMWilgehzkHtas&#10;6wIeY6Zr/5gvgTdxvL2umRYHad/jOMYnh72mNE63dWCcUoxqspLLby0mNXpqdavJUa2cLdIYc8VE&#10;Izk5GampZN2PzP3W1ZCenk5Oz4KMymkPHgpzkugglgu8PfUo9QhF3pEdyGrcHa3rBcCtNB9XUgoR&#10;HB4ALzNnf3IKKQwA3B5S5bYHb9bUyfiYB2ngBxynCX/SdC3dy7UB4+N24D9edZK2gxLfjuRLDhPz&#10;Jgw0dYEHsfx49YE9oLJjJmlQajNpPnvey8mb6bH3Vg5Sz6hawGwERv/Y8RvjZz8Ujg5ychT0ltMc&#10;/VxSajeO53GO8TkaI7uB0Ol0xmego9tTTJ/7br169cq9t7KwuFNwo9bVwB2HOw03vjgoKYk4jynX&#10;3t5xCIqozFkUMARO9DmQm/GtwRtNq3vnrcyscqWET2mSoZRfhYRDknilQ+4BzWC0yIMSJo7nINc3&#10;lMoYCzjgnxIeLfMg95ARRMceKXmiwY7hpEGJV2k+R9wLPEknGoxFK7gZI/9JMdY2PqbHYx3/ioPw&#10;ssVxjFMcHIFRikHAI7yIiPHXNj7Gwn3Eke2pxDPj4mdBxRkNflDX5aDEqNoDz9H8CrNhqRILb6By&#10;+NTS5PLbO+564EEY1KTtoMQby1RJ3+wtb6X6lbCq6b8WeGDccueUmE9uD8YoDWplpHntea8mP7k0&#10;juO/2nr7VdIJQSaMg3VfHJT6gjiPLa+V6CnFC7Q5vbbkyDTl2pPjuX/x2UBpsBc+Nd2X6y+1rXNy&#10;cuCXhYpTiyywuhy4AZQOg8o1gBZ4VVIaVg5WVLlgrQJLH6bUhagTyVEyLY71xhHeW43o+E3HGvDX&#10;WGSZslyksuF4IU0qDeGBwb+Whgp6VIfltZRTV9IljrdPYHlV1mypHCyRsVqZSkT2vVJrf0FnKtr3&#10;GhQhnn9ND5VyNlfGTIfbX+6BzNiEt2AxFqYh8CaOt9e1wJNUVkyP8cthrylNFiv372sJAk3ZfAqR&#10;XEaKkeP4T+7ZyfGmtHNlnTWPwwI9/jUnqMlRuR6Wlnl05OoSMJuj8XL1XJ9x16n31qKrv+OpQfdg&#10;8oR7MXnyI3j6qUcxY+4aXMomE+t1rCXLCs9i4U1z8OfpTBTVNfBkBvn07tUYM3IIeUq8C3OXb0Ny&#10;jqO8NlrQ8MVXsXHBa5gxZTLp0WSMGfMqfjxwoa5YIieGS3Fq21qsXbMGh1NtZCjAAjHWVKQs/yp+&#10;X/Uixg+Nx4jxT2D176egTeetxTj160qs/epzHE7Tit1SQbr29UoqUDH7l6xMp57ahben34X43kMw&#10;Zs5qnM7RwhlJAzLO/YMNH76BX87bbky6MdGopiHXr/dWFy8yufzURNx9zyT8Z3QX/PTTz0jz9YM7&#10;vfVYP3etJki7RRSkHMRbw8dj0b6/kM3LlnVsomFI2YuX396K9rc9hiUL78Subz7D5oOnyBKk3URm&#10;04oNGYlY+XMRorvcgvGTJpGb60FoGROIuuITTnduN75Z8znW7T2OwlKtKk8eDiz/DBs2pKH7Q+9i&#10;xgh3/Lp1CZbvuWTTtrS6suJs/PvT23hr3vNYd+AcijQmT3t7JbVUfjlXDuH7VS9hR+AofPzuLPQs&#10;3YWX3twO2z3aLUNWlHUJu3/8CO9u+AP5NnTrULf3SyyTpWqp69l7q7N/I3TrH0VLgE44/f1qFLad&#10;gkdGdkawd/XDdqpCcmiiDhufm4GC3l2Qd+ISuczWhpMkc0RSpLuCtPQotIxtifbdStEcS1CYSbYS&#10;uGO7a3/Kp0s7i+zGEWjQJBoxjaIQHhwAH28vmGmKwhyR2S5v/kV8t2o3ThwuRtPR4fztp+3qtmVN&#10;xWQAK90JAS26YuRN/RCR5YXfD+xF6u5LKOgRpRkbacmHt2DrP8nILW2J2GKtOVSjtSs7eyW1rMlp&#10;28qvIToNfQ7xkT3R1j8JWUeO4MeNGTSeOTDQpPHknj+wYslFdBsSR8KzXXvemGiI21Xw3vrx3HLv&#10;rWQ58Hry3mp0nMOGlbIPYfq8HZg+ZxpaRZIdEBPtfohF5bhrbwx9/Svc5J6Mk6vnoS5NkQSZuUf3&#10;wgjvFXhnyhYs9khHYuRNuCk2Fv51ZEkg+dQB6PduxuJzv0KXkgx9p7FY9NQE9GkUqjEX5oLEhV89&#10;Di5fhaRkHYY9eAc8fH1B9tK0GWi+6YIUkM0ucuRIZ4joOF1Z4WVk6c4jq7g7fUavDdjBrQZjfONe&#10;aOPxPo5k8aaUtoLglbQlOQJ01qdXeCV9zUZeSS3jlmxL+IWiVYeuuHp6N+Y+OxcbL7lh6CPvw9uy&#10;Cm1QqgRJB/dhx/tfI+GlR9Aqjya1Nlzsu7F1ImoiNe+thpyL+PO3zfhu8z5czSuE2Elh7pVTOJmS&#10;h2KNLRuKWKtyee6X5bjS6iEMaRUNXyusUVaptNZunOFfLxKBPp5kitn6Q5S1BltEKPvMbvyiC0a/&#10;qffj8denolP+7zh9llYJRBYrRdk1dmmAX5Pb8eIby2nb5wOs/3w2+id+j1P/niT8NhyZ7MB12uFN&#10;WJ2uQ2HCSPSM8QPIGqK4H9uBpOVVuoaiY884JP37NWZOHIm7H34Ry1bvpm1CZ/pU0PJqbV3S1dMX&#10;QYGB8KVVUfJ8rrldTHt7JbVUnozL1d0bwVGtMXTiFIzqEI0D3/yMKw46MpSffBrb92zEr70mY3T7&#10;CDgVFxkPv9pK1W6saIg0Rc17a9IfXyO/zUg0/GcJFm5yx5PDWiPE2xXHt3yJFS/MR+SrX+Devs3g&#10;5mDnOCJ2FC7TsXn+doybMRH1AnzqlIt4gSEzD10LxTTzm3V8BzL79EW/oQPRJ84Hwclr8PH5RPRJ&#10;74CQSF/N4JQHQm9jQdFoS47sgkl/3J0CkdDQGRdzc8m0dymC3bU6pBTi4pZ/cGbpcuz2WI3PnYqg&#10;LzUgekAinnhkKka2C5Nn12Gxrmjc4248FdEJ51IK4OScQ4ctz9GqV336cxioaoSFvlj5TUe1LA6P&#10;sKdXUsuYI3Po+TqkXU0mb7dx6Nh3CG2FlSBzzjc4fHkiosijc+2GUuScvYC/563BTvyEgStdUJCn&#10;g2+zo7jw5Dw8PaSh1XC0OipYzZglFRi/BBR5b93w4mMIfOgVdAn3ht+gu+F1fh8++yoD3Z6rV2HP&#10;P67HCDw2R4dN7uRZSvy9nyUAaqNMQRK2Z0VgXIt6FvunqA2Y1zMNVy8/OJ0lfzMFxXQINwdnfilB&#10;RP8g+HpVt4CpPTmU4PCi5/Gm9xC8cO8otDH8jW8T/TDktmD4eWp5OHFH83FT8OagUcgnmLy6sf+K&#10;nhzajUO/poHaEzPy8Ndnn+Bgkgs6PzgZvv8uRV7ARdTveAu8tH+MRzPyFHslHffsm5VeSZ394emw&#10;CVsZss8cwqq35+Hv297CsptCkJKRhsPuEbgv1BEeCl0Q0rYHpv/wM8bTHoc+7TQO/f49sjs/gvHd&#10;RFYqrWhVLY8MVrBlWVE1763OTv7kPKoeWnZ0wZlLKShqGkpW9chbIT00AkOD4KJjUWp/BChKPYdj&#10;pQNQ38+XrJpaJifNlBJepzQDyDQg9XuMx+Q9j2P+tOV4Npe8JLa7HTMTOiJSS6+qiqy4ov2996Hz&#10;jDfx+JdvIReFGDT5JQzs0BJ+mh5NnOAdFo4YchLF3TQ54yjSnPWo34BWCKgfay94o0lCZ3z3/mLM&#10;H7wczmHNMXziAxjXu6EmRxkXTzpTQn9aC/b2SmoZv84IjG2OPoN6YufMkej4ojOtZMZh3Mw30Nzb&#10;MYOym48f6rdqBZ5W6C4DOacikBoTi3B/27z8VFgGZXO/dTmwYRolg11yBqXkeTUgLzMFOUZXBXQy&#10;2CcAQf5ecKEH2vktPyKrVR96s3gfc0/1xyuDfZDp0RDNIjxx4bs5+LJ0FKbf1AYhvrRXaeJ8gzHL&#10;WUVkIyeVhlyqIrXM+EplHWXkcfNqcglC69FEg85nmAi1sgLJlcMMdpUV09JjFnxCg+FJB1yt4YNl&#10;yvKWylwpnkXAbcTGhMw1nmMUH3mgzc9JJe+tudAXO8M3KAQhweS91c1yPpR0SSle0oxm3bKnzpzU&#10;NKTl5qHU2Q0hYfUQ6Ev9xIJDxZbIWK2MqYyUFubTp60GuLj7mO25lWmotb8SPqV4JcyGkkJkZ2Yg&#10;I0tHXyPRFltIMPzpbJKpu7NMj4Oc0SvWdQGPmD7zJfAmjle/pq0AXTYK6QMedxozPUwFSJUK/Ufa&#10;95ge45PDXlMapwvBVl5JGacUo5qs5PILmIy/5CivqECH9CR63hSWwMM/EGEhofBRWRVUo1elbsmN&#10;mhwlWcuhlRajMJ/6tqe/VZ5buTLGXOFUrbCwEDcmGpUiL1eoqpbaMk/vwu9H0uDkG4xm7TvA8/Ay&#10;/OxzG4YGpeLfE2eQXeyOBq17okuTUJPdfSs9BNSU1FylqeTKPlcOm2jYkB1hwJUOJErxTJrbyOKJ&#10;xjXsRg+0NEVytuABLWVfSZeU4qXlzb9nZ1dsIpwmq1bM8iyRsVoZ8/mwrIRa+yvhU4qvCUEZn1gl&#10;GTNNcwLT4yD3sGZdF/CI62QaAm/ieHtdCzxJ+x7TY3xy2GtKswdWxinFqCYrufzyuEzvR2r05Osu&#10;j1WTo1o5W6Qx5utqopGYmGj0mihVBlsIi+vgt4sCPR0JdnEjwXkg6+I5lIVFwt+lDCX8vTF3XFdP&#10;eFj5ds20+OHAgVdopPzwPadL440FHPBP6WHLGFnB5XjgMjxB0RIPcoMu88AdRc05nANELkvSknZg&#10;+TPfjgxqOpCRkQE/Pz9Zp2py7VWbfKjhZr9R3B6+9PmsOLAuOSLIYc3LyzNCkfPeWps45bAxMMYg&#10;jHNyq75CHiMTtfBPDifrIGNkfNze4sD57dG35HAwXV4o4DZlD+bSYC8sYjrCOCnVHQ8PDzRsSNt9&#10;BKLseljR0Ov1sg81sTBseV1aQpMLehN1sWKgZkWUKqiAkeOVlErIo+Vf4UFQl3kQOk1d5kHr7cAy&#10;VpIvu1sXvD9qWdel2ITVYTn39tK89rxnuQo6LKXDYz7rBsvXkYExCjoqxsFxHDhdTj/U9EZcj72v&#10;eaKhhbGaJzusd1JvvMy/I2XF8vH3979+JhrMEJ/FkAatKIIUF98zNrnZuppicAdUmpzI0bB3nJJ8&#10;1XAKg5/cAGJvvHL1CwOdFI9SPNeh1kZyNOwdp9YOTFtJZxzNh5qMuT2EdLH8hDhpe4nz1Ma1muzk&#10;0jiO/5TawtaYlXRCoMPyYzziUNuyVaKnFC9g5fTakqNcWzIOtfa0Bz41eoxHrj1rKsPlbBGYDrcH&#10;/4oD6yCvamjxuLUYp1nXglDFhYTOxg2vtSB0Jiku5kNpELUFH1XqJlpVVUOKRv1eSb5qODmNJ1hq&#10;eRSp0uBI2lwluYIfC3lhHFxHRT3XaleK52SljlUFWA03FfQsxC2uXsAq19FrkrW0jLjeGq/Zok/V&#10;5qixiDiDgLtCFqJEQcacRxzUyojzKV1X0qp6Dkspv1y8EjbOq4RPiJfyI1e/OK4Sb7neidPUrhmj&#10;0D+l+bhOThPXzXm4DOOrzYc405TiYCxK2DnNPBly3+ZSlYFpmhOEthOX4TqU6uF4czDKDGtiUsZr&#10;NXrVMosizMHBxYS2UOJNVHWVS24vucD1XFcTDTkmLYpj763HjuDkuUxExHdEi8hgi07UW0TbzoWu&#10;7P4S877aSaaMyctizt9oMPI9zLyjKwLrgr+TsnxseetxJA94Gre2bwRf+j5Xd+EPfHDvs1iXkoEh&#10;j8/HE2MTiBd3a559dm6B8uozTu7Eh8+/iZ+On0O3e5/HoxNvRcNQH83jriKc4iv47JW1aHT7zejS&#10;IQ4O+jKvCiT1mzIkHye5L/oI/9uWiwF3TMTDDw9Hi3q1bSBJHaWQWppzDj+uX4/vtx1GMbnb0ge0&#10;wvCRYzCmX1ONmd5n761fkyfcMjQdPAbxoR4CCw7/Lcy4hF0bP8PiH8/A15+2irw8EB4UhlaD78fd&#10;faIcjs+gT8Pfu3dizd4AvPh0fzjyC+FiXRr2b/wC78xdhsxGLTH5qTkY26cJqk7zLROZLeqwjLJm&#10;S12/3lvpyBBObP4AxbFdMXrCBEx88CUMpQe2Z10wqFFwBT+8eTNmLV2H85n55W8ohov4YNKT0N31&#10;OBZ98joyP3oeq3YnQqdxU96GrIOY8eLrKB0wFvPJr86JLSuw6veDSNVXPVCm2S5iBGbAX98+hc9/&#10;2ICL1B6aNeUtEmLelT1YvmwjrronYP4HM+CVfRBLP9uACwXalLvuynHsuZoH1463YuJ9UzD59kHo&#10;Ghdok4FfJBbrLjXuvdXFMwCxHQfgninjMeaO4Wjim4rfdu9HUASZoHdwKNSl4se1SzH68QU4lFng&#10;UPPtZcVZOLBrNV758lfc/cFSPHB7J3z8zkvYfrX6cQRLxHZjRUMitevZeystYeDMD1lo/HQMIiOi&#10;ERpRH8F+XvQ5rvySl0Q0Dr09vmEe1hf0QsuCU/C4tgxacOZ3rLkyEIsG9EZ8Yz9yV/4tXj+Wiju6&#10;xsHP3TaGZuzB9OUD3+Ni/G0Y1683moR74o3X3oR3ZAwC6ohTNZZJxpG1mLslmCzkusOXTCxKVqbt&#10;ITar68y7fAIlEQFo32k4EnqFwTdxJ3ZdPYnz6YWIiXKERUZ1lnJSrsLftRhRzWLQqGF9+PoFIdCP&#10;nIOpF6vVVK17b3X18kV0SzKG18KA1GM78Q/Zf0l4cB76xjp4omHIw1nyxvv94hMYmNAGZ8lUiiOD&#10;PvMKzl44DoyYiQGdmiOvYTha0AS3fqBttO3GREPcute591Y2+bY1vxR7nnkLu5tewYkrZZjx3lqM&#10;7tkU3hpf1Wg47DnMGVqGHw6sRQ5pLT/YyshXZH5ZMBm5cYeriwfiuvXHyfcuQTe6I8r8tLt9UlpI&#10;n8Nt+hjTVy4g40a0Hx4/BvNemoKoeubtG4tVt1av807gndeXYcBdD8IneD/Jv7ROTDScXFzJ82kp&#10;XOmLCxf6LB1kOO3MhWyEXslCH81NNAqRtP8SDry3DJca/Yw19Nl8UPNBmDZtKvq11I5fFq17b+Xz&#10;XK5utJWTewnH9u/FtuRbseDmtvBytDNJZy/EdU3Af1fE0krCNsxf41AH8TDQR5SlF07iry8eQu/3&#10;6OyOfzTiaaX4/TYtbTK0VEw05Owa8CGS2joUZAo3anhsgVPw3rq6VRiZ5+ZBPxcHlpxAt7kRMHpv&#10;PXwSqSXB6Nw7HvW86c2CsmRfPY5DR84gz6sRenVtBn8PsgxqCjMOyGNwDsDEOe/iieZtUN/fBf+u&#10;ehBP/3wEA+JjEB3kpVncLCpPfzL57kSfO7rTwbEKAdOFE3fQ8vdpN29PlNBDvJQPdlJsRTauQFOB&#10;3hKCBuHpp+9Av9Ye+G7qszQI9kL7mHA08NH66lIetr7/CgxdxqBP9x449dchGNhra3kTaErKUjBB&#10;sR0Rq9uJT2bPxM7PXFB4Yi8yY+9ET01qShkihw3D9A79EBjTCD45h/Dx0oPYsukoOjTviwDbvGhK&#10;RWT2vdF7K/noMXpvzdXqhNOAjHOncGL7TnR98AM08nLsJ73lQnYm9xW+CK4fCFc+7FyigQ7kXh/N&#10;E0bhg1cGIP+vnfj+40+wc2Qf3NbY+jNMxokGnwrlk+nCaVNB2/jeFg9woT5b/Mp9Dsr1mnuyVg6L&#10;+d5bi7H/uz8QOLg/CpZPwjeuS3F3p6a0bK+RUUDCpBM5Eopr0wkx0eFwpzckH3Iwpb8nCbkPFaNM&#10;4xMNUlEK5ROICrbIVC7KvOhEc/mUIv3MKTRs14/esN00tbxcgffaRWl+Gso6d0ez1i3RhDw1Dhwd&#10;jffSs5CWraeJhvWdWkrPpvf6q/hh9xVsPPQ61i9/G4VZOXD+9hvc88ZiTBnehybg2p0ouQY2xt3T&#10;nkKnoedQQAql+3cbTusDaCWpqmEtm8rL4sqc4RXWAE1D3BAUGgJ3MlUfF34YSblnkV9CEw2N7AyW&#10;98tqPdNiru1SsDgXiRcu4fuUlpjTsxG0o6Hl45ZkVLOLCGqqlN0KlHoZ4Nc3AW0bNYEOmTjd9zey&#10;hp1qk4mG8YnIEwrpJKMmYCanX6vbFvXzhEipHnM/xZHDb/w6R+S9db3Re+sso/fWWPLe2qTwX2xg&#10;761NBe+tHug59i60ifbGpeNN0MDXj5bwtfseXZyyEw/cdzt+OXWZ/DzkYP/3y1F4axR8aJtBm1Mj&#10;uVaqjPOM7oCObsux52wSCoqS8Ovs79Aq0gveNInScght0QEeuw7h0tkU5BcmY+8P59AkmN5uaP9d&#10;88E9Co8t+BTr6BDo/9Z8iscGjMKsF9/G2IROCPHUttz1V/fi01WbsOtcADo0q4fjFy/jDB3CaxCi&#10;vfMZKMvF9lUf4/2Fy/B3Uh69kf+LxHMFMLjGacpNvOb1lQAainTQZWTB4NwdTQM1pqO8kEHbFo4O&#10;HnT+JzQgCgU/bsXFfD3SL17A6Z0Z6Noq1CbQ7Pt8ocF/3RvT0LVzR8RPegt/XC4wLmvbBLkdKin3&#10;3roFL82dh1fvvw9bGzyBTx4ehCD20uoj8d5axNpBbx20BbHrg/fh9+BM9GgSBk8b+K2wA2vGKt0i&#10;E/DkyC547Z5R6Ny+Bx441B8LJ/QiT6514AF3TSju/jSRu6a1zt6t8dwb4/Hh0xPQrVN/vNzwTtzZ&#10;tzn8Nf7A82s+Cs+P9sTK1wh354FYG9wfCd3bIcK3YifTXipgfb3OHmjQMBYtydNj8+Zt0TAyBE2a&#10;xSKMnMI5etu7JuY8wpqiY/B57PnobvTudxv+TPLHrSMmoJEWv8t1CkSPQf1QknEI4wd2Q5+RC5AT&#10;1gZ3TeoEbw2+y2jVeyvrRGFeLr2IXELcbc3gY98nXk0qKJ9OC2pOMfJJtRXr5tcAnfsNw/DwzRja&#10;tQvGvvgJCm+biWFx3jaBoGqCXO1MhCnUDyzqiol7R+OjWUORu3Mhnv21L375fDTCfSw7qKfkwIux&#10;sLEQR3hvLfrhDjx8dTxe7x0Ol+gu6BlHZwlMPFjJmOW2gtRWbqxrkzIU6rKQnJJKHY+c3dD35BEh&#10;/nC3wourUpuo4eQ05tv8VSgD8tOSUOIbCl/62oHndKV6HZKuXgWbBfEMCUf9ED+4856nGYHxyK3q&#10;KcVz1YydtxXN54FLk7fLvGzy3pqOPHKa7BMUitBA8t5qxZNaSZeU4hmF9YHaI5O2Trx84G7hdpUl&#10;MlYro86TgfQ/GxlpGdDR0R4f/2AEBwVY9Hm3Wvsr4VOKV8LMnkezs9KRQTIuo8ODAcGhCAqgrUIT&#10;X2aYHge57W/WdwGPmD7zJfAmjle/1q73VsZdRlusBfk02XD2Q4iPZeczWCbS1XQ1Wcnll5UhHUgu&#10;KMgnj+Eu5L3VW3iHks2qRk+2wLVIbmc5HZCWMZQWQZeZhtRMHcrcfMgrcygCfTysOsHEmGt0qmYq&#10;QCng8nsDzuzeiAvBfenh64e8w4tAX/ThjyMPITrAMvBKDzWmZ5uJRjnycoWqajVQ3nvrLeiQdQDH&#10;ct3gTr5PGvXqj/YNgk12k6z0EODGUQomK7BSBcZ4PnvDD8vyB6Zq1hoSleSupjucZtlEQwkMbf2x&#10;KQQL+WE8chMNoR2kAwyj4DghXQlVzfHUDrR0yq1tbV1KeqEUz9gEvqylXTOfyjnU9IQHR06XBqX2&#10;kuZTvOftXGNi1T6umF8mQU12gjyFPEJxpXghXemXvfxe66xmDfqW0LOkjBJuU+KZHv9JH4QcJ5Wf&#10;UJ8jMP4fe98BX0XRvf2k994LSYAAIbSE3jtSpNgoggKKYAHbX8Xeu2JHKb4iKEXAiqJIEektFKmh&#10;JIEQQnrv5eabc8OGm83O5va7l4/hF+7u1OecqTs7ex4pLHI45PALcuj6K1eegE+Io5k3b57RjCNc&#10;1+dDgxJjZRY8tfyVkpn8yAS5CXc02MeHjOSlFllY+9Jz+OSPvQiduQprHu8FDyf93pPJLTRSU1PV&#10;7HVinZDipJQvjtfcfR1b7ZWVs8dPW8beyk5Z51++CJVfCDxt2KDFaqS2VgUHZ2c4sl0KplutHOGi&#10;DibGRw2DBlOBnEkzM/I37iStmbvu14RdaOSaqYlQimSjXSax48ktjmeuex4eam/krEEGXruQk4GX&#10;xlx6p3LkMBQUFMDV1ZUdXG588pFXX+bEzWv3hIHYW6lPiJlR5dKYCjuvzOLiYrXuxRgJBy+NKTCS&#10;nqgNiMcQwkBtl8YQXXd9jY2TsNGYLF4MUTlESieF0RQ6lMPBY2/l6ddcOqJFRnh4uCkXGtdEYWaj&#10;zxw9ihM7V2L+V674Ze9b6MwOX+lzZlJuoUEUucTgKnaURmqiEMfT9Z4avx37Lp+2wfV1PGzUqMlJ&#10;dTB9yzJVOl6HEgYJqc7JS2MqjPrmS/VAHVVKBn3zNHc6pbclubbAY2+VS2Nu/UqVR8yohFG8QJKK&#10;a2o/nq4IIzmaCMSOl0Ycz1j3UuWRn7AAkep/UmmMhUcqH6nyyE9wNE5oOqn4muHGvqa5guqUFuZi&#10;Z24smuXTPODt7W3KhYYKmWdPoSKoPULd6lBTcQHPtB+Hzj//i5ndwtiT//VK0gQmd02giaFVs4KF&#10;+NQopRYUvMlcSGfJX5oEpBYTJJ9U5yKsJCcvzBKykAyER9zReLIRRqH+xGksgZ/K5GHlyUZpLNl5&#10;qXyx42Gl9k9tjKdrS8shTCY8fGI56V6fNFL5GOInpzde+zY3biqPnNR4QfoWcGrqgfzoTyqNZjxj&#10;XfPKa05XFG4ujCQr4RS3UfIjHFJjuCnw8XTVXF3wxrfm0hkjnMqmMxomPOZejYOvzsDLvT/F9of6&#10;wDYrBVtVwRjPbMzbanmYSRdBhUqgX01HFS6Eafor4ZqwiRsv4ZLDK8hjDPy0Bm+sLd1zFRZ/hEvT&#10;ie/FYdQ55eJoxpe6btAbq29DZRB02pDntQJ5/hRMdUQDnbi9SWHl+QnlGZKHkDd1aClHMgjlSIXr&#10;70efxNenNgS/gE8KI0/HcmmalYeBbvTsqWf74WGj8nn4eP7NYtYzApVHTqp+SN8CHs3sKa7wp+kv&#10;f61/WxCwCb+a5QiLZ00/4ZqwS6URwpv+6o+R8qKyxG2U/HgY5MIaYWtoj5RXo5AmN0KevDKbJLjm&#10;IbQDXri0vzFmh3q9Ed7Gs4N0iXr6OqL/C6+ix9J5GMw+b+176zyMe/U19Ap00+u1iZ4g9EtG7K2n&#10;E7Dtzy04lZaLWmtgjNJR0tRtn+Hd9QnILzUOaY6OxRsQvRxH/1iEIQP6onPn8Xjr+x3IKatqPHkY&#10;kLt5klYzIrVVmDhuOJNhOj5dexA51lQPqnzsX/cxbrtlIDqPfhTfbj2FwgoFGANopvIKk/Zj6Tsv&#10;YNq0WZj18MN4/LGH8MbH32L3mdxmUlo2uLbgPH5a/St+/PMUY3FVlqspTceONa/gnlGdMWra41i9&#10;8yxKG63kLI23DqU5F/HDx0+xvjYQ4yd/jN1JeZYGxd64VyMv9SC+eHY6OvceijvnL8OJ9FLL4wJZ&#10;UT2J3756D1suNT2KoC9AEy40bODdYRTe/3sD1q39Ab8yQyAv3DOQmehmhyX1RWuWdDcye2u9AlVZ&#10;ezHj5WXYdSEP1Va2iCo8vgqPv3Ya97/0Gb5fMhspnz+DDUcuoaxaUaObbEstTvwVry7Yjf6T5mPJ&#10;x6OxZfl32HY0CWX05YwVuMz9a/HBHxUY+9i7+OT+IKx9bzMOH89Sgt0hWe05ekeg1/AxmD7rXtw1&#10;Ig7lOedw/soluHsr0GBXgySF2LdyDb5b+AsSC5S2oC7G/m+XY8vWIox5ZiEebOmEnctX4vfTCpjI&#10;r+mvuvgKdv3xHZZtccZbXzHDckPs8PaLC3Cy2LKdrTLvMnZt/BV/FQ7Gws9fxFCX03jr2X9h6aVG&#10;VUEa9v25CB//tpdZoDXemKp+dcLbhtJ1i6ahb1y7sGFEV74tIuHNJjMb+lzGCCsM3jaQsd7X3djs&#10;rVQxOfj27vmIiQlFnj19diSuNWXfl1f64O6XZmJ0vw7wdemIEcHP4WpZJaMKIEGM0MDMIb57Wzzw&#10;YnvExjBDV/bJCKvdhMqKckXQHWgjfunV08iNjEebmPbojmzUVZ1AUVUF6Psi6Rc42uRq+jjOPkHo&#10;0NUfMaoqnPxlL/zDOiDmjnsRG6jchcaV/X9iR9oZFLeKRqADI+MzvZq0LqEm9yL2XmIsqC26Y3C3&#10;LrCJDEb7agd4hynHpHtVUS5KCi8hcuqTGNmnLbJdC5B9ZDP+u1yCjrGeWstq7Ig1FUUoLElDXfxd&#10;6B0TgIozJ/BLwlWUs4IsRkJQXYhzB/Zi+dLL6HVLK/oawWhiq3c0aJKm90/iP8HfsNLqD8wYY5FB&#10;7/UFTGKsvAWITtgF9tb7RyMq0BtOji5wcaxESXF5k/dzOuWroMgnVj6PL/vOw/T7boOLE/t8TD1B&#10;KwhgM1ACOo/GdLZN6+fuhLIL2/BFcgUCvNknkCY499MMFL2D3UJiMbBnG+TsX4XJjAH1d7REcGAw&#10;FM+ndk3iFv0nwfXYWsx++G70nvwK6vpEoWVUABp/hKq3ekyW0MbWjjF5OqIu9wQ272fbwt63YFT3&#10;KL0OppsMpEbGlRkJWP1TBiqcx2LqgHh4KWzXTqWqQUXtIXz7v0cwon8/DB8/H8t/PYsa0XktDZHM&#10;f8nGhUr2kJtRXAYH9gGCjU0tM9hWgoRzmebHolGiq184WrTpgoTPZ6H7pPvx4opt6DVrIHw04pj3&#10;sgYZRw9h5xc/YOArj2Jkp0CUG/EhVPbVCU3mhu5qGFNZpsYjsLf2E7O3Rl9jb932N37/+xCullaq&#10;DS2RbCWMvXXH5o34cxd7T13JyMmMKbCR8yq58CvmfeaKl6cMRIwvY5llVq6sbJ0BOydXNWla3tmN&#10;mDDrFfSc9zmGtw+Fsx5fMRlZvVpnZ2vHDLyxCS+0w0A8/uj96Fe6DWfOn0V+hZKeV3niqHBh7z8o&#10;9uuCOQ8+idcfm4CyPedwISUXldYAn51yuLB9J6rsqtB1dE8EKJUXh3Hg/LXyRxTbVmDCzD6gZ++q&#10;8qY2aXi1ZC7/OvhhyO2P4puf/sDSlzuxNrwNvyjozIuLTyhahrVF+qLHMXDGI5j/9GNYlwq2KLbk&#10;7mcdinMzceHEabQafh/efnou7ugeiaNrDyDLQodwyjIvYMeBDdjabxYmxQXDppq9pqPNByM1JBN+&#10;dWIkhGbMRh/21oO/H0LArcNQu+JurHNYiildlcveenX/z8jI3olnJ26FY20JcioccWDL4/hl2Uy0&#10;CXQ35clgo9Zi6o7FmP7sVxg89yM8cGt/BLHdDWPsmBkVpExmFXmXkFrqipDAlugzIgKVJ9djJWOX&#10;HFJQDv9gi22cyiDWDKpC8ppDGDxoDsYNHcwot+NQuGY20i+dR163cIQqmL1VLUXZVWw9V4U8V/ba&#10;p12gYtt8ddFlnL5yHsvWH8K6P75HVQkjVEMkzpc8ibmPTECQfpa0NSvS8Gv2CgqqMLQK7oq4dlGM&#10;SHk4Nl84goLEdFT3DIISINo6+SBuxHR8G9EHGUyH9uVDcGb3Fri39DNcfr1zUKE0lRFB7rqKe979&#10;gO0eOCOGpvS3v0PClTswjjE6m9fVoiglFf8t+BG78ReGfW+H8tISuLc9jdRnFuDZWyINhnNzoaGh&#10;QvUXghrsrb+p2VtfU7O3ejD2VpdLh7CC2FtfENhbbdFnyq24ePxvrEscjpnTGKmaljwnGsWa7bLF&#10;mNewoVs5e6ZzYK8dfsSHe8Lw6NRhiPR1UeyAK1ZOydlf2SJjIeIeeAPThnaCC3urWV7pBFen5j8P&#10;E+dlqfu84yvx/PtOmP3aVAztXIuLB6sQPcYHXq5Kf/lAGrOBa5tqxoeQiaoKZtMG6fizNheDGW+5&#10;i72ST2jU13Z1SSaKijzhHdAWwYpk2KrHae8Ti1lPL8D4WeytfXUWNv16DBVOEbh76mD4KmTUdvAI&#10;RLDHZSTm1+BiXhzsTx9ERU0WWrcONKXdhHoFafl/TckV7N/8M7453B4Ln++MY9vWYMOJXLz+tCXP&#10;kdjAjh1tsQ0rRkZqFmw7BiGj/DK221fiFsZlY35nB79OfTBv42ZMY+84KnIu4NiuP1DY/VFM6xVs&#10;FDgKabJGkcXgTOrZW+cy9tYShOccRUFLxt76UD17q62NiL21DSNPY6yuLp5e8AyKRKzPbmQUsgNx&#10;tXVwsLfkthxfDU4+UYwmmcJt2BcOLRBwORLtIvzhbAUThCDV8U0/I+1KJpLefQ5/f8xe/7AngQe+&#10;+AWzByh3J0nALvwG9piM23o+jg+eWIani1SI7jcN/zcwnrG3KuEZUEDJ+3VEt1nPYe9j7+Gh1Z+g&#10;iC1b4257DIPiO1oFfXlJ9hU4Rqng04G9blNmN1Ur3sbeFYEhkQgIYbc1njh9LB9V9mEI9/eEUoYX&#10;G5cWGD9lPJK/XILbBvaGjV8Mxs14EGPj2dY7r/mY2d/O1RdREQHwXjQX/fs6ISAsCnc/+R7ivS05&#10;9dnCt2Un9BoxFh88dTviX7aDd0gEbp/7Bjp6yZ5mMJn2HNw8EMIYmWlZwdZmKDofjOyIlgj0NM7D&#10;jyzXicmkMkHGZNyFLIOKz5QIBqXE/tIQ2JZWfhZj0qNQtmBw84KPJ5lLt8Glf/5EQewAuJ/6Au+e&#10;H4LXRrgh3ykIufuOoOWInrj45UNIHPg27u4VDU9H7RoLYZayKkdY6f2YlKNDr8b4wkZVXYqCCjt4&#10;MXY+OwMOUvL0K4eTwkhu7eqksRYqCrOQW1zZyLaJp38wPBn/jL5iEB71+0iRznn+hIiwUz3oIwOj&#10;k0RZUTZjby1mh+ls4cFYOf2siL2VeH+KsrORU1yKasb94+MXAF8PN/Vhu8a11fydPjqWS9Nciaqq&#10;MhRX1jDKIld4OOs/2cjVPw8fz785zOz4P8oYPbGKfdPjRq8Jm0+gjkHlkZMaL6i9C3jUka79R3IJ&#10;smn6865VNZUozGcMs4Xsw0x7N/j6+8GLYdRuBKzvR5S31HhH+KSwU3y5MAq/7hjnVmU58nMymc2g&#10;GjamezCW1AB2zku33TfSiRijnK6k4l/HxK7Y+biq8hLkZmajsFoFR1eGi+nOnbEg8+pXrrxGeYtu&#10;tNdVfUJiu60sK0WtsyfcDNyhJ8zNsreK8Cr61jgLjWuKVk84jbfipdlbx6NH9XlcziuDnVcgunaN&#10;R6AHew3BaykiDfIWGtQwqIKkHPnzOp9UfFP7EVZxB6QyCaeUP4Xx/CnMEo5kIKcLLr0XGRoCEitn&#10;HdOTLaeuNaI2e8mrB0rIqwtd5G0KgDhg2GKYnejXtr03zaPeh4eddCzUjVRaw/BL5ai7n1w/FeMT&#10;6kHsr3up2qfg6VYuB8Kp0xjDxsv6x6LGY6ZcGZphUjokHUn5a6bTVY/1LLi6m1ng4RD8eTh4/poy&#10;sFFH635E5WmjF838KY1OdamZWIdrQRfiJNT+iHjuhtnROHPmjJq9Vapy5QYrsWJ497RyL2fvpGHn&#10;yFZoDqhj30GX27rCiT1tVFfTE5IT+xzWQadBl7BKTVhC5RBJjlgeCtN3N4Anmyn8aaeD/qxdBmEB&#10;q+vOkyl02lyewkCkGY+IvcifOILEAw61LWpP4jammd4c11K4qdy8vDx4eHioByoxDl4acTxT3vMw&#10;EMEjhUkRXJkSjzhvHj6KRxjJidlb5dKoExj5PypPagykfic8iCm171Hfof5FfUuM0RR6lMuTMJSU&#10;lMDHp/EHsnJpjFmVvHJcXFzYmZ3WN85Cg2hyqcGKB01qDOIB1pgKNiQvmoipgYoxUwcjP+FPswzy&#10;o0pViuPhkZNBKdibw0F6FjoQyanpeHJrxlHCtWZbsTYZqG9QOxI7peieh0OYODV1L5bBHPc8fFQ2&#10;D6NcGlNg5pVHuhPGboojdrx04nimvhcwmrocIX85uS3dX6SwUf+lBbf+LykFyRXyS8LQYkPcuWnF&#10;SU/VYn8lwKZKEK+ECRc1XqnOJYQpaeFEiyUp1lySgWST0ru5O2dzdc2rB54/5Udy8eqoufJMEU5Y&#10;qV2IMfHqRykyNKdjYULU1JlcGs14pryWq39e+xb6tbiOTIWTMAr9UFwGYRDwaIZRGvoz1xjDK4/n&#10;L2Dl6VgIN/Yv4ZGqNx4Onr8huJrTCS9vc/QXufZEr05umIUGCSpUhKbCef6acZpcE6kaMwl77mI+&#10;gjt3RUyor0EHJpvkf81DCi8vrrH8m3YW/d6rauIRdKzpR9ckH8/x0vDii/0FOeTKEKfh3QtYhDyF&#10;eDx/cbhwr/UvPaCJVNNQNg30WmfUOGJDHhreUn5CsFyYLVkAsQAAQABJREFUEKe5X3rYlKnm5pKr&#10;B2+qQ12wUFxd0zQCwtILz8iGtB8BR6O8r90YhE+UoaZudMFrTAwiSI1vDdSnpnxCxnK6FeLo9Gsg&#10;Rqmy5OpCSiapPBrHM3wsbr4MqRgafnrqqbm2pu3hYA0kN/rljUuqVnV1F+YPn4lZ99yHWbMexbPz&#10;H8MT7/6ItEJmYt1qqrUKJxrYW+dg+bZzKKsynk1+k6uh6jJWzPwc23Ylo1RtSbMCpxmT611qJtfR&#10;eO7zDUjJLWVfGCjfVaXvxktvrMfhs9lWgZc0WppxFqtfeRyjOnfGPY+/hl1nMhWLvbboIn7/7lM8&#10;NGsW66/TMO3/3sbKf8+zD4qV40ozz2P96/+H8Uyfkx96HpuPX0alcuAxJCoUZydh1YfX2Vv3JOVb&#10;HqGqAumn/8WCeVS3szBjxjw8/dIaGJEwVUcZVexLsnP4Tq2n3rhlwlNYt++C0drazYWGqDoEUrW3&#10;7x+DuK5DMWtqONYmXEZVrTUM/SJhRLd2LqEYP3867p45A/dO6oG//tqMHHcPxvWgdEbd64IUHv8e&#10;815PYOytn+B/H/bBly98iINp+VAYDcR1wBpXFbmnsWTmXHz65xakV1Swp3igOHEDXl9wGAMmPY9v&#10;lz6O6k1fYuP2BOSUK7u9ZZ7bjhlzX8WyHSeQzxZ61rBQrSu7iGXLv8I/JW54+qvPEOmUiW/XrsZp&#10;ZnBKia4kPREHrpbCvus4TL9/NmbdMRw9W3lr/emoyWVS5WPvD6vwX6Yt7vv8M4zzKcOBNT/geJZy&#10;lho1xek4sHEVVu5wwUdLP8Bd/arx/suLccnCq7W66hKknL2ITWcicOd992HmfZNx54ROsJR5D9LT&#10;wY3rsPpfX3yy7Cs8Pj4Y295/BbvTGCeQEdwN8+rECLpgZALJ+Pq9PZi35N16UjXGn3EjkarZekah&#10;15BwNsHZ4MIf61HZaTYendAdvq7WYCjqWg17dsIzC/qiX/dW8KiyR3DxLyihLypoptP3nYNRGk9z&#10;mZRi20dvMiM4gagILEUV+1qJIFdUeeHWh+9C/56dEOFnj6vhnyKpuhyV6oWtQp8DKpLwzevb0Too&#10;BCeqvVCnzHm6SYXkJR/GJecAhN8yFt07hyPKPxS1zJ5GiEIthBZlXYWnfTXC20YgKjIE7h4+8PbQ&#10;3kZFEwUY26OmnO2GMkp4vyB06tYb+am7kJqUh7wiZpo80MnYpemXn70HWnW7Bc90CkP/Tu44ln8B&#10;bn8eQAltglpw2KutLEVhVRZUXdsjOjKcWdX1RnCAOyxlO7FWZc+Y1mMx49k4DOraAll1eUjdvhVZ&#10;Zcbp3DcXGhrNVyBVWy8mVXs3GPbscKO1O2KvdCQSqcJjmLdgJ+a9MxexoT5MNkXP0I3U7tEiDiPC&#10;gBM/f4KnPlmDM1HT8b6XOwy0K9OoDNPcuGDgk5+in20mo6leAsEAsm/MQNzV1k79aXR5ynZ8l5SL&#10;fmOcmaGcpl9bmAaXHrk6huHhj59gLKjbcHBeLpiZWT0yMX8SFTOMVHt4M75ZuBLrndjhWcZ/ce/D&#10;8zCvVQvzg2m2xEpkJKTh8OffIC1qM35k/dan3XDMnfsIBrcPaDa1WSI4BKJfj0AcXrQYD41dA1Vp&#10;ELpNeBgdw83N1cGX1t7ZAxHtu8LjagpWvfs63t2QgjajnkKUcQxe8gtuJqSiuACZh39B8p8VmJcU&#10;hSu5Veh+/wtYNLOfRWjiHT0C0LHfKLS3ZQvZilwknt2PX3Ps8YaPczOSaBds/bOndnJqFYtHqjaI&#10;UebWlaRivwR7qzpjVQ5OnLiI8qoaq9hCvrjlW6THPoRbYlvA3d66moAts2PixE4xt+g6Gi898wA6&#10;pyzHwWRGpV2j9M17W7j7B7EnUje4sIWdoHU7Rxe4OjuikC0y5jz9NnyGz8Wo3vHwdlTw4o8NRj5B&#10;vuyzNWalkraSlK76ht7PdOrWGRPmvM+Iytbj9a7eqN25CYnZ7Alcca4OoaNHY97y1Vi8bC2WfjAf&#10;rVQ2+GfTaRQqZF2nKkvH8cPpqPMYjhlPvYmpvSJRl3wUZ1OLlKNNZlDO3t4RXr4h6Dt6Mh67vTOc&#10;j6zA0UzjvBLQT9A62LuHoMc49upx2Wqs+OIDfPrQYNj99DlO5VmmctUPoc7sM9TqPGzb8A1e/34/&#10;7pz/EeL9jPPAI4x3+unrBkvFjioAGqRqv6pJ1Z5Wk6ql79qMsqguiKz4C59tSkS+BmXzscVT8OCM&#10;9UjLsoZDlbn4+5MdmDqqD4K83HQyMKaE6i7PvoDTlwvgFRGDgWPuw7yxNdhwLBXFZExN4Y73dUb6&#10;oTV4+NGXEDL4fvzfjDsQHeip8HqpXwRd/3ZD4Yq/Bk9VWQxVZBBCenRD+6gY9Boezbb4a3EmtVCB&#10;AtjCJSAMbTq0R9uW4WgZ2xWtApkRq+IUGGk322CZa0ozcDY3An7tpuC2kWMw8bHJ8HDzwf6/Lirm&#10;QCiZnM+9moRLxbZoHT8Qt48fg34xGfj1aIbB8uufASNVc3RDYEQ7xHVph9DwlmjfpiM6eebjYq6a&#10;/0L/rA1IWZGXio3fvoX3vtuLB1/7DPf0bwsnI+1231xoaFRMPanaP4xUbQFef+B+bA9jpGoP15Oq&#10;RQ6bgujKU/iN2FvbCOytQMHJjfjPcyzat/NiryU0MlPqZXkGdhQEo1tMEDt/YpzVqjlFzT70JeZM&#10;XMWeQitgV5eFsztq0TXUn+1yWJ8spLfS5C14+s2v4DlkJqaOHYgA51pUVNYyOwbm1KqeZdF7bqvZ&#10;zQA8wlrCM6sMeQdPIaeiEBcSLgE5NYgO89RTASZMVleMHauX4IvPvsF/GaXIu3gKyRcZVbx9K8WQ&#10;19nYO0HlUIy8qnwU19qg4OpxZHpeBmK8oZShsLLwEnZ+/wlemv8vimxZ38rJRe5JR8RFNLagacKa&#10;lMhahcKkY/ju1SfwJHtorSrLx7nks9ic3xIxwZZgb2VsOqWZ2Pf3ciz49TTuevp1jIjxRXV5KYz1&#10;/HbzjIZGM7CxD8W0N5dgnIhUjbgobN0k2Fud0vDRoyvhNykO6ceW4ZPvI/DqnCHwYQe2lOqqsi/i&#10;TO1QhHhYw7mGploMHTAbU3rOwJwJi9Um4duzVw0v92kJd2taNGlsbZzd9TcuJqXg0vH3sXPZp+rz&#10;Mne9tBAPjR/IDikqfPHE4NlEsDqyzNjYtHE04+MS2gNTbk3FF0s+wOAeGQho1x8zHpyL+CAF9lcb&#10;b/QZPhj7v1iCacN6waEuEoPGTce9M7rBVSFv1ey92+COMfH4YvG3GNHrLajconHL3Q9gcq8wxZzL&#10;dvZpgS5De2P7nscwIM4Vnj4hGD7taYxsx3jaLeZs4RUVjQFDe2E3Y2/tythbA1u0xsznP0J7Cx1M&#10;LsrOwIl//mIswRew4JF7sJD17RYduuGx9xbj1taGn7m5YbhOyPqZ4eyt9S2v3ohKY+MpkuytjqHw&#10;rKyCk81/uGXMLnz0I6PL7hAERy23m3gW2+SMnxhqca6upgxXM2vgH8QWGux8hqFjFlmeJDv7YuM1&#10;cjgpjGc1tNm+z5hPSwsykJldgiobYg4NhK83Yw7VUudS+RMeqvPGxnOuW2gV+1MeJK+U1Uqp/Bv5&#10;1VUjP6sYjp7ucGGMs9XFjPmyqAzVtde3Btx9A+DlyliDddhv5LUlnn8jTHreqFhbyi6ohaenq967&#10;YzzdEySejuXSNCdKDTvtX5CXg/ySajgydmY/X2/G5MlnzOTlx8NG8Xn4eP68MlQ1VSgsYO0jvwh1&#10;ti7snIE/fLxctD68TeWRk7LySW1awKNZPsklyKbpL31dh5rKCuQzfRYyJl8bB3fWHxl7KyOWZB/s&#10;aeWoLHJSfYzwSWGn+HJhFH7dMfbWqnIU5GYit6gadk5u8Avwhydjrdahe6l1IsYopysKE8e/jold&#10;qdlbixl7aw6K2CFlZ2KVDQiAq8wDk1x5jfIW3WijK2prJQU5KNB4L2fP+Lu8/BnTrQEn7QnzTfZW&#10;UYXI3Uqzt96OSXFs9Z5xFBv/uYKYEcPQMUz7SY83CVDlSA0CAr5mG7EQ0Qy/hIWcuFPx/CkuDR4k&#10;uzgNhWnrjMl8ytOnnAyEXQjXFrMl4gkYpXStBBmawyfVD7QZOOV1zcgM2bqOWq5Qvnz8pqGUTkqn&#10;FFPALA4XyhL7N829sU896yhDy8qs722Nw3l3+pSnT5p6eWihXL9I4eHh+UvpUg6HXBivDPLXd8yQ&#10;wkf56YuD0l539eytNuzQ6rWh9HqQ6EquPArjPfjw8IuyN/hWql+SXwN766ZNm3DhwgXu6tFgBGbI&#10;wNSEMsTeWlHJviqxsYcTexK1YeytpbZubMuevX2qrUIlM1pk5+gEB/YY2lyDaU4dVDnEeicwLGrG&#10;l2tQmvHMdc3DQxwztNtRVlbWBAovTZOIFvYgGWhBRFw54icra5HByYk9ubH2VKE2EHZ914RUqwQZ&#10;aJIiHFJOmJB54VJpzOnHwy4M+ErFTToi7PRHbUOJjnBR/yNdEoeVpuPpXTOOMa955RFGelqnHV36&#10;E5ygV/o1lxPKslSb48lMHGRdu3atZ28tKChQU8yaSymmKIe3OyBHKmUKHLrkKYeZ8hEaj2ae1JCk&#10;/DXjKOFaGMDEEzRhU5oMPDzCros1yED6lsJJ7Z/8pcJ4cpuz/fBwy7UTJeCWw0Bh5MT9VE5WdQIT&#10;/CeHk1ecPml4eTXnz5ugCIOAQ6xHytOcuiQc5MQ45DAK2NUJjfifnNxSZfL0a0RIDVlJYSM/T0/P&#10;elI1enqmQdWaHeE31hkNc+mBt9CQajACJqnKFMIs8ctbyPHqgzAqTQYeHp4/ySBXRxRubkf6psWE&#10;eDDk+RM+JcjA6wNy+OTSmEvvcrqjdkP1IK4LufZkCtxUHjmpRSZvAiK56E8qjSkw8srj+QsYzK1L&#10;wiOuT8LCa4umwieXrxTG5vQo6NPQX157Irw0R9z86kRSw3XITzvNjHBdhV1IO3Rn5msd6ZWIZFwr&#10;9KRBUA2bBhXD8VMjowat6aT8dAnXjCt13dDpWbmNS5aK3byfVCelVDx/CmtORooj5xpkYJHE+pNL&#10;xwvTzE8zjq7+mmmbva5/Nd9sNF4EQYdyGMW6aS4Nryxj+ws4dMlXrj1J50MLlmshRmrr0uUY4Nsw&#10;nujXjqXqXh/dNieBUI64PTWXjhcuV5dCWby0gn/jePLjcXO4G+dVXwL5NZdOwNL4V7eOzdOFUL4y&#10;X9A1ltjMdyoc+34ehj+2ARXM/OqJtyZg/prjzOqnFTGEymisKvcEFj09BH17MPbKl5cjMb8MGh88&#10;yKRUSlA5jjawt47HW9/vQE5ZlTWZc2CKrMbR9UvwwmMPqZkbJ/ebjKW/HFY8kVqTFlCdjhUvfYEd&#10;h5OtxQp5vQi1ufj3s3VY+9lWZF5/td5EPEt7VBddwb/fvYhpozqj8/hZeO3HA8gsNQ73hLFkK75y&#10;Cqtenqdmw53x2GvYm5ipuL5YXZKDfas/xUTGMDt8/GSs3sXOIxpLAfrmozj2VkEQFbPZchK/ffUe&#10;thiRSvbmQkPQ77Xf4tOrcP87tnj3/Zno37UH7npyGjauTUCRlTBUisQR3Wbhm8lzcSF8Dr78dini&#10;N32Fl384gtwyBY+2IgkKj6/C46+dZuytn+H7JbOR8vkz2HDkEsqsgb5VkEWVjUNrf4Nfyy6YNG06&#10;5rw4G927tICrvTH2ZoRCTP2rwpF18/Hdxt9wmS1W1aR2pi7SCPlXl1zBpo8+wPsffoUEdjatYbfA&#10;CHkbN4tSJHz3HTZuLcLgJxbhywe6InP/JqzcbDzqboPxlqdhxarl2FTghscXfor+rtnYvGoVTuQp&#10;Zzypqy7A4T3r8dqqrbh74deYc0c3LPnoFey4almMSmNvFdpCVUEa9v25CB//tpdZoBW20oRQ/X9v&#10;vjpppLsq7Pj0PbR+eCl6M5ZNspxZ4+6IiuPMZoN1PfY3kkq4qbq4D8svj8RHtwxBeLADJi5dhOE+&#10;LeHNCKasxZVX+uDul2ZidL8O8HXpiBHBz+FqWSVq1DOGlUzUJVk4XRSLuND2CI+MQlCAL7zc2GfR&#10;VrTQyDvxE979h/GdODnCndmhMN6QZMqWWIkTv6/GyYuJqOkUjQrGoWvxJ1ueuMxejGu7eAyP6o8u&#10;Q3rBt8AB23ceQNH5Qsb7a1Hi0QbEKmapbfDwSejv4MssIwcjYc9OFGcUooRZtlUGQsaOnJ+OlNRE&#10;YPxTGNqtHUojAxHTdRxCvC37jK009lZ1pVYX4tyBvVi+9DJ63dKKfU1pvF38mwuNhm7DLqpS8NO2&#10;fNz2aFs4MyMlNG1dStgK1V2z4eFYf0/zmeg4AotFw6zyJ7na6koUYy3uv3M1M/rD3v2qhuL91S8i&#10;poXysTMFq11A59GY3skBLk72KD27EV8kl+Nhb1etjaQJ+VjytzTrIs5X7MKGrxLRsjQbhRXd8dyX&#10;z2DMgCi4WsOar/QcPnrrGwyd+CDcfBOYwat6yntL6lS7sh0Re+tstBw2Fp5fbkQe67eKXSDZuKP9&#10;gMFox8xKOToxPpaEf3Cu6gpiWfu3ILt5IzXbOPsgplMcitP+w8pX38XXK5MxePZctPJXjqVVFZsr&#10;a1PP4cjKh9D/c3Zg2pNZCp34JL7o2L6RLOa+Edhbkxh769wLjL01rwo9LMjeCtQg4+gh7PziBwx8&#10;5VHElh5EthE7h2WXdeau3ebKY1Ybyyo7IsKP2R5QryZysGXZaUwe2BrO9naoSNmI+97eiEv518nT&#10;KgpS8eenb+PX41fY9r1in4/Ukte3mzDMmP82Fi5ehMeGHsIX+xlBXIWy3vvKVZOdk6vakmNh8nY8&#10;+Pwn6HTPy+jXOghO2poilMvcTGE2Ti0xY958fPHmS3h34TuY0j4Zp8+fRU6xZbdztRO/HPu/+xQ1&#10;HUajB/s+3oOdKK+jLVYjDkra4dAnFrNS6OkNb19fxlrMCMr0ycJsadgCg9locGaLuKSdK/Dtz/8h&#10;oNUQ3NEzXCeLlqaES0am7BmTsisz69195GiM7xeMikuncS612JTF6p63QwBadp2O9776Em/OHImw&#10;f9fi8BXLsrfauQag05C5eO+dBXj3pafw/KTuqPtrOc4XWGYOKc+5hIPHtmJP/ESM6RgEu9pqya9s&#10;dFd+fYqbOxpNNGeDGtaBaORM2bIY39fehv/1bAHHOnbw7f13sD19Ip6bPUg9rtI+QE5mKZy8bXCl&#10;qAa1lmkjTSTgerADSKjrjZGDBiG+lTc6qG7F51+noPjOHgh2190MM7ccEwekH1yD/3trMcKGzWG7&#10;M7ciwsdV4WynjRVi5+6Lbn0GISjQG+7s4c95zCq8mF+AUaWViPBWyvNqY8wNd5UZ+HPbKWw+n4CD&#10;uzaiLC0Ntjv/xbSXP8SUQd3g76Ls6ZvkqN+/s4KVUU0RDq9cgSV/JjDSvUl48LZhaOPjopi9U1V1&#10;MbJz2aLC1hUxvW+BF8qw6NcUHDp8BX1bX7Od0NBwLHShqkKtsx18h4/FqIGdUBzqjMJU9uR+Mgej&#10;IlpYCJQN7J09ER7TBxEBkQh0UzES4Xyk716I5NwKxLEdWvO6WhRdvIQjC3/CLptdeGSvPYrysuG4&#10;ORvFj7yIOf1DDYZzc6GhqUKHCEx9sDXe+vgr3B6WjyNpHnjmw7mIDbDFri9Xw3PY3Ri6ogBX03PQ&#10;ys8FjuypyD88Ek4dIpBWU7840cxOadfOvpGIsPsGFzKmIjbCESlH9iC49SPsPbv1NIMyxnb65Guf&#10;w2vwfbhn/GBGPMbeeLGDoHaO8p+GKakuCk6vwYKvPTH1iTvQK6YWR3ZnoF1PV/i6KoXzUkZb7Onw&#10;zmfexQA1/0Yp9izeAIe+A9AnpiU8DOBEkCnx/9OgKpzdvhbfbtgDu463YcrIPgh2sWXcItVsklLG&#10;YlRVmoYNq39DtksM7r9vFLNjlIVc50J4srFRKctNB1cPxg8ThMq9R5E1sx1qcjJxNbEEbaZYklSt&#10;DsWpZ7Bh6VKcHfks3h3gg9QraThUGoZhvpZ47cRI3lp1wqQPvkAfNo1V5F9C4qHtKI2/DYOjvYzS&#10;/6xnhjGKuM1kYuuBYXOeQWBGCbwdatHXLgAxrULgXJeNfHtv2NrVojjlHM6nFaNnbB1baLCnUTe2&#10;+nRmr1oqqPMr+6yDrW83PP/8ELz5zhP4VlWDIqcozHulK3zZgVdlI79eb6e3/YgjJ5PhkPs9kras&#10;Z+RNNpj0ymLc3SvKIPKf6yWY/so7egA6ub+Hj55fjwp26Mer5UDM6dcF4Z7KmEBkNcDM7nfs3uua&#10;DZEyFP/9H9z79GJU6/5wsqLDrLIyKiCwriwDRw4cwe4D+1CZnIbz+5fB1qsbJk2fjunj2iuCht3O&#10;LRSdYwLx7eoVmPrbYtS6+qHL6EmYEB+qmPHEwTMUcX2GY1DC17jntjVwc/VEh/4zMLqNpwVr2QZu&#10;AUGIZq98/3jxfkzwdYSzlzeG3z8fHbwssURjrxR9/NFu+HC0ZRNBKbMh5V6cipz4nogONM7uyk32&#10;Vqnmxpj1VHVEbHZt+mXbb7nZBai4shXjpuzDa2teQPv0FTgedS/6uWfg35Vf4h/0xtTbx7EnO3Ze&#10;gLGiauN4VuV4xk8oTznLcNqUWVWcgf9OnkMh+x7fyT+KDRQR8HS213tgIKtv5mRvLUg9iXPpRaiq&#10;uf6eKrx9PMLZ6xN7ob60UYRGHNIpGZYRG7zh+VNSqiOynqiXMRzWnnLYE82F1ByUVNvBLzIabSKC&#10;63lzNHDpcslrSzx/XfLmx1UhJ/kS7Nmg6eHuqjVjp2Z++uhYLo1m3tzruipkpWahkh2rDGzB+qt2&#10;3bVRdnL1z8PH82+UsXBTW470S6m4nJ7NrK5ccw4+CI+IQESIh1bnNKg8clJWPqmtC3iu5a7+IbkE&#10;2TT9pa/rUFGcg4spKbjCGIltPPwRGdUSkYHstYmWTy5C/xH3PSqP8Elhby5MjLWmsgQZqedx4XIu&#10;bFx80KJVW0QFaadDIS/CKcYopyup+EJe6l/2oFeSdxXJp5OQxUwnuLOJPjomFv5u/IcNufIa5S26&#10;kdOjKKr6traSPUDkZ6LaMwIBBp5OJ8w32VultCzjp6rIxZEThWjdwRsH/vcDfO6cgo7sfEbelcso&#10;svVEYGAw/DyEg6QyGV0L4k0CQoOSyoEaDRHIGeTYIKNif3LlaJs/ySA1GPBko3ypXKk02pZp7Hg8&#10;GQineHDRLFsuTDMe75rYJGm5ZKsFcyMvD8Gf2gU5MSY5GSiuXLiQtyl/qXxdMQgDp1hWU+KUyptw&#10;SznBX4xP8DdX2yc9UZlS5RE2ChdjJHl4aaRkVfuxvGrZwxl7NGN5SuuEl5bKoj8pHEI989JKpeHF&#10;ZQWoxzxW2LWD/tyYkgFSuhKwi/UryKMNvjr1Q612Y4BQnlS+Qpli8ORPToxRHM8Y90JZmnmRH5Hj&#10;3TA7Gps3b1aznYorgVcBmsrQ/boa2WkFcA/2hQs7p6Gv42GjRk2VQ6yFYnnoXqrR64vB0HQ8PDR5&#10;026HlAyGlmmu9CQD/dGOjbgezIXB0HKoHZETM2Aamq850guDI7V3TUd1ITWoacYx9bUcBgqjPzFu&#10;U2PSJX8lYZTSpTAGEn8V/Wk6Qbf0aw7HK4/aILEjizHy4psSK5VJ/YXGK7GjMEv1F+JRi42NvXEW&#10;GtnZ2Wo6b7GSSfHCgCUOs/Q9dSap3QmaoIVFCDUSpTsBqyZO8iP5SPdiGSzZ8DUxCteEh7CKcZIf&#10;ycGTQSqNkKe5f3kyUFsS8Ivl46UxJ3Y5DBRG+pdyUm1OKp4p/eTwmbJcY+StFOy8eiR/GrtpfCSs&#10;SnS88YGwU5+jX2M6uXwpjHRFmDQd+ZtDfzxsDuzzZx8fnxtnoUGN8kZhbxUmMKkGIhem2cDMdc3D&#10;w/MnXNQoyUnJpw4w83/CgCYutjkZlIKfcNOCQvzkR/7CQltJWAmX4PTRsRLaD+GmyUTK8XTO85fK&#10;wxh+pCdhApDKj8LE7aK5NFL5GOLHK4/nL5TF67NCuLF/pXRFZfDaAS++Ibia0wkvbx5GXnxj+lPZ&#10;tOtz86sTSa3WoTDjAs6dzYJtUCt0ahMEBzOyt1LnFw8AmjDlwjTjca8pfwqkgYgbSbsAakhSh0Ep&#10;NQ8ndRhafdOvvk4zb0PyEXBSHpp5aoOL4utbtrgsffMRcIrzE/wF+TTvrelaSsf61JWxZSZcUtjk&#10;9C1XR3x8VE59qK5tRC4+DzsfhzhEwEWLmcZhgpxy5WumEOKL/eTSS6XRTN/0WsBLIU0xN43fvI8c&#10;vuZTX4shjMVGwqR1udyIxtWTUE83FxpNFK7C6V/fwHN/+WDevXFIW/AANo77EPPHxKjNkjeJbmUe&#10;BUn78O2rn2NnXiH63P0Upt/ZH4Gu7ACr1chBzKff4vfjF9WWWEsTSzHi5ecwoksoOy8jGvEUKlPO&#10;8U1Y9gsz8VtSBjumey+7GnjF3orbh3VFCGMMthpXnYWfF25CixFD0DG2BZiZB+twtQU4uHIvsuGN&#10;XlP7wp9/0N+i8tSUZCJhy0qs27ANiQ5dMPKOyZg2qJPFjaKVZp7HVkae9uvWg/DvPRJ3T5uG+Nb+&#10;UJVn4fDWVfjh5y3I9+6D26dOw4jureBi0W5Zh6KMFOz8aS12X2Y8MaWMQ8Y2BOOfn4tuwZawWXGt&#10;STEr1AVXE/H7yhVYsz8DUb0m4In7xqJtoIuF2pxp9WQtQ4PZlF96YQP+770sTLx3JLrFxWPI+K5Y&#10;t+YwY2+tsQ4ry3KaUl3FqufeQkHnobj/oSnI++Z9bDySpnjT6Y1EUmVh55IVcAyJRs+evdF3XF8E&#10;+7np9Wllo3zNeOPgHozY+M7o3qcPOofUYuvmjUgvLmDvOaypO7IF+Z/vYPna9biQyQZwZb5Gb1Kr&#10;NWWZ2PG/xfjkg0XYe/EqI+NrEkUhHuU48dM6/PlXMsKHzsT0vt5I3LEZP++8eP1zV0sgrcjAjz+t&#10;wcbkQgyZPg2hBWex5aefcbagkD0ArMXmTSloO3I6+tnmYtv3P2LrBdauLenqKpF36SSO/r4d4XG9&#10;0W9gH8SzxZqnPt80G1GOqsKrOLBlA35NCse9945Bi8LD+PjdfSg3Yhk6ZWViPd3c0WhUG9XYv+QD&#10;OIx+FWO6R8OX2ZdwjApGQUIeKpU7IjWSQPamMg/7Tp/H6GcGYXAnf+R89x7OXc1jNimilEK2KAtf&#10;HVhyFYfTW2NC+85oH+YDP39/uHu4w0HHz+qaL8h0MdzDYzA4sDVbuFZj7+erEdZ3Ikb0iYMfMwNv&#10;La7o3N/4ZDNjza31Zl9IMb4TqwDOrG1u/RnHThxCVqAX/BXN3sq+dPINR9yQaMSPGYzAogScOp6A&#10;9FO5qB3Z2mLEaqo6O0ak1g8RnZkZ/W4tcezCGexPu4Ictmtw+FQtyryGYMTQgbBrG43YMlsEWnqH&#10;rrYSRfmluFTRGYPjOiGMWVX18fNnhrssO/VVl+YjO+sCSmMfxPghIdiRcwXbfrmIUtaPLLKnYWI9&#10;WVbbShucqi/j5z8vYtyKzsycsp36/ELa8d1QDZvYYHWS3peK30mq6PNHO3t2MMjwMw8mVQmzBHrH&#10;rfZY8urDOBThgEMn2uCJ50PgwphprcWVsbMzp2qY0a6lX6Ntbipy7Qbjta8eRlykJxwsukWrvQbt&#10;HJ2ZcS5nlCb9iR/2BGLQ3FvRpVWQ9TDQlidj6cffoG2vOxFv+x88nNl7Xe3Ft2BMe4R3H40JbTqi&#10;dsVuxszBvoiyIBrZom3c0G7AELS2sYebpy1SEo4wmoPLaG1hDhEbJx906dYHpVnnsenL97HyhxPo&#10;eOdURgVQi8Lq0/jlj/WM62Qxo0yNwLDbp+LeLpadYsj4VHb2aWy7vBOpbxYhkO2++cRNxvNv3oFQ&#10;i8zo9bXu7B2EoKg2OPXJa7jraADqCirQ+a6XGF+MZZyp9aRuBXSohU6tCwc3BFHpng77if2FcCX9&#10;8k6A64RRVYacwo5oH+qmXjQwyjT8tSgBk+e/Ahe28Khk7K0PrQJenzuUEXkRuRHbAVn+FU67BiP/&#10;VAb6zZqOruHsCU+hT9eqohQcOVyN6N6jMCjeDZVbvkbi+au4JTYYLi6WHRC0rac6h5Z45KXnENEm&#10;Gj7MNPzGF1/B30dGo21IB3gx8iTrcZU49sMaOMUPQdeOLeHpaC3YGXvr8gXIDh2AiYP64vK5RDap&#10;sK8vFDtja7YIxukQGgVP9h482C0BV6Q/GtFMYMFrO7h5e7Pyy3F+x3IsWbUPXp0m4s4BkRblEbGx&#10;tYcz2w2w8WYmq7t3R++ES8hKS0LKlTDWBJwQ02MY7pk2DLWnfsPWzH+wKakjZsUFWE6Pti5o0W4g&#10;XnqrB2KiQ1B0ch92/bEW2xOHYFq8j4Vw1aGcvSpNv5gG/3bsLMvIcCTv2o+z+y4g/94uCLTExqaJ&#10;9dQwu/A+jZPyt1DtNHxXLVU+LYiM43Rhb7VDWDzb1mTfCZ898yyOp49Fh2AvtpWszEfrypyT2JY2&#10;Fu9Nmoxu0czmf2067lt8ClMGxsKDLTSMpUHj1IN0LnYegeg/pA2iQryZqXf2RDruEzx2ORv3MTO+&#10;VrXQKErG8gN26DSzA1oE6mYOWVozZvK9yd5qJkWzYhTI3spjbE04dJGddwlH++ieGMlendRFlePY&#10;muO4coadg2ELjYaJxnzaU5dkY+cE/4hoDI0KRBTj7SgKqMWVtD34KznPoguNkstXUbjzMiY//Rym&#10;dHNHspsLfvqYvdbLHINbws2/1WJqPannFt6OBc9fr7ZihCce2nnhYTLKp0Ya7K2LP3sBb/5te529&#10;ddE19lZViZq9taaGzIDbIjS2I4KqE/G3agC6hfnCWcFfPtiwXasi9q+CUTI5OLugrOggsto5w569&#10;OlHm0qhpS8s9uhgvP/E7krPLUFN+FXu2ZKJPqLd6x6lpbOX6VOYn4XJRLFr6BcPLwgfTdNLSNfbW&#10;D95/A88/8yBGte+BW2+/9yZ7q05K1CayBntrzOhG7K3apDZVnHrG1u/wzU87kM9OigiMrTURYQhy&#10;zUJV8XFkFJUi5/J5qGry4B/sbdEdmKqiVCT8/BU++uAAimorGF1EOi4eK0XvSNotspyzdWLbaV6F&#10;qCypgisbf8ttCnHcNo/xTlmGwdnUejLPQrM6DUuf/xmDXpiDaHY4yE6ps5oe7K2q/CNYsbEYt90x&#10;Dq293ZUrG+tTjiH98Nz0A/j4+dn4hH1eVYIwPP5sDwR4OlnNQsMvdiTiHF/DU7NWo44dYPKOmYqn&#10;+7Sy+ClyXYes/EuJ8OvHBudQ7QmodC3DJPFvsreaRK3iTJXK3spjbL2tXy84B5diyXfrMGvSRtg4&#10;+6HH2MkYHh9s0bHF0d0f4W0iULvhOUwc6wNnFw90HjoLd8RacqHBXuFFtEXXIUPw5esPYNwXDnBw&#10;80C36U8g1tsyr1BNrSdZrhN6HWH42QcVDi0bj9lv2OOrvavQK0T/TxHpHAnPOBRZijOaZVCt2Vsn&#10;wW3dY3j1cixucT2PmOkf4bZu2tOV86zbye3cGFYnKhRlXsapc8korWTsrV5R6NAhCt4uDoxoSDzU&#10;aXfPqxM5nBSmt8EuVSUyk47jXBp7GlDZIzA6Fu3CGUW5AZ+GEh7aKRPvlvH8STNUR4aYGa7Mv4iU&#10;EjeEB/rC3cnwwYXXlnj+2tVuc7FusrdK7aTy2g3PX1LLimVv5TO2orIIly+l4OIVYkn1RUSrlohg&#10;X/fIbfIK+hP3PdIJ6Ys3/8iFNdanClUluUg9fwaXcqvg4O6DiOh2iPB31+lVsdSYTH70J4VRKn4j&#10;XGr21gzG3noBmey1r4u3H1q1bsfs6NDZP2knV550inpf7XRlHD2JcRDmZtlbtQMozrrxfd6xVZj4&#10;xl9wS7bFs5sWo1cQo/PmabJx0iZ3vEmNIhp1odGk5HqPpuytExFedBFpKk94VOXBI6ozQry0pyvn&#10;TQKkd6ogU7k6VS1jMqzXmaFlEE6pCZf8pQYPoTwKM0RGFXEgMNZTO31XSAIQ9kv6llr4yMkgyGaI&#10;DBoQjHJpqE6NAsKImfB0LFcvRixeNiseNiGREjAKbVPAKmCT+9UaN+u/0oytbMHOBhfWu68dqJcr&#10;rT5M13ZL8anP6iIXxSVc9ERla8SxVUpfusgjsLfasLHMCENZE2Xrqit99SRXDhE7mvbVSclpvP7M&#10;p7jj6U+BZctQZ2uEgxpNVFnvsWnTJpSUlDRpfKQAY7tLqTXIqbNBzu7tuMzYWxuWBMnpOhUlDATi&#10;RNSJqHIqKyubyCPVsMXpzXnPw0P4KUyKvZWXxpy4NcviLTRoIUh/Uuyt1iID8QxQH1CqDDzdU/0I&#10;C1jStaaTS6MZz5TXcvUvPOESTk0nl0YznjGveWXydEtl89IYE5dmXlLlkR8RchFO8QcJcpOaZr7G&#10;uuaVRxhpnCOM1L8ER/Fp3BDageBv6K9cvhQm4NQsRy6NZjxjXEvVI7G3dujQwZQLjVJsef//UD7k&#10;SdzZrz02fctobE1o9CouLk6SvZV2QcQN1RhKRS/Dc6GBSKoxkr9QadRQNB0vjWYcc14THqGRa5ZL&#10;eqddAnJiGUg2KX+1pwX+k9tZEnBKySD2swD0hiJ57YJkE+pHjJeXpiFTM1zIYRD6gBiGEtpPcxik&#10;sJMf/Un1ebGMxrhvDiO1ByGOUJ5wL24rQrixf3nlUbugMMIhpS+5dmNsjJSfgEUzb/IT5hexvqTi&#10;a6bV91pObqkyyY+cGJ++5culk8JGi0U/Pz959laphHIFNQqrOIPp3YcjwbkNIgKckHnmPNxat8Wj&#10;n63AHe0DGUlZ46eURmk5N5Z+dcKBpbc3b4KjxiHVaKggg+pEb6T8hLyGLIeTGj2Fm6Px85FfD+Hp&#10;mifb9ZTKueLpW9AzT9fkL8hpCWmEsnn4pDDpk0YqH1P5ET76E0+QPH9z45ArzxK6pTLF9d8cDqk0&#10;cnKZKozX70yFj5evXD/mpTG2TqQwkH5M++rEMRQPfboCxTU1sLUrxsaXViD0vtnozuxMGHBuz9i6&#10;4eRnWfZWAiUepASgVJniTimEafsrpKcGaKijxZLUAV05nNT4pM5E6ILFmDIIehDyFHAIHVTsT+EU&#10;RnUkpBXS6PLbkC/Ly/Ca4D+18NqSgLUBh+Bhxl99dCyXRivo1IeuRdS3/igdr/6FMLFeef5aYdYj&#10;EpVHGMQ4KCvyExah4qyFdGJ//j2VQaG0wOLHkgoRyhJjlMOnLumabFJ58vyEMqhMXZ2AUzOd4Cfk&#10;qxlG1zz/RvE02iIpTw6ZgJuXL89fwNmoXO6NUJf1Yxw3GidAjEEYe0x3RsPWE73Y5ztUsI1NMZJD&#10;/0Ls4CGI8GVMoXpUNEcuE3jf2Oyt+Um7sejVhTiYV4QR97+Ie2/tyYx1Ocg2cBMo2aAs888xGd6o&#10;l2Ewk+E+JoOnVclQiaT9m/DxNz8xi4oOGDJlKqaM74Nwb1erqgdYHXtrLdKO7cXWLduRmFuGqswq&#10;tOw+CLdOG4NW3pYwx6hdNyhKOoh/E/Pg1bonBsX4apfITLF4TK5yE6aZoDUUU12Wj5PbfsOyRetQ&#10;GN4ad81+GmN7ROr01UlDZsa6YCRmWUlH8dv3vyKpkhnXrXWBb0hXzJg7DqEWIZVVoSQvFVt/Wo2l&#10;vyQgoEV3THloGvs8OdIovDqNTysZS4nqfGzUB2LodYednRcmvD0fXYLc2BcnSmqCTQW+odlbi0/i&#10;0WffQGHnYXiANaKiRW9jLTN7W8o+r7IWpyo4innPvwG7fuMwZ9YErFv0Jn4/fRXlJjz/Y2zdlCZt&#10;wwef70FIx9F4cNZgXPl1MTbvOY68CkXbxBapwQrZW+tKkLRrO64kXUXbroz5d3gfRhAWyYy9mXAY&#10;FGlNt9saZJ3fgSWLP8HSDbuRXValW3JTx+YyudaYumSt869j1lVPHvoD73//O+LunYXesb5YsnAB&#10;DmZdP7ypdWZGjFhXVYqUxPP4Za8NuvTtiz59uqJL5xA4W6gp1pRm4tiW3/DdXxW4e859GNK2Fps+&#10;/RAJGWwVZATXsKNB22hiR1su5C9s2YjDtb9npro7ddA+Oicm4aCteikn3rKRitO8343N3lqRxeiS&#10;C3rjoQnj0LOlJwITf8ZTR1MZU20rRvIlrdfmdWbeGFcOrsPhqLF4cswQRLnU4FXHMISFeTP2VvPi&#10;MKS08tI6dBo5DEMG90SbYBtU/vEdrhQVssUSLTSsQxCrZG+tLMTlHGfUuHVG5y6dEOTuBi9fH7gq&#10;1DJrTe5Z/LLjGA6lZsEvPAjVCnse4DG55lcQ0IapxZCuYnDayoIMXEg+ipye92Ds6AEoyYxBm445&#10;CHOz7ANvLVto5JdmoaxdB7bA6AAXOw8E+HnAUpRTtWxt6OQVgFvuHYw7Rscg57At8g9+hrRiFhBs&#10;+BaLujXQYkLqfaMweQu/Bte6gRnIvdeXWijpXNwNzt6qqmUss9mOzDqeE+wcXODKjOlk/pGE4nv6&#10;QcWsg1rDFFdRUATVvr2Yf/x39e6YqtNkfNTbGIthnVuL3gm8WvfFlEhHeDJ+g5r0g/j7ahE6MdPD&#10;zvbWUANMbCtlb60qykFq0Sms3Z+Noym74FDig4F3T8e0ab3gaxnLz7JtyM4tHCNvmYBOjJ9ja0ol&#10;1PO3bArzBvKYXMMV9Bqqln12WpmahMQNhzFj6yLUuoWg3ciZiB9s2QerypICZJ3chMv7a/D2OzuR&#10;WViLuEmP4M07u1mEJt7BzQ+xfUaitb0nnGuZ4bXLZ7Cr2BZPehqnY6gXGsKBDaUsKOS6i0kx6sze&#10;WsGYLJfgvHcLlCdmotu0u9EpjJGqmcLyipxStAxzDuuGO0O+xkuzs9Cvex12b9uDXLdYdjBOOBqn&#10;ZUYWjcYmY9vOmPLIOMT4luHnpz7FvvGD0Lov25Wxkm0NBzcf+DMdFqbuwytvLEBd9ykYGN8R3gp9&#10;sm5c3VbM3mrnh/6jJ6L1MBf1l3Dnf1uLC4nbcepKRwxo6dZYTAXc2Th7IaqFJ1yzgrEjNYMZyFIA&#10;KA0IfCbXErRgdPbKcGznwsYLoVE9MfexvqhMPIp9bAcxYVRvjIowP3lZvU7YQVxmoj227wy82S0E&#10;bcKdcGb/FmxZtxhnhy1BnLf5Hzhs7R3h5uUHx7I87Nv6Az5ctwcD7n8Bcb7G2ZkyTi7KaFFGQqEb&#10;e2tI/CAE+frhxJEFuJhbjPYhtNAwEhQjZ2PrGo1Zb7+GzqeyYO/ngzZsoi7Pi4aHI6N9NnJZpsqu&#10;tiwH6D8FQwcORGtf9onsuMVYeiYDt3eLtJqFBukmi+3IvPHREqDtaMyZeCc6hPvpbTHXVLqWzNeK&#10;2Vttnd0R3bErYtx8EeDliLCy/3D8QDaOZRUrcqGh1j97XUxfdCjx9A6PyfXQ4SvoyxYaiphcVFWo&#10;dbaD7/CxGDWwE4pDndkC/xB2nsxhC40Wkk3c9J7M/oazJ8Jj+rAFbyQC3VQIrM1H+u6FSM6tYAsN&#10;V9NDkCihsvAqdv66BIv+OI4RM57BxCE94OFgnJlBoVOihBbM4aUze6s9wmLDkbL1RSw66c7s1Lsx&#10;+yDmAKpnGSXn8Oon/yKgZx8MGtAWpf+eRffYYPaO2nq+OvFr2xl2ew/jan45qqtycHJvJtqEejDK&#10;eOtpyuWX9+CtBYtQEjkAEyeMQnQAOzdQrVKbhdezZs2XzIrZW0sZPfj6L5fj598uoKy6EMknr8I+&#10;D2jjr7zdDPNVqP4l8ZhcK/xcLMrYqimRg6sHfLyCULn/KLIqqlCck4mriSVo08JDM5qZr+tQnHoG&#10;Gxa+h/f3XkRVRTFSr6ThUGkYWrCvMi3h6AHuyL8/4LOfDqDnpIcxvncMe4VTiUojnZlVxKLTEoqV&#10;LFNn9la2+1Htio6D5+GB9C/wX3o+Ooawg4mOxlkFSmI0xNMlGIOjs/DeM4/ApqYcbi1G4ql+bEeD&#10;rfitxfl2mYrnh3yAt5+4l8lQBtfISXixK9vNsIrXDvVavrB3E44cO4WsEzm4uHer+lXbmHlvYOrw&#10;Hgh0VXhdWDF7q1swOwgYvB2rVz+MX9Y4w92/DUZPno5e4cpeaNBooj6rr7CmwWNynRAfqpgdUgfP&#10;UMT1GY5BCV/jntvWwM3VEx36z8DoNpZ8tWMDt4AgRLcOwh8v3o8J7ICQs5c3ht8/Hx28LFPJJbkZ&#10;OLZ1Aw4mnEdGwXv452tbBEd3xH3PvoMhkYa/YpJlb7WWyYdw0tcolmBvdfhzNcpi41CwZxdCZjyF&#10;W9oEsJPD2i005CyD8s6iCAd39asbFQozknA6MQ2ltTbwbxmDmIhA9W6Adoiblsqz1iqHk8LkDvY2&#10;LUXThzHQMhlOnWMy1DAZotozGQIMOkhJeEjfYp3z/AkNfQEldYBaEynvuij9HJIYw2Vp5fXPCIJb&#10;x6JFoA9jodWvJnhtiefPw6abv5Wxt9bVoDg7FSkpqcguVsEtMBStWkYhwMNZ54lRrv557Ybn35zO&#10;q4uzkF5cCUePIIR4aH84j8ojJ5zB0yyH2rqAR9Of5BJk0/SXvuYzuWo5BDZ80Sjue1Qe4ZPC3lyY&#10;GGtNZQkyUs/jwmVilfVBi1ZtERXkodPhd9KJGKOcrqTiN8KlZm+9ythbk5DFzAu4+/gjOiYW/m58&#10;ey5y5TXKW3Qjp0chak1FCa6mEMPt9c9Znd09Edm2AwIMePghzM2ytwogrOHXqAsNjsBS7K1hjIK4&#10;ypFR+1bXwTciHB5O9lqz8PEmAWoY9CflqOL0n6Trc6xjHCQqIzGfUo6ESeyoU0r5UzxxhxWn1eZe&#10;zUDLhgpjsbdKYSL8Uv6CDHIyaiODMePwdN1cGfoulprLV9twOdyC7sVx6J43AWlTbh2z6Kr+kJj1&#10;AYmmq00WDXHE2BoCJC4MxS2RpawXlUd/gh5lI2sE6hqfFcBhctXIlHPJ05+AoblwTrZNvRlGFfuj&#10;CtfVYCRh4Y3HTQu67iPIcN2n6ZXA3mqrZVvk6YNypvLE4YKfNliaotPdR1w+5UB8JzfMjgaxtxYX&#10;FzfpVCS48QdTxt6alge3YD/2JM1Iq2pVzMy69MJArqqo8UotGmiXgOzDV1RUNBlQqcFQOnM1HDn8&#10;QhjpWIxHbd+eySElA6WTSiPkZ+5fnk6pg1BdEAMt1ZPYWYMM9DRB7UWp9cDTvaBrKR03l0ZIa8lf&#10;0rl4MWRu3KQ73tgnpVfSF8/fVLrklSeMgURvoMmMqiSM9KBI/YvGB02MPJkM1aFcvrwwnr+hWMTp&#10;eeW4urqic+fON85CIysri8veKsXFIVaUJe6lBiPCQQ2YHA0SNDhpOmGRIfbXjGPOa8IqhZMGCnI0&#10;QYuxUqMkJ/ZXe1rgP8JDf+KJgWQjfdMrOTFWpcnAaxe0WCLsSq0HHm5qBjwd8/zN2XTkMPBk4vmb&#10;CrccRkG/4nZtCYyEU9z3CAf9KaHd8nRC/jRGiMeH5vSub33L5csLI3/6E+tXXwy8dFSGuC1RXHrg&#10;9PX1vXEWGkKFCwoXFEITnlIXGoSZ96RM+KUqjtfoBXnN/cvDw/MX8PEaphBuzl/CQn/izii0Jal6&#10;IHxKkoH0TU4sQ3P1oE5kwf/00bFSZOLVP/nTn7gueP6mUj+NL4RBqv0K+OhX05lbt7zyBFw87AJ+&#10;TeymuqaydMEhh90QjJSvrnLz9GsIDl3SUhukxYbu+/26lGK1cYm99TwO7diDw4lXUcVejTTeVzC9&#10;YFINWyhVLkyII/3Lk4LnL52Lpi81ZPGAKoTzcMqlEdJq96s/bs385QYSzXia17p2eM20wjXpR/gT&#10;/PT95eHhyaZvOZrpjIGd8PEcTyZefG39BdyizUJtk6vjyWHj6ZznL1fwdazXWTXl4muGUVoqU8pR&#10;n6V+KHZyacRxNe8bcGp6anFN6aScHA5eGql8jOEnh0Uqf53wNYwBUjkZ7kf1zGsDsrlLV4tsEqlA&#10;YW64+XlrE+3cqOyt5di39B3k9JmDYTFhcG2wosnzb6IYhXlUY9/yj5DTfQaGtWO2QIxkWMY8Qlbj&#10;9F8/4c9Dp5BTVo2ypDL0nTMHIwfEwsdSrEo6CV6N5P1/MfbZH5F8JRCT5s3AhMEx8HHln5jXKXuT&#10;Ra5B5vkErFy1DtsOZqJDv1swZeqtiGvprxi7Dw2i1xUxkquN2PrPQeTACQ7sXbdDnQ869+qLgcO6&#10;wVchqi5OO4GtW7fhQGIGUJkJj1bdMWLMNPRs7d0gijIu6lBw5RwStm+Hy9D70M8yFKnXVcEMieVd&#10;Ooaf1nyPX3ZnM0uqw/HwM5MQF2HJz24ZvLoKXDlyHNt/SMHAtyYjwkhmPZouaa+r4v/LqxuSvbUi&#10;E9uXPIBXv1qBMxlF100Z8/ytoOZzj6zD20tXXZPHSMtvc8mtysOhNetQ7eCNuB690W9MX7QI82HG&#10;3qSfPs0FS9tyik7/hQ8+OYDw+LGYeVcoNixbgb0nU1Gh8GqozDyBH9dsQXJhS8ycfRv8sg7h7/U/&#10;I6nASFaJtFWgNvHq7OEV2hIx3XujV+8u8M9Mxd7th3GyzBbK4T+sRXbiv0i+mAiftl3Rt/8wdGnf&#10;AX4yn2hqI7op4lQXXUXCluX4/MctyCm3vJ3Vkswz2Prz+/izsD1mPTSRWWlOw6cfrkeGBZuiqroE&#10;F3ZtxMePvoQfj59HlRHVdHNHo1GrvjHZW5O2LMGvVwLgnl0De9X12YDn30glSrzJP4EPX9vODhkx&#10;2/zEK3NdJCWibYqpLAsnM8IQO6oTYju2RiBjEPXw8tTa/krTDM3pU4njP66Df49RjPCrH8JcSuAX&#10;loNWkco3oV5VWYfQ2E5oFR6HwfH+OHrlOA5kpyO3nH1RpCAiMHVt2jojrE0cAiI7oLrgLL7+9yQi&#10;4ltjbL+2cFXM42EFshmdgW2BM9rf2hGdgrzg6eMLD0baqChXU4zkIwex5pvTTIeh7IS6EWdQvQSl&#10;z4Ed4eHXF1OHTcTYWAccc6rAiY8TkM+aYrBFdqtqkZN8HDtWL0FOywjk5pSh6Xd2egmrTnRzoaGp&#10;Oz3ZWykLetXIeR2qWYJFrgO6TsZDnezw775NqGY1LszLPH+LgNS60GL89ejLsB8+C3erNiGJ2S2x&#10;9LChNfRrEcuzL+Fc5Un880Mh2q4sQJkqHg+/MQeDuoUxumhdczN3fGYwrSgbh/9ZiL2bVoAsv7cb&#10;/QDmxXdW/IEv16B2GDKiNeyd3GBXkoIjaWlIdWiNUZbi5patOrZz4eTM/urYwm4XykuB4TOHITbQ&#10;TTl6ripiu0GF+HXjQfgwI2iujiVoN+Bu3HvvNLTy0d6wmKwaDA6sYYuhY9iz9Ee0ufcedLRPRBnn&#10;XIjBRWmdgQ2zShuFvrdOh623P2qLU3DxxHHk2baEkchStUZyPaItPENjMPzhVxCadBFrl5xsmCeu&#10;x9H/SjFrY/1FMGJKHnvrmPZwYSQmlSkbcd/bG3GJ8WwIkzWVXpG6RdLfiMgMysojtB3aR4XBy4PZ&#10;39DYnef5G1SYiROnbv4cCxx6YMI4RkjkyRYZdeY/qGuoiHX2LTBt7jy88dQjePLlxzHA/SAO/neS&#10;Wau04L6pLkKxxaptq/6Y9shTePGxiTi/4x8knE0DbQwo2dmxBYa3lxfsSlPw7bIl2JPvxdhc70SU&#10;h3JXdzUFKdieWITykE7oHR8GJbEbqOocEDN0DOa+9SKefv5ZTB/dDemZ57H5ZEaj8dGSbaI85xL2&#10;HdiIba1HY+LgdnC3rWW7CZqjt2XQ2TEjj14B7GwQW2RsWf0F1u4pxPQXbkegxWZkZsHTwxcRHeMR&#10;7uMOYxvlv7mj0aSd6cLeyhJXX8WPn36I7RfG4LnZg9QdTGMub5K7JTzqd1qYZTxR4Tx/UTQF3Zbh&#10;6Kd/IDm5Es89uAs12UkocDuOC7M/wOsT46zgMGK9Ku3cfdGtD2P9DfRmHC2A85hVeDG/AKNKKxGh&#10;tC18idqvTQa6DR6AQUOHorVbPk4s/A25aekormzLuCSUO2mTKEWph7GCLTIScj0xccaDGBbfhu0i&#10;Ka3HCkqvU5+ByHMuRFPZ8AcAAEAASURBVFjvrgh1VdZwbUOvd6I7I6SdO2vLnigPLsPu00eQcSwb&#10;1QMiYPk9jVoUXbyEIwt/wi6bXXhkrz2K8rLhuDkbxY+8iDn92WsUizlGB5F+GL8teRu/n+iEGc88&#10;jKE9wmCRtyYaOrCxYYswE6zDlNVyNQS2yKUGe+vtYflsa9UDz3w4F7EBttj15Wp4DrsbQ1cU4Go6&#10;eyfNGAod7aux55v1cOk1DkPPFWr4K3uwtYhujVKoE7o9+y7+V84sprIembJpIY4F34Y7erRg27bW&#10;o/OC02uw4GtPTH3iDvSKqcWR3Rlo19MVvq6WH5qbryYnhPUJw7KkdKTnFiOk8jISqn0wgO0UODta&#10;7HGsedgsRlXuWaxd9S12pdthwt1T0Id9rWTLOCeqa+0Vyrpcg6yEHHiWuSC2fYgyaNc1NE3srX+s&#10;/x45Tm0xY8ZklKacQJZdJiLb+CgEqy28WnXCpA++QB/WNCvyLyHx0HaUxt/GyCW9NCQx/2V5Tgp2&#10;/fA/rDvojXueYm0xJoh9tVPJDoi7WHyxYQpt3FxoaGpVV/ZW9glavr0nbOzKUJxyDufTitEzto4t&#10;QDQzVc61gxt7cpOYC3j+ykEuILFDaP8BCFEfiAFOp2xAVfQAdGGfJ1oTTbw3w9zJ/T189Px69qVG&#10;HbxaDsScfl0Q7mnp5xlBz3K/toiZNBvDFy7AJ0/8hDK26AvreQ96dGgFD22ZtOSyN2FYxtljOLJv&#10;N/YnVuLK+fNYwT7xjh81iZ0pmI6OAQpc5NUyMrACV7aAC0WkAqnsbd1C0JEdHPx2zXpM/WUNal0D&#10;0O3WybijV7jUMGPCmuVlzV4HMLKydsOHoy0b+krTTsO9OBU58T0RHejKS2R6/zr2aWvyaWz/+i8c&#10;LnZD0btPYJmtO6I73YL57z6MKCWcpTXyJt8Nw3ViVMug7L2/ih1msKUvGsixb55zswtQcWUrxk3Z&#10;h9fWvID26StwPGIyevq7wi57J8ZO2qn2HxkXrDUDp5xlUJ7RF/2NXamQffYwqoJiEeTpyg7xCS2J&#10;518venP/8yyvyuGkMLKIqpchGQ1AZcyoWoFLCwR6OGnIoxFBy0vCQ/oW65znT9kSdr2N4bD2lJN6&#10;BhdSc1BSbQe/yGi0iQiGuwErVF5b4vlrqRrpaBr4y9jWUlir9ogK8YNTg20W6WRSvvroWC6NVBmC&#10;X3n+VaSmEnPr9bMw3sHhiGgRAU8niRW4kFDiV67+efh4/hLZ13vVVSM3NZMtRh3gHxEEHSE2GOQS&#10;jCZplkNtXcCj6U9yCbJp+ktfM/bWohxcTElBenYxbD0CENGyJSIDPKDt2ygqi5y475Ef4ZPC3lwY&#10;hUu52kr2QJifiWrPCJ0ZSQmnGKOcrqTiX8ekQkVBLi6dPIvsBk97uHsGou3/Y+87AKMq8v8/6dls&#10;2qb3SkIoAUIPHWkCVhQBEeud3ql33p3nedh+nu3u1PNOTz2xV1SkiVKkiHRBOiHUJKT33pPdzX++&#10;CY8sL29etmbf8mc07HtTP9/vzLyZN2/m+xmcwD1VJFfepWwkLuT02DO6Do3V1SjKr0OkDJae6aR9&#10;CPMl9tbGxkbQnyM7IrbpZIm72HAFWUxTspBK+lffUoFDx+vQb7AGx5avhXrOjRgaxpYJ26qYfy3z&#10;j4E/+44qDOHSuXT7Ch1dqgGTn9hfSEmVpyQnhZMnG+FWGn7CJCUDDdL0oJMKIxnI3xJZulhEiU3S&#10;OjqRmvhQPfAmdZbKQPg7mB46/zOzSRI+4oqQ0iP1aaoD+jN0lEZKVsM4tr6WahNCmQL3BT2PxE5K&#10;TnEca99LYRVoGQROIsMyTcVIDKTsfzixhmxqWqFcKYxCXuIwuqc2IfYX8rL2L5UjtDlx3jx/Abs4&#10;viX3gtxStBXkR33CXm2OsJHM4joh/RCxWueKRmFhIYqLi3tEskQpfZ22srISGo3m0ixeKF9KeCHM&#10;/F8tqoproQ4NYG8ZZj5hWeE8bNSJqIIMGQHNx2qflCQDyUcPXUd1wkOYOrG4AzmKTCQDYedNmJQs&#10;R1VVFby9vTu5EpSMU4xNeGlTq629d19ckvn3hJHaBelXiY6ef8IgTm1XiY6eb9S/hEHenhhprGho&#10;aOgcA+2JQ1y2hwfb0xUZ2TXRIIBSFOviREq+pwFNGBgMcdKAp9SHLHUk6uziQYwaMP1JdTCh8xnK&#10;aM9r0q/UDJvqgvBLyUCyiWW2pwy8ehBkkKoje+KVKpt0Sk6sV6ofAb84jO4F2aXy7As/Hm4qm/q0&#10;MGE1xCJgFstjGKcvrnntmNo8hQmyCViE+77CLVee0GdJv4ZOLo1hPGtdU12SEz8nyJ+wkL9YX+Qv&#10;9rMWHql8eOX1NUa5uiF9UH8Rr2hQGvoT61dKTkv8eNjoGerr69u1OZjAKXVma6zw1GFI0YLAQjoS&#10;VFgmFPyU8kuYhQ5viIlk4HUkXhrD9L1e0+SGIlEj7DWyfATSL+ld7KgT8ho3hZHc4roS5yF3L+jH&#10;kjyE/HlYhbyFsoT49CtXR4bx5K4v5WvDeqD2IvWwlsNlbJiAX9CTsekM4/F0bxhHfG1OmsvyENo/&#10;8zQXO8lOOAQdGOZP/uTE7Z/KojCpPm+YXnwtlGEqVrm6p7wInzhPQSahTDEWqfvL4prYlqk8sZ6o&#10;DAHXZXlfLJzCBPxSeGzhR+WJscjh4MllCTa58uTyNW3MoBffrtyoPEsd5UFjhELPR1gqnoXp2a7g&#10;4qwzyCmoQ0jKIMSHMCM/FnwisRDNZcnFjf2yQCNu2qvP4Jt3nsPq/dWImcwsOt47G7G+KqM3b0kV&#10;QZis0Sil8u7pp8f5nV/h2bdXo6quP3711K8we1RMp0G1nnGN9yH8Yt1K+RnmaL7crcj6eRMjJVuF&#10;nEI3TF14OxbekI4of/Yt07AAE67F2A2TyoUZxjP6ur0KP3/7JT5Y+xMKNaPx0P2LMZUdv/Qy89QJ&#10;T8/kLzUYEk5eGnkZdCg4uhdbt2zH6comtJW2IX7kZMxdPAcJJtovEQYSwiHlpHQuyCMVX8qvo7UC&#10;R7Z8gS9X/YAKn5G4fsHtmDY6BX49t35IJe9szzw9kV6FSYVhYqFNS+E3jEfXOnaCY+vy9dj+8zkg&#10;VA0vlRvcNLEYNX4ypoyIM2pw4ZVH/lL4qFwhDV0b7/qWVM0Y/RH2jtZqZB4+iB9O+LB+NJbR51nf&#10;GYdFj4YqVp+rluPdNQcRHD0SC3+zGNPTYq1y3Na0rdbW14ECc6zCt39ZiGe/ywRcq/H2fUvw/elK&#10;tBtwhCgQtJGQKrHid0tx1Ckdd//mXmhWvoWXvzuB6uaeKxJGZtjn0WpOr8LjL+7EwOmL8MDiRLz1&#10;wr+wK6cSrQ5UP41Z2/DyG3sQPng2HrhvCgrXvoPNe5gJ4hZlfosWV3LWlhfw+o58pM5ZhAUDK/Hx&#10;e1twPLuqh0E4cTq733c0IGvXdhRmFSN5+FiMm56OlNRYNklV4mNQh/y9a/HDvtPwHrcIM5LqsPWn&#10;lViTWWF3NV4C4OLBuGOSMOKadIwe3g/FhYwo7HAG6p3dFceGqzRSNdJhW1MVtm9cjgee/i922Ln/&#10;aBtLGVvwt/h0YwsW3X8PpibrsIkZojxY0nqpui25uLqiIdLeubV/w99LR+LleydgcJQnatPexKeH&#10;CjC9H2PXdCCjUCKxOm/bCw7ig4PJePyR6zAswQsJT6lQGBUNtSIftFISABXHNqJ2+EzcPHcWEv0a&#10;kL3mTZzILcfYWGZLw0P67VI6J/v5Njd2IHXWNEydMhpJYU5o/f5TFNbVollLEw0lDnqGutLDJXgi&#10;Ft7WDyNSmVXNvDp8vrIatRXMiFqywtG31iK/whNa9RAMGZqKUG81/BihnZep50YN1WGzay0qjxVA&#10;z8ykj1wyG0OqW7B3cy4z8V3LJnRBimglzp6BSB6ZjrihHag+vwE7D4UxuxozkJ4cbPbKnE3UqThS&#10;NSYlo7vIO34E3y07jLjYEJQ32URyozPVsXdND79gzFwyBfNmp6DikDOqD7yOgnoWEGb5OsvViYZh&#10;VbTn4bOXN2Du099jVFI4Y9N0RkSYM0orG5hdDRvYZTUsuw+utc21KOnYjZceP9xlVEw3Bn9+bSRb&#10;onSMAZpUpNe3o5y9Sak8XOCq8kSQcwu+zSzCHWOTmC0EBRpdkqhXv8RxWBjrDl+1CtqiA/ihuA6p&#10;nu7wJIYyxTsnRAyagRCnBvz81Rv4dO13cBr0K4REMNsJCsfexmw+5NWdxNc/l+NIzi64NWgwadGd&#10;WLx4DAIU13TcED1+GNrPfIG3/7YYXtpKeCXegHFJoYoZxJ2cXeHBCOk8nEqwctchNLpqcNecdPYV&#10;xchvO33SXpRIqsYEd3JnpttTcf9T9+BU5iEs22hfoiA3dSAGprOXN2aA0lNXh/z8U9hV74w/Wonl&#10;7epEw6CxtxQewJrcafiAsWi6u9BDvxEZy89j6KOBcG4owC+HitDGlpjKPFIxc3Qc1J5d6msqzUWZ&#10;azAiNcx8rIIH7a6pkg9m3vEA0tkKzZmv/oJX91yDIYkBCPdW0sPBoFJElxEjb0T4W2/j/roTGNVx&#10;ENsOlkE9lHVSB5oHuqk17J0UqM3bh2eeexUdIxdiUtpg+CvyzVpUAWyYc/diR06ZQbvwwaMwpSwf&#10;7289hdySKRgQyx5SSp6zugQyErX5SJymQkywB859+zXOn96Ok4WDMTFeaUdRm1GYfxYNba5IG38j&#10;opoysLOoCZmFlQyrt6ImdTVZB3G6wgmhA6dieKSPYiZC1HINSdWeY6Rq+XtPol4JL41OrlBrgtE/&#10;TYvCCyeZfXT7fjZ1dnWH2i8Q7uxzzr6tX+GVFXsw8d4nMCzAOlME6+QifhY56L2uiZkUjxmAMLap&#10;qXO+UHUcb+cF4LEhYWgr2YptZ30wNs6HnQtmRrouvn1m7VuHla8sQ+Ajr2NhegL7vKLgJ62+hQ3I&#10;YzFr8mSkJfhjkH4u3ngvB/W3jEIYm2goGPmlFqWOm4YXn1Mho6IJQf5DENhYi6pBoXB3oM8/JEzZ&#10;8e/w3L+WAcmzcf/8WzAoKhBm7qW8pJu+udCjuigPzZ5BiB6Ujoi4AGRteRJ5F3JQNzQKngrmuXf2&#10;ZGaeBw9HijoAwX7uiGw6huP7y3G0rF55Ew1tAzLPFMIjtB/mL1iM2PazyH97Hc7/cgBVY2IRrJj3&#10;giac3XUM3g0eGDkyFcri1FMyqRr1VrYBnf1LBs+U4Fpri7Fz7TL87/vjmHHXY5g/dRR83KwzKjjC&#10;Wm2f1UGn2dxydhyH6p1tHNvyr6ehW/gAxkSoO61/HmCbyOq0vogO94Zr54oH+3yVPBJzF05gfCfs&#10;GKESZsoy2vIMiEWMy484X1KBVm0Tcg7vQVhiIPtG7TjzzYasjfj3+maMHD0B41ICsf1cFfpF+TDz&#10;10pfuO+umOb8PXjh1f+hIXYi5t94LfoFs30D7WT2vjuOcq90OPPJq/jrZ5txto7ZrtG24jwzQ+7u&#10;TSSDyn6cNBbswTdvfYzV355HU3stsjOK4VoFJCmQR4SZ2YS7jhm9a3aCTu8KZ7K+WeMBj2Y/RnGg&#10;oNbRXo9z5e1wUoeif5SvgoARlG5StfdeeRoP3n87bpo2BJPn2p9U7ZKiqM8rYJ6ha6rA4Z++wuur&#10;9mP0bb/FDWNToEIrWrut9V+CbM6F44ww5khnYhr3uAl4eMLT+M//XBFZm4FC1zl45eEbEEwrHEmz&#10;8Oj8drhnM+bN9R54Ys5ABLJvkerACCQOTMThBnc2P7XO7M9E2EZHdw4YgaVLp+L5l/6AjxhrZZ1H&#10;HB5+ZjgCvAm7YzhVWDKSSv6Kxx98D9rWOsTOfAST4sPgaSy5ggLEPL93Ew4fPYmyE4wnYu9WuLPl&#10;szkPP4fbp49CiLJeCSW05YIERlIV+sKnePrbd9Du1ISoMbchPTVR8aRq6rAUtvl2O5Yv/y3WfOkJ&#10;76AkzF5wJ8ZEKe2zCVO7iwajZk7HLx8txyO3z4Oqw4utIM3AkjlDoVbQfE7XWIWChmC0+fZHkJeC&#10;gHW2XIWSqol7lYqtbYSLPfv2vqGyBEe3rsOBg+cYkd8/8ON7zgjrNxj3PP4SpsYygBa6q6RqlymQ&#10;bRzKyUBRgyfcdE1wCYxFQmRA576Lwn0/oCw+Hd5H/4lHz83Gm9cHotkjitnY8EDhxlewXHsdfjN9&#10;EALUjOvEyFGbZ0iFd/adoArn9y+DbcJNW30JjmWcRW2jFh5BcRiSwgil2F4TIyH3KIlnEE0OJ4WZ&#10;bbCroxUlZ4/jbGEttM4eiEsZwr63M8tzFkw0hPP64vPmPH9SgmATgX5NdXVFZ5HFvrU3tnZvAAtL&#10;HIjoEI3RhHziMnltiecvTm/Kvb69AYWZzM5MGTv27eqBqEQiVWOnfsz4fGWOjuXSyMrRoUV9eR5y&#10;cohYTQ91SAQS4uMQ7ONpcvuXq38ePp4/D7OutR657JNUXn459M5eCIuJQ2xMCNRGnn6j8shJGcSi&#10;ti7gMSyf5BJkM/TnXXewtpCXXw+9q5ph8zX5NIzQf8R9j8ojfFLYewvjYVUOqVo3wg5GUFhTVYH8&#10;KncMTpY/TWRq3QilyOlRiKNtaUBxDttrVdl9nNXT2xexyYNMJqAT8qRfwnyJVK21tRVEYOTIjh6o&#10;1rIM2kUWxWztG4whlZk7sOt8PRsItPBKnoDYotXY6TUH0wOZwZUTx1Ck9UPKkHEYFq8xegmZNwhQ&#10;5Uh1PKofYxpNr/XIlmFpmd6JLc+aMU5eln2fTzQult71ADJg2L0MlWk3wgNXrHOeP+VOdUQY6FcJ&#10;jteWeP6WY2b8KToiVXO2yJidOTqWS2OMXFTPHdQBWAd3NrP+5Oqfh4/nL4+ZYdWxP9bMnNjAa0pr&#10;o/LISQ3WpAMBj2H5JJcgm6G/ra6F/iPue1Qe4ZPC3luYLbASTjFGOV1JxbcUl1x5cnnL6VEunTXC&#10;CPMVNdEgkiCaMNnKaVvqUVXDGG5dVfDX+KA88zCaI1IQ4alDc0t7ZyN09fKDr8r9sgmKHB5eA6DK&#10;MdVMsVw59grjdTbyV9IgzcMpPIjFDxjSJ/lROqU4nk4FjFIyKAE7T/eEjfo0kTLRZNbQyaUxjGfr&#10;a14boOcQhdED1t6OpyvhWUn6FTteGnE8a9yTnoR+ZpgfYRCcktsu4eRNhgT81vzl1Q29ZFOdKo3I&#10;j/qun59fF6kaAXT0FY3S0lI0NTX1mHXa6o2urYVRWDPbB5bsyxI6mLgjkT81KB57q2EntGYjNjcv&#10;MX7Kh/ROclypMiitDkjnvHqgB6FUmBJkIAy8B3V1dXXng9Pd/XIjF0K/IZnt6aR0SniE55D4od/X&#10;+qbyCKMUTprEkR5Vqsu/v/c1RqH+xBiFZyCF8166+hqrGCOVT885ar/iNmwrbGIMgv5o/KZ25+/v&#10;L3hd+u2r/iKFjfpueHj4lTPRoMYoNVkSlCylhEs1YacLwiZuoGIoYtzGpBHnYct7nn6FDkhli2Wg&#10;Tij2syXG3vIWHgpiTIJsjiCDgFUsg1w99KaXvgjn6Z7Kpj5NcglxBDzk11u/EeLa8pfXjgkbhYlx&#10;C359hZ3XJkgnhIHaCrUPQ9fXuuWVR/7kpHQl6FXc1g3lsOY1lSdVFvkTTqmJEC+Npbh4+iI90Z/U&#10;6h+VKYXfUizGpCc8Xl5eRvHeGJOf3ePQzIkqQWiEAiAS9Epib+U1NEFeY34NG51YX8akN4zD068c&#10;Tgqjzmlp2az7MCjdS6yGuEy5JjykE0O9UHqeP4URdurYFslAZXZlZrEUNGBIPfB4/lSspU7QlyU6&#10;MEfHcmmMkknQO4tsLna5+ufh4/nLY6Z22RXDVKxUHjmpwZrqTsDTlXvXv1SGIJuhf89rHi6ef88c&#10;yEeQSWhLhrEInxR2iiMXZpiHcG2Yv1CmEGbML6UxzIPSkB/9SWGUim9MOXJx5MqTS2earrrrj0nI&#10;5JPLufcwwkzs8Jd//Ow93f8fMRTM3mppBZQeWYcPvjuIuia2+bfxNMKmPY17Zw1le0scrSm0Y9/H&#10;/0LFyLswrX8YvKxkWMZS/RqbvjbnED5/bRl+yipA2q0P4a6bpyJCYz57q7HlWiWeldlbrYLJqEys&#10;x95qVHEWRtI2lOLgls+xYt02nHYbilnzFmDx5FQE2dkoWn3pOWz94gus23oAbgPH4+bbF2NKWhw6&#10;Ki9g5/IvsHrTHniOmIrbFt+B0SnhuPzDl4VKMTF5W20JDm1djS935MHLxwVuzGZQoG8gEsffhutH&#10;hZmYmw2is1N0hadO4KdNWZj60AJE9NwyY4NCpbLsQF1JDnau+hq782uha9TByzkcNyx9CCOswHXS&#10;NeWVKvf/W78rmb21Hec3v4kCt1CkjR6NsePnIoWO71pwNNRezaTy8Aq8+O4XOFVSB53wymcvMCaW&#10;q6/LxN9efgVl0UNxx723YN/3H2LVzxmoar346mpifn0d/Sp7a19ovBknVq3Aho3ZiLrmbtw5zh+n&#10;d2zG6p0XYCUbSuYJ0VKE1au+wIbsGky7516MCyrDrk3fYOfZXBz6diX2ny7H6MWL0b8pD3tWrsXp&#10;SvueZnRy9URgZBJGjx+FNEYC6FF3Ct9u/hHwttuIbqB3NrgXn8SWT5bimx0ZaLan4S424anKzcCR&#10;77YjathYjJ+UjjQ2qfW1Ei2Co73GGlSSbS6vZPZWoB7nN+Qj/qFkpCRHIyAkBH7eZFXTweab1Sfw&#10;yrPbERDAbPPTGWTHGJ8vNdjS4xtwNGAkHpk5A+MiGYOoXzT8kmJg5xfVS/jkL66yt8rrx0qhHewk&#10;W0AUhk3th7Q5UxBSdxAnjx9E0clK6GYlwl4WyHXtbQgKHYgZ0dG4dsZw1ByoYmbcy5BZWonAwny0&#10;+QVh/JzrUdt8Blty8lFay04CBtpvTcNV5cPYZcchbJAWVecPoHBHNVLnPYYJ8fa3YtrOVqwO792O&#10;Dw8GIS3aC4wn1X5O14q66kbktgzBlGGpiPR0gyYwCGov60wRrJOL/dRj3ZKvcPZWNBVhV7kOR/71&#10;AbKSq5iRGBfc++zbmDMsFiqH+fRQj42/exqu0+/DIv0mZLGlUHu+CJjTAFvrGqA7tBMv79sENTPb&#10;rU+eg6WPDGMb8yz8IGoOGJPTXGVvNVll5iRwUqP/xKlIJPItX2fkHDyMAm0+EhOZcTpz8rNSGmdV&#10;GCZMm8mOlXnC17keB45egK7IDYlBkYgdEoCDX3yN5367F9oKZkF20kIkhnhZqWTzsnFydoG7Sg3n&#10;xmIcPXkC+4on4clbJkHjefkmWPNytyCVrhHZx3Zi3dq9WHTv3VBnHLPrRIOMmZWXZ2Jb/k7kPV+H&#10;kNJaaIYtwNLn5yHi8oNJZgnd2WaFTSbiHEzbRCJObf17OTzijTrmlG4Oe2t9WRZOnc1Hk2cERgxJ&#10;gLe7+VY2zcFsShp9hwoz//wEbozujyhNBzLWPIn/bjqBMcnhiPQz3TqiKWVbK27e5jfwqtso/OP6&#10;dHht34pzxAFhrcz7LB+2guScgrmLZzAWXVds+/sHyDgyAoMiAxGmeBPkV9lb+6aZuEDdeVSxGed2&#10;fIxlX+yDX+p83DIx1qIj9ZZip08Rfv6e0LeUYc+nH2LF3koMuPUujA9vw74NldC6DED69Glo270b&#10;xfk5KCpvRAKzMGlfp0dNHntO79qJpPnPY5DG3vZNdKi6cIx9Ml2DoGsfwvRBPjhw7AgzgEdPMju9&#10;bDirEN1/Ep56YRRS+oWjLmMfdn3/NbafnorFaRqLq++yybF4sBZ204r9LS7VzAzk8NBkyVJnOntr&#10;C45t3g/3kWloWrMU3zu9guuHxMFboZ8inFz8MGT8NMTEh0PFJkQxuhvw0h8KUX8vW6Z1iIlGE478&#10;53tkZ7firw/sgrY8CzXq4zj/65fxt/nDoPGy14KyaS1P11wNDB+D9MlTMTlRDfXx1fiQEd2V17Wy&#10;iYZ93wB7l+Qqe2vvOrJSDG0dDn3+CZZtOAjfqbfhgZumIUmjstdQdEmo9to8fPHZh9h4sALTbrsT&#10;100bDt+2kzhZHAxN0lQsmD8NuiHBeOejLOzfkofR9w+264ZQaNkngdw8bMqPxJ+n9bfbZ6dLCmQs&#10;2sX5Wfhq5S4U7yzHNpdW1JRVIbmxDg8/+TzGW2MJ4VJhxl04uXggKKYfrokLQRxbhaoL1qGQkRBu&#10;zK6y3kSDJhJSkwkavIXB3Ti4ErEo70velh2XoaN6vKOq1phodK5c89hbz1bhQFYDBkYNQv9L7K3u&#10;GDhlMtxDXLEqwwO+s4le3vIJzyV1WflCW3kEzz79Du5/4Q2MT/TD6b0/oG3sfYzaW7mrMJerwAMj&#10;Hv873m9uASMMRc6mN3E07CbMGxUNLyP5Hy7Pzz53mnj2sPvsPMpLqtES1Yqzh8sQPskDPoy8T/mu&#10;i731ba9r8IcFM9GfbSIj9tZIR2Fv/TQDHv1vwJJFkRfZW12Vyd6KNpzZ/jU+WrcHLoNvwsJZ6QhT&#10;OTMiwXa4su/ndnNtFdj+NTtxsrsQg2+6HdPH9Ye3sx5t7Ptlm3MbGpy06HBTQd9ehCrfUniEqez6&#10;qYf0pG9rQE1lNRo6xmJgsP32i1yqMyfGDzR4Mh7/7/toc2KrGznncXDDMQy9eT6S/OyDr60uDwdX&#10;v4912bPx4j/TUVVYhAtHGzF2dk8DYJfkMOHishUNE9IZF7W9EKteexeHa1rZyQCgoSEODz53D/pr&#10;PKDEz9HmsLcGRAWwY5ZvwW3eQxiTEKJoFlGXwEGYO9APf//jr+HC2Ftr/QfiyT+PRaivh93fkoxr&#10;UC6ImDAR4XTKhM3nMnPWoa3fRAyNZ4ReCqcoN5TPL+V6PDTlbXz+r0fwQXMT1OHpeGjkYIT52LY7&#10;GmIw//oqe6v5ujM+ZUdTCQ7vP4zd+/ehNbsA537+EM5+I3DbnXfizusH2G2FoLGErVIcOYAD+zKQ&#10;XXAO+z50R1jatbhj0Q2YOTUFHy9ficU3f8hI4HwwePotuG5MpMlEa8ZrybiYbU31jCaiCNEzR8PP&#10;zlszOhGzfTe+gVGYOD2C3epQnBGE1tM1bJFzpEUEZsZpQzqWu3cQotiGdN26v2L+dRr28umDIdfc&#10;h3kDrTPRkGVvldsTIQ33cl998VaMn7EG9z0zjW08dkZLixoTr5+CCLbEbUhYdnkq/h3POBSloNUO&#10;y0nVTGdvbd/xIB47PR6PTE6AT8xIjIj1h6eRgx7PmBKtzkitMJGcltWJnp2VvoCT7ChaI3sF8Qjp&#10;h6H9o+Dj4WL2RINXJ3I4KcwaBruaSs6hRhWNEB/Gh2FOgyKFMkd4pFb1eP6URljtM28lTY8GxiJ6&#10;5nweqtmZNk1kIpLjwlk9mD/R4LUlnj/JYK67yt4qX/+8dsPzl6wHXTOK2HJ/flF593FWNw2iYmIQ&#10;E+5j1OBN5ZGTWpWm9i7gMSyf2rPQtg39hWttUw3y8/NQWF4neMHDP5QxtzIWaKcGXMjJRlFZDZxV&#10;gYiKjUdMBCOZlDnUJvQfqecd4ZPCTgXLhV0CdvFC39aE6qpiVDqFITlULQ426p5wijHK6UoqvnRB&#10;HWhj5uCr2adTn/g4ZrtCOhb5ypXHT2WsrtiqVEMl8s4Rg2sb3Lw1iOnXHzFB3ka1NV75hLlXUjVT&#10;KlOqoNrD/8WgZ/VY/c+Z8PPwQ2iQD7y9vTvZHs35wMAb1Khs60w0uqQwnr11JgYUb8Le+hBEuukR&#10;MWoKRsQEGk31zRsE5BqppXVCEnbKxz5oOTmxCYY5FdGlps5/eXUih5PCrDHRMIBh0SXh6duJRhfc&#10;rnpgDxBWvoXV0Nn++9Yy6FX2VhoEqa+KnTntSZyHNe4JBzmpwdrciUZvuDpoczZjxu1s0xK6EacX&#10;9CcexCke4ZfC3luYuAxr3Es9k8mP/qQwSsW3FIdceXJ5y+mxRzo2ASW7REwypv+ebbtH/F48CDNN&#10;NMx/heqlAAouPLkb+jPn8eZb51B0Ngvusx7CRw/PQoiH9b8xlpWVobm5uQcqa1W41j2Ezc7VcGLf&#10;H/3c2FGg9nDEujfDO2ECpjBz2lqtHl76epQWtRi9WsNrAIJ/XzXgHkozwYOnX5pE0cPDEWTgiSsn&#10;Ay+NPf1J31Qfho5kICe12serO8P0tr6Ww1BbW9vJk0AmjA0db4JuGMfW18LAKNY3ldvS0tJZvBR7&#10;q5y81sZMZdGfVB+kZyWFKQEjyS3o01AHVM+EXRxG9/SMFPsbprX2Na/epJ4RhIviW9tRnvQnVZ/E&#10;80Xtztf38hM+faUrnn6o7wYHB9tyosEG3tjr8dwz/hgyKBrtZb/g2cdexOF5EzEjlp0Ft8JsybAi&#10;SVCpxkf+1nBuKl+Esj/BBSekwoWd3LBk86dcIyDcQiMWyhR+peQUwuzxK4VH6GyOIoNURxHqRyqM&#10;9Mzzt0cd8PAIMtDKE12LnVTdiePY+p70KOUIG7Uf+jV0JAevXRnGs9e1oHMxbsLTl21GKEsKB/kJ&#10;OA31JKTh1YlhXGtc88oT/AWchmUJYUrASPhoJdFQxwI+Q8zWvDYsS8iX+gOVKw4TsNhaV0I5Ah7h&#10;V+i/NlzRcIJ3ZBpmDu7HbDYwwjN9BGZ5/x/OlTbgmhjrG53RaDSSlOT0gKW3OSU6qgSp5W5qLFJv&#10;oCQDpeGF2UNGngw8f8JI8knNyu2Bn8oUOqF4ICYZpN6oKI3SZCA8hF8sA7V/koGnb94DgmTsC8fT&#10;PZUdGBjYWTdCHAEPT1YhvC9+5fQWFBR0qU0ZYqE09MerC8O41riW05OAgeIYOkHX4nZkGMea17zy&#10;etMV4RZksCYeXl5S5fEw8mTi5W2KvxQOSk/1RfqgZ5ah42E0jGOtaypL3G4Ij0pl05NHWhz9z+P4&#10;z4gn8cWiUXAuOY61ZVH4SzCz0ib9AmORvPRAJSdUspAZ+QvKFvyU8ssbjAmvII8YKzU0Xpg4Lvee&#10;BiQKpAcfN5JxAYRF6sgxr0NQrhRm6R4NoUGL69s41JfHIjyUn5CnEMrzp3Aqlzq2NcoXyrPkl9eW&#10;eP6WlCWkFfRliQ7M0bFcGgGb/C/VNcWggV8+Ji9Urv55+Hj+vDIEf0HPpuKl8shJDciUp4BHKId+&#10;SS5BNkN/+WtBn13p5eNeHiq0nW4Zu8MJnxR2iiEX1p2D9a4IpxijnK6k4vdE0603ChN00TNel49c&#10;ebw05G+argRM5vcNQyyEmcq34YqGCwbcfB18/roUi75SQdtSgdEPP4l0ts/B1dzebSiBLa+vYPbW&#10;9uoz+Oad57B6fzViJv8KD987G7G+KkUeN5au4hZk/riaEaqtRnVdIObefy9uv3Y4/JltATPHDOli&#10;+sS3HUdXfYjCmEkYM7g/Y+W8/O2yTyCYU4jDsrcCzeXZ2MKYR9ds3gfN2Fm4nRGADU8MsmhnvTkq&#10;NCaNrqEAO7Zsxfb9p9nJkza0+SRi8vS5mDMmzv5Gpy4KwGNyVSmuM3agpvAsDm7fDtU19zCjWPYk&#10;VSOm1CxsX/UZM/ndCh8XN3Y834cdeQ3GxNtutwpbqjHt6/I4HWiqLsL2NZ/grZXHEZU4HQ88dhs7&#10;3NC9XeDy+Kbd2fDJ5ozwCQvx/Osv4NE/P4rHn30Nf1oyE4GetMJgGsi+jX0ls7dWYsXvluKoUzru&#10;/s290Kx8Cy9/d4IdsVTmpyWpeq8/vQ5P/v0ARs1ZggfvHYsj/30Wm48XoFnbc/+BVHol+VVnbsR/&#10;P/kM+88Xo63T/LCS0PGxOCp7a0dzAb5e8TE2X6jFzLsXo6P6ND5bvQbna3V8Ye0Y0lhyBrvPFaI8&#10;YABjWh6H9GH9ERvoqZxJEY/J9XyNHbUmXXR7XTEObvkYb6zcggq70qR24XP18EZkvyEYN3okhiT5&#10;oz5zBTZvr2abny/f+CwtjfV92xtL8cuWFfjguxrcdNciDI2uwav/WIazjdZhkrLhigZbsnH3R7/0&#10;8Uhgx53owIyLLb6ZWFnnVzJ7a3vBQXxwMBmPP3IdhiV4IeEpFQqjoqFWqMl0qaptqu/A6NtuwK3X&#10;MUNjXi0oef9lFNU2QcvaGC0tO4yrPYv3/70D2nYPqD2YNcCutXwHgO+47K21uUeQ2eIEv0k3Ydrk&#10;JKTEJ6DJxRcB9ny5lanx+tJCuDlrMXDgIKQOCoVa7QeNr5diJhpcJteKZsxig6dinLYe2YcP4MsP&#10;MhGTxoxk6awzeJovHzvt4xuEweOZZV19MyPM24i9NWrc8NhNiPe24bu/DOD2unJUlJyCz/R7sPDG&#10;YSg74oTqzPdxrPC3SE72lklpXFDnRIO+PUl9U+J9HzMuayGWdc7jUm60CZK+94i/lVGYlB/5m+Su&#10;cPZWbXMtSjp246XHD4MdmGEdbgz+/NpIplPHGaA1KdNwX7IagT6eaMn5GWtKWnGrhQa7TGojVonc&#10;iB3P/QstCeNwY6obKhjPjDLfqaWEdVz21nZmur791H5sWL0LB5e5QheWhpvvuBOpipxot6H0aAFO&#10;ffo1yhOO4Gc1o+3uNwl33rkYYxIDpCqmz/24TK6Mj0U5jhlhPHkUe95diaQld2Cw62k0KWBS7+zi&#10;Ck9vH2iLs3Di8LfIT/8d/m9SHDztM89gCwEdaOnQoc7Nnb34MGzsy0NHYy0OnSvDfGtNNHiDt3Ia&#10;SzcS3oSit4003Tnwr8xhb21i7K0ZDsLe2vVxwQcz73iAsYZqcOarv+DVPddgCHtwhXvbZ8mOXxvS&#10;Ie4+QQhhQdVZP+KhP7+IqAVPYXJSuKJNv4slKdr9Cd5pjcLi6ROQmJOHPYzo3t7vWGKM/HsHZm+l&#10;FS/nKAyfOBqLZ8fi3JoNqNyxDdlpSRgWZB+OCb6e9QgcPR63ahLhxaxuqhpOY8XaC9i25QwGxqfD&#10;x04DkiFeHpPrxDgfw2h2vW6uyMW+/euxLXE2npvSH/l7T6JeARONTqV0MOuvOWfxy5563PrCDATY&#10;a5bBwHj6hiAqPBEF/3kWi8+lIjj3R+zLc8cUIrGxgru0omGFvBw+C3PYW49sPgSv9BFo//ZxrHd+&#10;GdelKpe9lXE7s6WfsZg1eTLSEvwxSD8Xb7yXg/pbRiGMTTQcZV2j6MCX+NML7yBy2v2495a5iNGw&#10;5WRHAY9mZH68Def2nMffT+6Ee0MRatx+wP5FT2HposlICFLS26BUl3Zc9lZ9WyM6oqORPGYmpk2K&#10;RmLTOXx5pAaZ+XVsohEkJawd/ZzhHZuIEdEDEMAMHnm0ReDYns9Ryl5sGnXKmGiQcqSYXDWelx+x&#10;tJ8S2Rv6hVwcfnMVdjntwoN7XVFXVQ73zeWof/BJ3D+BuEbs59obqpBzKg/Zzbfgr8nW2XRprjQu&#10;XoEYOmkBXvLsjxIyPjkkFGEHf0FIjHU+gXVONMwFd6WlM4e9dcCUMSgrOoYfTibiuht84KZEtriL&#10;FeUZEIsYlw9wvuR2DIxxR87hPQhLfBBeFnBs9HUbaMregj8++wb8ptyDO26YgnBGXdDWzgw4uVvn&#10;OJbt5XHH4Pv/gtduZcytrPcV7voMx1QjMG1cCoIdYlXJcdlb1SERUNeeQd3pC6idqEFxVilQ74bw&#10;QAVO7joa8cv6b3CiQoWZdy1BTEMOikpa4BofDrVSxnEek6tWxz7NKgGkM/yYYcXbXv4v0tkKUEt1&#10;Lk7/sh2NaTdhSj8/23f1XkqgiUZDXRaC5v4WwW72fVPSNpXj1JGdWH8qFk/cl4Qz+77Fl0UNeCTa&#10;OhOgqxMNg8ZgHntrJGssOcxqaCuaWnXo3JNokKeSLp0DRmDp0ql4/qU/4CPG3lrnEYeHnxmOAG93&#10;h1nNyNy2EoczsuFW+RmytnzDjuU64bZn3sEiduTPMTa1uiBkBGNppOVb9mw5X7UPOr+x7PNVBHzY&#10;d1HlO8dlb/WKHIEbJubi4xVvYMH6BqgDEjF3wZ1IC1fgRMPJG/0HJWPrR1/ioUVroNJqkDRiNu68&#10;eTjUCvhsQu2Ux+S6ZMkSZqgxWAFNmW261ASh//TpSGZ9rbEgE971eahIG41+IV52xseOk9aziUZF&#10;PkbfFAF7T8tcPNTQ+DihafuTWLLdG17evhh/6yMYFmCdT+qy7K12rgmTiifDRFIWM3kGpaQzN5W9&#10;NRg1RzMRPiYZZ996BDnXvIiFoxiLqxxdoUHBPGNKUhtzhWSmGV8RUnX/ttWX4FjGWdQ2auERFIch&#10;KYx1kY4cd0cx6YqnXzmcFGauwa6avAycLapDG1veE1zUgDRmfdbLbLP2wh4l8f4fnj+VS3VkDYNd&#10;zeXs7do1kJ0m8DaajE+Q2/CX15Z4/oZpTb12WPZW2vDGdtfn5uSgsLIRqoAIxMfHItRPZXL7l6t/&#10;Xrvh+fP0r2utR+6FHOQVlkPv5IOIuHjERQcxdmjjeiuVR05qUz+1dQGPYfkklyCbob/UNZ/JNRYh&#10;vsbteaGyyIn7HvkRPinsvYVRuJTTtTahvroU7b4xJtOxE04xRjldScUXY2prqkZVcT6cwgYiVN37&#10;S4ZceeK8De/l9NgdT49WYm89cwr51e1Q+QchIXkAQo2sx+58Lr8izL2yt16eRNl31plodMloPHvr&#10;DAxqOIOKdnYSRteOfqMmIS7A2+gBjzcICA1K3LAJndCApcKMriHGsEgnvFxcLH814mElf3JyOOXC&#10;jJbFChGFB7IYj1wHpbhCXVgBgsVZ9H09MJZH1oicnJwtOrVEOhbrXVCGoGPhXvgV6oWXTojH++1k&#10;GKUFJYb9YjPlRe3VX2jnhhEFPzE+wZ83eBrmcematTM966+MDtVkXiV6vhAGMY5LeUtcWKpbiSxl&#10;vag8cqZgpPikS5P0SInMdFQW/YkxCv5SOGyBj/LkjRk80QTcYuy8+OSvZ9wtcGYcQ8bNZzuzonKk&#10;HPm7u7vb0jKoVLG288vNzUVTU1OPAgRF9wgw0UOr9UaQP2twrir4aitQ3BSEUM9aOPlo4N3SDmdP&#10;b7RXFCG7SlrhUsXxsJG/sFIgTkdh1LDpVwmOJwPhJ0erTEp3PBnoISjUg7ij0j2Fi/2VJis9mAgn&#10;1YMSsfJ0T3qsqalhtiPUELO3UphcOgrvC0f6JBxiRyyaFEYcD4aO4vZl3yUMvDYqMF2LMcqlMZTF&#10;mtdSdUm4BexSfFDWLL+3vKTwURrCR88H6luGkw1e/N7KsSScaCCoTsXsrfbAYigHrWaEh4fjivl0&#10;0tDQgNbWVkMZbXrd1toGZzdXtnph/qoANVTDBmoImDq8Izsa4Eg2KTns3fiN1auj4JSTh2QgJ1UP&#10;cun6KoxwCRjFZVKfpgeVMGkVwpVeL3I08YIM9v4ljKRHD4+e1sqUol9hoqHUtkt1KLRde2OkyRjV&#10;KU3MleSo79Lk54qZaFCFS709yw149q4Q3jKY3ARELswe8vAeBjzZCKNSHmSCvngPCzldK00GXj3w&#10;/AXZ7f3L0z3hEh7eQhwBq1y9CHFs/WtO/VMa+uO9XFgbs1zdk27pj+IYOkHXgu4Nw2xxzSuvN131&#10;dRsgPGKd8LCTnqTiW0N/PLmVUp9iGQmvjdlbxUXa9p4Eoj+h8oXShKVvClOao8FYypEMYjmEeFIy&#10;CmFG/9JDhiJTOUYnko7I06+cvinM3M2gAgrDTs/TlRC3t1/CI3RUw7jkL4QZ+tM1lUkDhqVli/M1&#10;9543seP5m1uOYTqhDizRgaBfIS/D/Hk6lqsXw/Tcayu0fx42KpMnk+Bvmr5oQtAliWnpunBQSqmJ&#10;DelbwNOVe3cZgmyG/r1dX6o/E58pgkyX0hsURPiEcAPvzku5MHFca9wTDjFG8qM/Kf1Kxe+Jo7tu&#10;KYzSyDmhvN7iifMgXUlhFMfrujfERPJJxzLWV8Dc+1ZXY3O8kuJdZW9VcG2248g3H+G74xfQ1K5H&#10;4+lGzHj6r5gxNAIqI3fjK0c4B2Vvba3Az5u+wgcrd7DTG7FY9PBduH5KCvztRAhlfH3qUHbuEL74&#10;4itsOdCA9GvnYfHtk5iRNHsfdZSWQNtQyojAPseKddtw2m0oZs1bgMWTUxnLr/QLinQutvWtLziB&#10;rVu3Yf/pEqC1FD4JIzFjzmKMTrSOoSfrob/K3iqvS2KUzcHOVV9jd34tdI06eDmH44alD1mFTVZ5&#10;r/ny2uiD0KvsrX2gZPOL0Jdh57JP4B7eD6NHj8W468chLFDtQDT33aI7LHvr1hfx+o8FGDhrEe6Z&#10;H4W1H36DPRkFjCuhWzYlXrWWHsfKL9cjqzYKS+6ciOpz+7BizS5UKZJophknVq3Aho3ZiLrmbtw5&#10;zh+nd2zG6p0XGGW8UpwO5ad/QvaF09AkD8e4CdMwdMAgBDJeFqW5q+ytvdRIRyuqcjNw5LvtiBo2&#10;FuMnpSONTWp9PawzRbi6oiHS/1X2VpFClHbbUIxDRYm4ccAQDIjUIJCZjvb28WYslxau8fW1nA7L&#10;3trOVpISMOPaUZg6ZijC3bPw05f/Rm1dLYgWQTHWpyXqs8PFB4MnTMUQTQKGJ7SjKuM8ioqL0MQm&#10;GgHKWSToQt7Rjo6AKAyb2g9pc6YgpO4gTh4/iKKTldDNSoQyhvIWRlhWBucaTwyYOxipoX7w1QTA&#10;R9Vzg6lEdfSd11X21t51rWtFXXUjcluGYMqwVER6MhK/wCCovawzRbBOLr2L4RgxrrK3Kr6emkrO&#10;46SWGe169z0kV+ah0mUKnn37txgW6ws7W/E1QXeOzN7KLINOXIhoTx94qzxReGAfcut8MNWdJnsm&#10;qMAOUd39YzAyPRylZw/hrX98huWHwNhbr0WAEp+CTmr0nzgViU6uUPs6MyrxwyjQ5iMx0Vc5Ngna&#10;6pBVU4u16w9Aw8gBvdwbGOZFWLJkMRI0xhnssn0zuMreaoyOyZhZeXkmtuXvRN7zdQgprYVm2AIs&#10;fX4eIi4/pW1Mdj3iKLGL9QDZVx7msLd2YtNX48y5RsQmhMGDHXlV6rt118q2Y7O3drjF48Gn/oqY&#10;pH7QdJRj/ZPP4IfDs5EcPgh+Sn6dNmjERbsdmb3VGepAMi+tQ+6+j/H8qxsxbME9GDEwEh5KbfgX&#10;de/s6g4v9qcJjsSIUaNx7sI2Rrp1BMX1I5Hop4w1gu5m4gK1P+1zaMa5HR9j2Rf74Jc6H7dMjLW7&#10;uWoBo77DDSnXzMFDKTMQERuChsy1WJN1DpszSvDAxBhFPAevsrcKtdXLr7MK0f0n4akXRiGlXzjq&#10;MvZh1/dfY/vpqVicpuklce/BVycaBjoynb21K/GpL3+Hv342Hv/+aAniw70NclTY5RXA3uriE4IJ&#10;U5MQF+4PD1dmp+P6f+P3+eW4p03nIBMNR2dvpTbdihPfPYVX3ylC0ux7cNutkxEdoILCFzSgZSaf&#10;y+tb4aIKR/rMWxlz7gV8m5WNQ3l1SEwNVFhnZXC0dTj0+SdYtuEgfKfehgdumoYkjenm0m0lmJOz&#10;JyL7DUF4f2+EhviiOawJuzMPo+RoOdrZRMP+axpX2VuNrXsnFw8ExfTDNXEhiGM8MHXBOhQW7MHG&#10;7KqrEw1jlWhsPNPZWxn549ntONqeDC9POi7WdWxUqS92VwJ7a+WRd/D0OwPxtzdvQZJ/NfZsKUX6&#10;Pf5QuSntIzuv1Tk6eytQtPsjvPq/k4iachdumM0I4jwZXbheBxdmtlipbZ9qo6FgH776OAPu/Wfj&#10;7tujoKvQwrPBA4HeCttT0Nl02nBm+9f4aN0euAy+CQtnpSNMxSy8trbDlX0/V4LTNxbg+28+Q4VH&#10;Mu66awEac06gzKUUsUkahXzeucreamw7aavLw8HV72Nd9my8+M90VBUW4cLRRoydbZ3TQ1dXNAxq&#10;wmT2VlUp3ntiOVxn9kdj7lf4+NuB+OPicfBT238ubyDWpcsrgb01cOAsDHN/Fo/et5zxy7TCP+V2&#10;/Dk9wWq7oy8py2YXDs7eqq/A/o824dihDByr+C9+3vIBO/GTgIdeeAwzRiayI3E2U5zFGXuHD0D/&#10;+O1Y/s2DWPeVJ3z84jBrwV0YGqG8460dTSU4vP8wdu/fh9bsApz7+UM4+43AbXfeiTuvH6CA1QJm&#10;p0MdjsHxMfjoy29w+5ovofMKxoi5CzBvTJRCVreusrca22ncvYMQlRQD3bq/Yv51GniqfDDkmvsw&#10;b6B1JhpXjGVQMkxElkHFxkwEg1Jif+kKMJG91T0QzVmF8PbPxa23bMMznzyKOaNiGLuicU9bnjEl&#10;wio2DiPgNc34ipCq+9fR2Vuhb0Vp1nGcLahFq94VIf0Gon9UEGM+NU7n3ZroviKdkr7FOuf5U0qq&#10;I2sY7HI49lZmY6YkgzE81tazDyiCUyORUZqH+Jt+zNgcHculERBJ/+pQX5GLnOw8lNfpoQ4KR3x8&#10;HIIZe6uprUeu/nn4eP6SWHXNKMrNQ34R+wwhRHDTIComBjHhPkbhpfLISRlrorYu4BGyp1+SS5DN&#10;0F/6mthwK3CBseEWldfD2ScYMfHxiA32Mfq4OZVFTtz3yI/wSWHvLYzCpdxV9lYprQh+erQRe+u5&#10;U8itbIObtwYx/fojJsjbqLYm5CL+pfq9yt4q1srFe+PZW+fgxtRwOJcewqercjHu1msxOMr4o5a8&#10;iYbwgJCCRxUn1Sml4nL9rMjeynsYkD/P+qc1ZCCGwQ7GaOlihWOtPDwkA+laSt/0AJSrJ67ubRRA&#10;MpATY+X5C3GF8M7EdvhHKF+Mm6DwdCyXxhgRqH+zk7iMndJ89lYBr4BFXC75C3GEMLoX2pTgZ8tf&#10;KQxCeRRG+hXjJ3y8wV1I2+OXydXJMMuGJGcT+6NQvlhXPP8eZdvZg3CKsRMknr8lcM3RiTlprP1s&#10;JfbWzhWNHTt2ICsrS1JhliimL9PaomIN8Wtb6lFV0wgnNxX8/Hygry9ApXMoQn2YEtsaUdvQBncf&#10;P3bEy3h6XR5mWoUhsiNioxU3Yl4aQ6x9ec3DQ42LWDd5Mkg95PoSt7gsKTkIP/0RWZ+YQVIqvjhP&#10;Jdx3vk2whyHJYPIAogQBFIqht0kDb8Duy3ZjTlnmpLGkiqg8qWcBPQOp79EqNTGTKtEJz+m2tjbF&#10;YrS33ojkLTU1tWuiUVRU1EnJbG9QlpRvnU8nliAwPS3vYUSy8OThdUzTS7dOCpJBauWCOiE9jMUD&#10;NJXKS2MdRKbnwsNDdUCOHoTiCR/5kx/Vh5KdXD04ggxK1jEPG2+w5vnbo/3wsNsDi1SZpCvqf9T3&#10;xBNkwk59ln77wsmVJ9W/KL6A3Zr4KF/e80YOozUx8PLilU96CAwMvHLYW0kgy/do8NRoG3/CLDUQ&#10;C42JKk/seGnE8frqnvBIDcTCg0BKBsKmpIcuYaE/8QNNrh7kwvpK94blkL7JiWXg+QtpSQ5eHQlx&#10;bPlL5dOfGDeVydNxb23LlngN8yYcPNwUJu7bJI+Uv2Ge1rzm9U0qg7BI1Xtf65ZXHs9fwM5rM9bU&#10;n5AXYZGqZx5GXrsV8jP3l/LlyS34C2ULZfAwCuHW+qVypdoTtUFa3TZ1D5S1cCk7HyJVO38Ce3/a&#10;g/MlNdDpew74thZAqtKoTJ6/rfHw8hcauFQ4Dyuv40rlIetnpWrhdRJxpxVjkXr4iOPI3ZN+eDqS&#10;SycVxqsHnr+QhyXlWwM/T/cCPkt1LORz+W+X3iXm8ZdHk7kj3OKJhBCdp3Oev5CO92uunikdlSnl&#10;SK9SYXJppPLp8hP0aXqHpPKkHA8fxeWlkcqn268bI6fI7qiiKx4Wnq7Mwycq1MRbHhYedn723Xri&#10;x+kZwpOZyifn8ixz1GF4naZnlsr0EQYvcefh+fOlIFK1O/FecSiGRevwyWNPom34TCQGqthOaulO&#10;y89LPkSYbYpjiWUwDKcwXqUaxuvtumjvJ/g8wxXJUewokwU2KHj6lcMphMnJ2Rt+tOXjk1+xI65p&#10;yQjy8zR6l7tUvjwcPH/KwzIZ2pH983o889xLeOudvWjXhCM2MsAiWyC8tsTzl9KD0X7E3rr+Qzz3&#10;4qt45/0D0F/Eb047MkfHcml6k6G5PBsb33sL/3z+n9iZXYHAqH4IC/Ay2f6HXP3z8PH8eZg7mstw&#10;cNO7+Nc/nmdkarlwC4hBBDNUZ6ypfaE83vNCCDcsn/zoj5fGMC5dN1VcwLb338Yrz/0nhWP6AABA&#10;AElEQVQDW88UwyciAWFB7NSJOCLnXgqDEFUOh1yYkL7rt4uVdMsny/DR6vXYvG4z9vyQAd+04Yjw&#10;Nt66gxRO8uPhkIp/Oa6Ld4zMrPDUUXz32S4EDR8MHxlIcuVJ5n3Rk4fx8jR6NFTlYsPn/8OjT/8H&#10;W3ZlwzMqptMworF1eXl+XXdUNn1eurqiIdKOQKq2+NoJGDw0HTPS2vHVoQK0abtmZqLoDnmrrzyM&#10;P724DJtOlKBVK/1GoWTBWioz8e69v8fr63egormNPRSVjLYntsasLXjljR8RNngm7l3UD+s++gK7&#10;M/LQ7CByZDkoe2tHcwG+XvExNl+oxcy7F6Oj+jQ+W70G52uVSN/ajIxvVuC71WcRPGERpvWvwsbt&#10;n2HlMUbHrhSnr8Whb1cyivhyjF68GP2b8rBn5VqcZscjFeNszEpqmZxsElR8Els+WYpvdmSg2Y5D&#10;jLaxFEe3fItPN7Zg0f33YGqyDpv+8woOlnQfYrdEVpn5kyXZOmjaK5xUratWqrHq98/C08+LHfFj&#10;1e8gg1t3i2rC1leeRGFIEErdKsCmGQ4ngt4tCNMW3IKhI1IRpcrGhk/3orqunlnXBFSWvD50K8mG&#10;V47L3lqbewSZLU7wm3QTpk1OQkp8AppcfBGgRMOgzPx4xgVmmyI0FTfNm4eomlAcf/sIsvfmoyUt&#10;DMwYq/2drgk5hflo8wvC+DnXo7b5DLbk5KO0lg1OgQoxWmhjVlJLKqG9oRSH927HhweDkBbtBa0l&#10;mVmYVscK9/ALxswlUzBvdgoqDjmj+sDrKKhnAWGWd5CrEw2DCpIjVXO9uNnOILpDXp759mW8GToL&#10;T01vxWfnaKLhaDMND6Td/gQG+zbj+IZ32FTJ0fADXmGDMWuGE/J/XotHP12BXU4pmM/o7pmFaQdw&#10;jsve2t7cgvZT+7Fh9S4cXOYKXVgaY2+9E6mKpJ3tYANPDYgIzt3NE+6e7JNJWxVqq/JQ2z6Kfe5U&#10;QFNxCcDQIQE4+MXXeO63e6GtYG1j0kIkMq4MpThbs5KaLaeuEdnHdmLd2r1YdO/dUGccs+tEw00d&#10;iIHps5Do6gtPXR3y809hV70z/uhrnQnjpUcbfcsV/9GOUbGfPe87v/VI4CRMxn5TlGsYPFK1yUPC&#10;4EpEKKwCzh7Yi4yierTpuge4ptJcXKhsYm+k3X5y5dgrrClvC554vQ5LFs5ltOoB7DsqGdqxFxpz&#10;y3VBROooxEWEQMOsgV5qwOZmZ4d0Lu5e8PHyREBEMqZNSUdS82FcyMtDQ5sd106N1kMXe6u/2g2F&#10;+xl76yvE3jrNIdhb2c4adrY6CsMZzf2fnngUN2laULljG7KrFWinwUWD1OHhKDu3Bi8++hv84enX&#10;sGLDL+z0AzNUp5A+q2+tRP75SmhdBiB9+o0YE+UPbT5ZCW00ujXZPOIlVtKn8H9/+DUWLx4Pnxxi&#10;Ja22edH8AnSounAM+75fg6BrH8L0QWFw0bFjvAZjCj+tbUJoQqv2C4SPUz32bf0Kr6zYg3H3PoFh&#10;AdZZi+jMhQZqqd2p5E+bRI3e2GIbHVzKlSYTUjgpAmG11MmSqmnzsfy1TQifOh4DfT3getECXta+&#10;dVj5yjIEPvI6FjLODTd3624YtVQmw/Ql+1fiZM4elC49h2+05Thfo8Ydx+/Hey/fithAL4cZtNn+&#10;IgdciemuidaaIhQ1e7KNiANw7c2xwPnN2JSbi0m1adCEqLojKvbKMdlb9cywXkd0NJLHzMS0SdFI&#10;bDqHL4/UIDO/DsPYipKinJMHksfNwz3eccgpb2fPt3pm/I7RHbiFwoQ9jDYVSddQjJPFwdAkTcWC&#10;+dOgGxKMdz7Kwv4teRh9/2BF8LHYmpXULAUzFu3i/Cx8tXIXineWY5tLK2rKqpDcWIeHn3we4yPs&#10;8wxorS3GzrXL8L/vj2PGXY9h/tRR8DF253EviuicaAhHUMSrAjz/XvLsESzka+mExbjdsz2KN9pD&#10;jlStaMuH+E+2CvdHZSEgMgIBKjc4s5lJWPJIzF14EvvJnoRSXjU4EgePuQ//e39eJ0dIc84PeP9o&#10;CJbczNg3vZl1U06aq97W10B15jf4+zueWPynm5CewnZ7Z+sREq3utCpr/dKsn6OjsreqQyKgrj2D&#10;utMXUDtRg+KsUka/7IZwdqJMea4ZZzdswqkyPVJunQ+v88uxKaoOXoPClUNcx9h625zb0OCkRQez&#10;mKxvL0KVbyk8wlQKYW8FbM1Kala7YZPIqMGT8fh/30ebE1vdyDmPgxuOYejN85HkZ51PFabi0jVV&#10;4PBPX+H1VfsxYcmfcMPYFKgYm1Fruxs8rPCZzjrrIlyp2pG5+Qs8/b81aG4digdf/C1mDQmFmwUE&#10;WNyirBDgrErAff+3FEUNnnDTjYVLYCwS2LFDV2ctzu3Pw/U3/p7NNovwv9e24y9PXIvIIC+oAyOQ&#10;ODARhxtosFb2cO0dNQKTImnzpBMaMwuwuS0Wk0fGQ+3hqnDknMpVtro5oAFN8kQMC30e/35yBf7O&#10;lks14WNwz9ghzJy9FXo0t1QrBTgwe6tX5AjcMDEXH694AwvWN0AdkIi5C+5EWrgSJxruCE6KxJnd&#10;X7ITVmsYU2oghl57C26YEKOYlUdXv3jMnJqCj5evxOKbP4Te2QeDp9+C68ZEKgajrVlJzepVTq7w&#10;DYzCxOkRLLkOxRlBaD1dg+Fj2Eufl312gzdUluDo1nU4cPAcSmr+gR/fc0ZYv8G45/GXMDXW8v4h&#10;y94qfFIxS5ksUfXBj7Dw9xm45S8zEViyH699U4N3v3kRAzSMLdGMQYL2aJDde6mVEdpPYi3LoD1J&#10;1fQ49O9f46e0p7Ek6iQeeLoa/3wmFXr/BCSEeKBw4ytYrr0Ov5k+CAFqNmgbKRthlrJfIrdyY2md&#10;CHWpbypln05UiA9hJHBGss0KaQ1/eXUih5PCLP4kp2/CmcO5CGGTPD8VszxnpM4NsQvXhIdW3YSV&#10;t978KZzqiPcZT0jP/e1oR0VBJs7nVKChnZnojUpAv7gIeFsw4eO1JZ4/F1tvAQ7N3kpso+XIZWyj&#10;hZWNUAVEID4+FqGMvdXU5iNX/+a0Jym161rqkHshB3lFlehQBSA2Ph7RoX5G29EgHOSElWnDMqit&#10;CzgN/UkuQTZDf+lrps/6Ksbemo2iMrZxVRWIqNh4xERo4G7kl2wqi5y475Ef4ZPC3lsYhXc767CS&#10;Ek4xRjldScXvxmR41YG2xkZUl1TAJz5OdrVKrjzDHMXXcnoU4mpbGlCcQ8yt3cdZPb19EZs8yKLJ&#10;D2Hulb3VGIAC0J6/LVh/30RsGf0vPH7LALiwgW3foUqMmz0eQZ7mvUHzBjUq25oTjZ6yAI35v+Cn&#10;w0VsidAdLsGDkVy/AXt85mJ6YDUyTxxDkdYPKUPGYVg862RGDty8QYAqR+ohIOAyvhELKWz3S1jI&#10;iTsh+cnhlAujtH3peO1cTjZr4Ot8iLKNfU5shc/UgU5cPk+ftpZBjMPUezl81KaEcMN8efVlGEf2&#10;muXb+ZmT+tnF9isbnxPIwydXF1L9hJP9RW82AWY7tmkV0hxmVMLCG6ylcJKfXBoprB2MDZowOrGJ&#10;AaU1xQnxpfRCYab4y5bL6lxH7ckMPfLyJXz0J9avnEy8vIzxl8uXwni6orylwowp05Q4Uv2S/Igc&#10;z4YrGo34fF5//KciGYGetH8BGLHkGfx1YTr83K0/0di8eTMaGhp6KJRXAaYosDMuewutrahGS4cr&#10;fAL84VJXgHKXEAS5taGx02hUB1y9/OBrwts1DxtNQATWUHED4aUxWR4bJyD8NDFsaWmxXZ30kQyO&#10;zHxKLMDUhmi1T+qBKG5fNlZpj+zl2rOAjeIYOrk0hvFsfc3DwcNNeHhpbIWVV57SMdIzkJ4ftPJJ&#10;bdeejqdDGkRVKraTgTEjG2LkxbeGDLy8lVCfUti8vLwwePBgG+/ZYZ+cnQfOxR9vGwlV3RH89h/v&#10;4caZwzE61NUik9FSFZaWltZZ4eIw3qqBOJ497nnYqAFTmNSnIAqz+LODFYUlPOIBjLKnhwQ1fikZ&#10;qEFSGvpVguPhEWSQ+ryltHqQk4F0LPXJUQkyEG7hIWlsWzAnjbF5GxtPDgMvjPzJmSqvsZik4vGw&#10;UFxeGM9fKn9r+EmVR37UPklX4ucL+dHzUexvDSy8PEzFKBWfl7cp/rx8SSeCvsT58dKI41lyzyuf&#10;6imIneiy6WZQ7Ulg6j+ux6RJ/aDSJ+LGh99CRmEtRgR7sYZi3UEmLCxMclCjwULqIWuJUq2VljfR&#10;oIZBjipP7ITGJBUmjtsX9zw8PH/CJCdfX2AWl8HDSjjpT+qBpjQZhAevuF2QbOSkZCB/kkOchvz7&#10;ypmjY7k0fYWbyiHdSumVp3Oev60wU3lUt1L1Szok7PRr6OTSGMaz1jWvPJ4/lStglpLLWrgM86Hy&#10;pMri4eD5G+ZpznVvOpHCKJfGHAy8NDwd0XPJxuytKiRcG4vtOzJR06ZFc9l57OiIRTTZazByoxBP&#10;KJv7K5i9lWSXalCm66TnJMb0PPgPWzmc1CilHtCmlE86sI4e+KXyOo+QwlIZmACdMlinJqTbRW+6&#10;tkSHQh1IzIcFFfX6a46Oe0vTa6FWiEAYpFa6hKx5euX5C+nEv906prYiDu39nnBKOWq7NAiJHZXH&#10;SyOOa3h/CaehpxHXPH1ITYKE7MzFKKQ39VeuPCld8WSSLvfiM8CIupXDwStTTo/yeExrb3LlUzk2&#10;XNFwxvCHnsGsvz2P++Yvg76pCkN/9wRGhKitzoIqrTBzfYm99VfYELEAd41S4+37lmDyKx9hTkog&#10;3Cw52mAuHJuka8a+d19CRfr9mJYSCS9FmmDmCd6OMz9+g+feXc34QfrjV0/9GrNHRVvEfMoryZb+&#10;tTmH8Plry/BTVgHSbn0Id908FREa01lEbYmRm3d7GbYxs9P7zhWigfGRNTWF45b7b8PogeEOYkZd&#10;hwv7t+JMdQdiR09DSoACjxV31DGSq/XY+uMBVMADbuxbt1uHBkPGjMOkaSOgFMj1BSewdes2RqzG&#10;yN5aS+GTMBIz5izG6ER/bvOxT0AHagrP4uD27VBdcw8zU2A5f4dlcnSgsSof21Z9jnfWHEdU4nQ8&#10;8NhtGBHja1m2ZqfuYrnduepr7M6vha5Rx07AhOOGpQ9hhNK5Trxjp+Chpb44XdAIvYsHEgYNZxtD&#10;zdsIarb+TEwosLe+fC9jb43yRG3am/iUsbdO76dhVj/tc8bZRBHko7eUYvsnf8Lf/7cL0+MXYkr/&#10;SPn4CgutP70GT/x9JyYuuQMx+jy89fxbiFi2FCOiA4w+9mdvkfR1mfjby6+w42wTccfkMXh/+Yfw&#10;Dg/G4mtGIdBD+g3U3pgNy9fX5uCzb4uRPDEFoxI1aG/xQKjG0+r7rgzLtOZ1Y8ERrF39KTLdUvHr&#10;YddYM2vr5cU2nftFxCNlpDPaXfXI27ING09mwzl1AqYr5jGkQ/npn5B94TSzDXMNBvi1wdkvCoHM&#10;PL3SXHtdMQ5u+RhvrD2L+9Lvsju8Tjzfr8Rnmzqw+P75KDtyGK+/8hlefu0hhNlDfYYst3c/iCgX&#10;Rofg4gNfj56rXuYor3NFg5Z/6FuKePlD+L5jTsadaVw8EZ4yDqFJ7LWHWZGzdEGA8Akb9MSYLF7G&#10;pgz/P2BvzdqyDGsLg+FdroUrHQVyMKdnJphvuH8JZk4fDo32CN7951ZUslM/naIof4zu1Hbp8Q04&#10;GjASj8ycgXGRavj5RcMvKcYBmFu7GktTOeOzCAnB9NQBGJQYiSB/9kDyZfZYHEH/zcXYtmYPjh2s&#10;QsRcP9q8oswe4OyJyKRhCI4dhPaaM3jvpwzEpCXiuvHJsrYW+laYFpSfLINzjScGzB2MVGbjw1cT&#10;AB+VvVcLRFrQ1iP78AF8+UEm0yEzksV4Rezr9KgtyEL2vl0Yc/cLmDM+AOX94jG0gvEI2WsSaWOW&#10;20ufTqQGatpEKTUBMbWSnNkkxhqOvonyJj9S38pMLdNc9lY901MH23RKZ/KV/qwNHr4Av0l1wU/7&#10;NrE3JfZd31Ql2Tm+d9RI3BTujNztn+HRD1chM3oCon294Kp0xRvorbWuAbpDO/EyqwM1s7miT56D&#10;pY8Ms/oGaYMirXpZln2UWTL8CSs+PYbltdXQD7sRzz1wE0ZEahhRn5JdKzK/WY2cbGbP55bZ8A71&#10;hwLp1C4q0BnuHoy11aMDxxknRjPjKZt+9zQMZJ+erfOOaYV6aqtDVk0t1q4/AE1OHjOh34D+Exdh&#10;yZLFSNDYx5R2T6m0bDJ0FHveXYkktgo62PU0mszZ7NIzYwt86DReC/LOHsC6U3/A1v8C6rAEzLr7&#10;j5hgp8q1Nctt50SDVgrEqxmkRRq8pSYgFmjY4qQ8PFIbm0wtTNdch+qgpC6DYjRwNeZifZ4KsxIY&#10;0ylbjqnOPohfstqQOGxoJwmZq7Me5376AfluvmgorMOAayYhPtBb0YOed3h/DHBuxjEfF5Q60OAs&#10;1KWLB1sBgB6eag3iosNw4sAZFFc3ICXEx2EGara8x0gY/NBvUAr6hbkiY+cvyMqajLSYIHhYaalS&#10;0Jf1f/VsRTWZmZ52gzo8BtrqLGzaux1ZF0ZhYJgG3gqeaTQWncTevFK0xA/GhBQgv17HWpKynY4Z&#10;OjyWVcOaSzQGpYRCSZyNHR3OCB00DJNuCkZQlC9aCvbgbOF5HM6tQbwmRBEvXW315Th96gAO+w7A&#10;krFJaD12CvVKqHL27NV7qqDyG4SJA3xRUVmG3dv24nrWMMPtMUdzcoMmLAnX3eqCmLhIdJw6gfPn&#10;tuF44SxE9FNbrLFLKxoW53QFZOBMr/cd7vDstB/Xyt4k3sLJcTfj/+L9oCs7hE83ZSI4MgYJBssA&#10;rU3MZKvGGWU/f4W6xEEI91MzhkXljuBdG83ZjNrh1jK6Glh7QwUqtV6IGDodv4/rD68/3YqNJ/Ix&#10;Kj6EEd05RnMmFlEMnonbfzOfbcZV4aeme7ExOx9lIwcggL3FKt15x0zAwvuuR3hoILxQAtWxxSgv&#10;KkF960B4e9nplaxXpWlRuGs39uz+GWWRjYxYrQx5DVpElvvAb/YUpEZ695pD30foQG32zzjPvp/7&#10;jRiNhECFtQ1GwZ4yeiqSxvkiPDwQDWcS8Y+PjiHzSAluHBYCe2w1uLyO9KjPy8bPX6zETy7sM9SX&#10;n6LwfAa0eaEIvuU2TE/RXB69D+86WsAo2aNx/W8exWPs00kG4xl585/fsg3Kd7B+1fczDScXL0Sn&#10;pON3KdejX7Qfqs/uwop3/4MNpytwrRUmGkp9KvRhlXcX5R7aH9dGnMb6H37Epi8/xHdHdfjNI0sQ&#10;x9hNi/d/hg/OtTE+ilpkZJUwVju274QtFCdNmYNxcd5oDIhHkNqdEbB153f1yvoaqD69Fm/+ezeq&#10;O1Rs0heJaPZZrq2NvZkaTP6sX6p1c/QKYCtkjN+graWdrRhq0UZHDdlKgCXmsK2LUC63DpSxExvf&#10;HT2H4sY2xtPQwMzv+8DZ3UPxbd8rdCCuGZOOUTHeaGXfpNvbWqBtb2Of7JXaeHQoOXSO2SBiDK5p&#10;cYxNU1muo7UGJw7vxM9Hj6FR247Wxlq06BgXFWO2Vsqrlps6GAOHz8QtbOLTxj5XtOna0M4secod&#10;Tba9lplZbraa4a3xQWVlM9pZ/erYvhEnJ0bmaafxQ9tSibyj27FlSz5a9Dq0NbWgtoFNhqy0sdcx&#10;XgFtX/OdJbgEDscf/5yFY3UdrDF6IPXWP2LmmPhO7pLi0+WYMjEJ/l55+Pit/RjxWhi8Qlzhqi3A&#10;ph2noRo6D8MjAuBh6Y7XvpKVXo6U8jQwQWZ3lSfKDn2IN/69F/5uDcjXjcd1Q2PZBFDBa/Yi+QIG&#10;zsKcgOXY/OXbOPy9FsUXgjB9TgLCfPv+TUYEzahbF6dGHPn6Y+Tv+QE+HUXIDx2OmWwzm7V2qBsF&#10;wuRIroiYMAULxk4AW/FH6YFV2FvQjIix0zFEkasZTEB9M0oL3OGjj0JimL2OPcoommjiq/Kw7ecf&#10;cejgbrTXFqM9egTGjYuypd0EGUDiIGf4xPTDzKVLMZ096xqKM3Fw89eoGLvYrqsZ9OD1iY7FgNnD&#10;sHf9K3jpRCg76loF7xk3YkCAfZ4BTqxPtNXm4ecVu1BS3A+orWKf68bjjtQgsVLNund5ljma3dl3&#10;hmcW9ssS0R4N2r8h3hTK878s8aUbN4QkDMWg5AQkpQ5HSmxQp+0MGo8bc8+g2iUG0V5scMtSYeSg&#10;Zpxr9UTp+n/hlb06pHqeQ3sg+76mUbM3O+NGcHM2tpJ8UvtpLolg5IWzqwtC+o9GlAl4pbLm6VcO&#10;pxAmriup/MV+nkHxiA2tRml5C1o7vDBi3h2YmhYPb3b02Diti3PstjQoDpHDZ4kMLl7BSIj0QF11&#10;FRpanNF/5s24ZvQgBHqZ/ybIa0s8f7Gsxt87wz8uHiFtTahvakS7RwBmz5uP0QNizbLHYo6O5dLI&#10;yUGkXy5s07arC6NAcHaFl384QsMi4Me4mEx1cvXPw8fz55bdwVa7nFQISkxCfFI4PE182xXK4z0v&#10;hHDD8smP/nhpLovr5o3QoFB4OOlRXd0Ir+jhmDF1BiYmMpPTRnZGKQxCGXI45MKE9PRL8TrrnOqd&#10;1bmHypftJ+mHUG/T3rGlcJIfD4dUfENcrmyvWWBIGDTtJSiudUFYwiDcNG8u4vz5J3bkyjPMW3zN&#10;w2gYz8VdDf/QcGhUFWzPWwd8wvth8rxbMTLGz6LNx1Q2nRSVJVUzBKL0azodI8WrYS0T5M1FR7D5&#10;l2oE+bQBIUMRnPc9jkfNQtzZddjdEY3o+vMIm7QEI+OD4WGkeXXCLDXBo8GBN0DQA8CYhtNX9cVr&#10;/IRTTgZL8WnppA/rAq5u5k8wBAw8nHJ6lprUCvkZ+9uh00LbQUfLWX2zDmmJ49UD+ZOTGjgsk6GL&#10;x6bDiZFfsfZqCXye/gkfhfGclEy8uNb2F/qhoF9x/nJtp69w89oEYRUwSOEXwsQy8e472FJ759I/&#10;W+GgtmyKk8PIy4fS0HNTCjsvjaX+UmWRn5SuTMHXIXw2YYNxb8OGFAZDuaT6i4BRCqdhWuGa8GhJ&#10;t2xS5tobICHRxV8qQ9xf6f7SRCMjIwNlZWWSShPlpdhbang0cIudoGixv1n3WvZNGu7sUwpQdOwX&#10;tMcNRqSvyujZu7FlUuUIkxBjG4ixeVs7Hk+/gr0TavxiGSiNZYOcdaUQOogYp9CeyJ/wKtnJyUDt&#10;iSbhYvl4afpaTl4b4vVppeDm6YnwCRh5cfrKn6dbof9RuD0dDx/5U//7f+y9B3gV17k2+qq3rd67&#10;QALRRe+923HFNcZ2YscpTk6SU3LOSc5/7/8/z3/P/ZNzkjhO4hLHBXfjAi40mw6iFwEChAABQqj3&#10;Lm1t7b3v920xMBpmDbtqz+Z68Yg9s+r7favMmjVrfS/rUe1lTJTOE7JwWZK+5PnLx2n5+CCKL0/r&#10;zPXt8lXrL0OlJxE2Zo/OzMy8+SmNFcWV6quOK11e2ZIc3FjV/KVwh355lkcH4viZkzJ+ykBSK907&#10;qTauHHZKvbO/1ECUYQOF6ud/1i3rXomT79mfG78yTJTGW1JJnURZviQD41XKIIUp/ZV5DOU9Y1Hi&#10;kcumDGNsbusbLgqqho2z1PIXhbkIxa7kXLZau5cwS/1XmZnIXxnPHfdcFvc//lU6EQ725zahlkaZ&#10;h7vu1eqRy+c/tfGDy1VL4y48ynyksqRfKVy651/pmsOka+lXiu+uX6181cLU/NyFRcpHKkP6lfvb&#10;6pICrEbahdvXR58EfNjxhMKTn048oRrGzB1J6bQ6OYcpK1OZfijvRTKI/Bmbr8ggPUjU9K03GRir&#10;2qRBaktqMuihLpzBp1UvQ9n2RW1AhO92srobO5fHf6J2odYmvIFRhEMLO+tKLZ27dSjlx1jUyhON&#10;c6L4Un7O/DpTN57AIcKuVhb7hYaG3lzRECX+/6e/Ga21Vahv7kFUaiaSYsJc/obuqB7VGjXnoVaZ&#10;jubt7vhqb0DspyWDWhp347I3P2kgVuLle+lPLS93yEBFUJ2q5e64nxI/58APPbXJrJS7WhopbCh+&#10;pfashoPD1N7IpTpRS2MvZlf1LsLG5Yvwacl6O9y8aOpoM9Eqj9uuNCFSli2lU/pr3ruoUGVd8r0I&#10;n1aYFkYXId4ynrGeWI9K7BIGkb8U7syvo3Uj6Uoa45wp0940InnZ37Gtt/aW6NPxunDs/Zexz280&#10;CpKBLR99jNk//ic6umqwWQf1adFugDfh4vb16Bi5BGPT4+3evHojuS4uzGSVdQM6chdibFq0j8lg&#10;Qt3FU9i4k4xHNQdi7Jw5mDMlH3Fkh8XRh4lXqsLcjjOF+3G+poVO/tCxuL5YTF88kwz9xOrKcuWt&#10;urGgvfYyCgsPoLisByMLZmDuvDFIjvTOkcJb8Sl8yFBX/eXTKNx/FBc6DSiYMRfzxucgUkfmQfs6&#10;6nCaDKEdPnUBUSMnYs7cuchJjtRVO+7rasaZ4/vwzf5LiE0ahUV3z0F+qpePC1tNaKu7iuOFR1BL&#10;dvDN5iBExg3HguVTEOtVS2dWdDfX4tLZMwgetxD5bgLj2BZhRT+4E29rj72LP3xZiuD4dIwcMwqB&#10;lzfj/WOVZODHyY0YelOSqQ1nt72EF//wf7CnrJ4M2PimXJ3l+/DSn18gGRp8TobeupN4963NOFFa&#10;h462a9j69pvYX1yGTpNv1IWlsxzvv7MbR4ovobq2FlVVJIfxOrGd3tq7DI+prRw7N27Glh2nyVBS&#10;FXZs2Uo2cIrRqct9vla0lO3FVxvXY2dJDRrK92DjF59iT1GNfsymm1pQuPMrfLhpG642NuHSzq+x&#10;e+MOlLfp6DN8fxeulBzFG29vRWVrMy6ePIA339+Eem+T3PR3o7zkON5Ysw8VdBCjlvpRXf3AxF3W&#10;ZIf80tzTgpID6/G3Ne+htLnfbeV/u6IhV6W5CV/84W8IW/l3PLW4gN4cAjB/ThLWX2vWsfVAuQC3&#10;v6478RU+33MIJcU1yDHpcoS9vRDdFVj71y9xuakbmf2+J0N33TW0hGTh0ceXYlI28MGPn8LFK9cw&#10;ZXw+Ium4rt6dsfEyThjj8PjsuZien0psnaGITaTVDJ2/tvT3kt2PoDjM+c5cLJsRjjV/fA/nis6i&#10;bcVUGPSG3dKF03uP4OI1Pyx+4llMDz2LwqIGBFlv3dPlrfZi7qzEwVPX0J08G//20++gc+tb+Ojs&#10;KQSVz8awgiRvwRpUroWI36ouluJs1TC89ccnUb1nPf708gZU/ugxJEV7r9LNxk7UN9ahMn4i/v3e&#10;RWT1NQQx0QbEePOJbO5FTekpfP7eLjSFEr+JG1luvSnWoAahhxtTYxE+KszG//qvUQiz2YI1onxP&#10;BbLuIcZEWtPm902fWNrWUKYlIAqjlzwPv+3HbQ8G33iHlgvUgxOvvILi/uF4aGEzOkID6RupPFz/&#10;1yHJBXjqmUhkJschuPMy6sieRhRNah09t+4tSZsrSshE8SkUHTOjrIgI7kbOxndXzMDwUJ1+griu&#10;qKDoHCy6JxUdjbU4uG0LjlzrxLi5ZOHXe88bcRXSRKOmugvVp8/j8Bdvo9jah8yxMzAjN84lA0ri&#10;Ah0PMff1wGyMRWJyHlIS4tE+Ig09p8/hyqVG9NNEQw8PF7/AMEQbYpBYtRNrX/0Y/Q0XEJQ1GvFe&#10;BtfX3Y7miiNk6CwMmzeQ8TtjIEYTncVjCXGOV4RbUtBnxYrzOLJ2I3rTp+M7wzthcuPAautivOmG&#10;N5ko/0T+ynhDeS/C5I7NLn3N13ApYQFyYkMGNn92XcJH+61YOC4VrcUb8cLbn2HtJ2uwZtNJtPaw&#10;wSjA1N2Iok3rcexqs098XkmedD8eWjQDuWlkgU7/L8+3dKHG4q/w18JmrHz2fkwZTqRIZFTGx+YZ&#10;iEjOxejsJAR0XsG7b/8dpfFTMWZEDqL1viRgqw0y6BOQgqUTR1IbSkRsSCf2fPQ2jp67gm79vGzf&#10;0m7YIzA0Egnx8YgIMKG5rgEdHfUw0htvr1GfwAPQhS7iD+mkLxF+xgYc3nUch47UECGiPlxARAKG&#10;G9pQWfg53vr7O/joq904dqIG5g6agOgDIpkeIMNyJrIi3EerB7UNaGqgOmc/Nz5EnRHV6heM+Phh&#10;uGvycMQYQtBdfQob3v0AFV3eWaHlvTaniMNoZ1scHv3+cmRHB8KdX5c053U8gWAn2k3qjIJdScOT&#10;DNGEQsLqUv78xBKwt5pOdaDfEorOK0dRQlTy37m+t6GFBqyqC4dRHTUJ+Skxut+USCpkIX2UvZUY&#10;dV95E7upMyStW4O+c8dx+cirCDH+GKtnD0OED/GdtFccx/sfvovDVUF44IkfYGZ+DpywhO1Kc3c6&#10;rW+yt9JKsLELHURkF5iQh3sffw6ReBH7G4pwsno5UvOindaHRxKSfR42sZ8/ewWe/LefI89yHn/+&#10;7RaUEZldx115iNXBS0JARBrmLZmB7r5jaKRx0I9IZKIzEhCdYNDFagbXS19bHcorz5LOvo9f/ft8&#10;dJR8g/WfvI+vz/4YP5tBu/295AJpkpY/ZzXy78tBZqwVZfvj8fYLb+FCUx/yIoaapdfzLLe2iYbo&#10;iA5PMEQPdm/UD08mGI/apIInIa66AfbWD23srRn95SiSsbdi8n34l/n92P5KC0YtGI3o6wyFweEJ&#10;GDc1H41kE+Nb53kNxOSvxI+S22AMNKODmRh7ewasXnq+aLeV0Nd4Hu+99TfsqQnEw6ufwcIJPMlg&#10;o2fuO+rqNrC3ZDTA3vpN+ETcO5c+/2CAvTXVB9hbe+qK8c22coRkzcTdi5ORERWFUNoVaOrX4ZqY&#10;fwgi/YPh39tPy+r9MPuTYUB+/kToaJzp78HVtmDETZqLJVNz0bBrHczBJmRnxetmsdRC1pxNtB8i&#10;JCmT6NeTYKhPQSLt62rtduf7+i2d5DYeVvQ20WmdXVtQO/0JPE3WpTu6jWj0i0WYl1Y1b7Dc0tpC&#10;XxdvsCdWYzey3GquaNxGW7cJNuPyvo0orOxCIK0GhQQbSAIT8hatxPjkcF0eFdVib/WLjEJr6ac4&#10;F5CHJ5IiEHzdDnxMMnGb1NMMvseDqryNpp0JDvBJ9tYQFPz0ZxhDT2Qy0oqzb9VgT+5P8PjMXETQ&#10;HgdfcZXHN+GTDbtgzp6JI9+sw5ntfph892oihxuB6BDXJ8ye1oNvsrfSV7bgIPTUHMMOOo556nAs&#10;OiuakDFZp+ytAZGYOKsAZZ/uwNr/+h02+XejOWAYlswYgyjdNHUL2mpKsevgOZwsjkNfZRNSJyxA&#10;QZaXj47KOkBwZCJy8/JpBfTv+O3vdsK/uRGm0CW4b5R7WEllRTl06e9HE8jKc1i/5/+gepQBrU2N&#10;iJ77IMbHe2Ofk+dZbjXZW3nlwPnPJmZUHNuL49SZe7s7UXn4bbz7SQMm3bccw+ND6NO649sqpU8n&#10;ohUNtdUOrTS3tgwxeyssLfjmza+RsnIF8pNpmbXhDE60hCDMWINTuzbjYB3RUNOMOSEylAzN2Ccb&#10;Y1PTr5p8ElbX6kTKhQw5+Sh7qz+zMDIBEZuD9wtEdOZoZMTZz5h7UwM3r0T6FvlzSqketOLcLGHw&#10;VRcds4tIzEE6baALp4dfUFAQMvPHISs51ulPb6K2JPIfjMiRO99lbw2KiEdSMtkqsbShuSMA6QWz&#10;sWDZAuQmGRzeYKlV/6I2IfJX134AItNTEBUZRBTijTCGpWLWgrmYPyMPEbaN6uqp5L5SeWpjDMeT&#10;wpVp2F+URh4X9LaSRH0vyNKNpmYjkgtmYeGyRTQ+2q9PNQxSGVo4tMKk9PwbEByGGOpnsQENqGm0&#10;IDxpGGbevwozRtjPMMv5qOFkPxEOtficz4DzQ1BEJJLSaCMyrWw0W+nZkTcOqx5+AFlR4omGVnlS&#10;zmq/IozyuBzHHSy38jz5mvO9QaomMkEuPaSVie27p12s9XXopGUqf78mvPHMSpzN/yN+9/88jEzq&#10;PHY+iwcVxYBNxNrJ4JWOTcF61AQ5TTT2bLyI8UsKEBsRgmvb3sKR5LuxILkbZUcPoMIvHeMnTsRI&#10;2qdh7+kBkfla1rvI2dNoRGk94S/CI/L3BAZX8xRhFbUpqTwejDmtHhy3GTUrmp6TwT3srSLcWjp1&#10;Jo08PwuZ/TcTQZE/jRkBzgxE1zMT1T/jU/vkLGpncmy3Xg+QilFLs5GMOdLapLapNmkQYefyHcVp&#10;va5PPyf1qVYe42M9qmG/VUe397GxkvZfZyW1l8P+eraMgfuRWp2KxvDbI+IYA1sTzLTfj1+g7CFL&#10;FbUtUXla2EVpnPHncqT2Jk/PfsHBNLmnCEKuE0eFkhcgv76259dY/Z/N+O0bv8fMzCinO7fWRKO4&#10;uBjd3d3yYm3X7pJBmbGn2Vv5LVeNf0bqlGqVqsQ4FPeMQ+0Bx3XFuueJITdCudObDEp8ElZJBp7A&#10;KgcZvehfwqolg1RHepRBhJvl4jCRnkX+kj6G4lcLO+MThQ8VdlH5t9PNUOFjHCKMPHZw/+Oxhf/U&#10;nLdxMkYep3l8UMPoCXwifUm6FJUp8lfTqyt+SnzM3pqdnT0Em4PNDfj0xfeQ+/QmTEr1nBlvVqRS&#10;SEn5rihOlDatYJooyCF/NczyDJThfM+yKh8a8jRDec2djZ0Sp+TH/lphtsRe/k/UdiQZWNciGbwM&#10;/UbxIhnYn51eZRDhlgRT0zun0UP7dxS7vC4k+Tz5aw8+CZOEg++HUrc8fojKk9qsHtqAmi7l+JQY&#10;PaFHqa6UZUl1x79qYVo6lqd19VpNR4yH/zy+g7HraiE+PTwPf/hrLkI8aPVwIn228OinE1drQSW9&#10;aNmNK0yt0qQstMKkOEP1y1jYKRu4yJ/j6gk/4+GOKHUIvpecqH6kcD39OiODHupBhFtLt3qpF5H+&#10;RG1f5K8lqythzpTnTBpPYNTCwWH8J5qguILHkbRaODhMOSY6krcortakQVSmyF9UhrP+auUwXv50&#10;4vGJRn3RVnTPfhQjY2mTpCMfGJ2V1i3pvM/eKupEWg3NEdG5E3DDcNXxoK+2b4bzFskghbmjfFfx&#10;c3ppkqEcGCT8Sn9OozcZGJOEl68lJ8km3ct/1eSShw/FtYRPDYtIx5KcamnsxUzNn+rQ3ti3xmNs&#10;ap8MOSaHSXLJU4r85XHUr/nTo+NguTx2anpiP2mSZ4sk+0/CKfPy+KUSoxY+rTBPAdXSiRK7hEHk&#10;L4VLv/a2RQmDKF+Rv5ROKs9Tv2rlS33VwxMNM66ePIQZD/+UdkoHONFVPKUSrXzvbPbWtuqz2PnZ&#10;NpR19SBz8jIsmVeA+HDanKulEj2GmZux+9VjyHl8LjLj6bi04+OwDqQyo/zwTrQkjCHm0zRdsXJq&#10;Ksdn2VvNaLOxtx7E6bJWZOQXENvoZOQkReqy/VuMbbh8uhAHjp5GjyEfM+bOw5icRF0x5PY0VeDM&#10;mTO4WNVKZpJbEUZWb8dPmoc8MmGgL+cZVlKnZbT2o7PhKg7v34Mjpe1ISJmAZffOQk5CmNNZupbQ&#10;ip7WBpw7cgCljd0w95oR6h+HKQ/QKdEY1+lkPf58SZz+NL43MxPBDu70dU1pzqe+o9lbeyrwykt/&#10;wYGLVejuakHRFy/h4yOX0aVTE8yiWjR1VmH7S3/GH373Icq4UwzeaypKpjv/rsrjePeNl/DNyUvo&#10;6POO6WFnlOLb7K1bsXlHCVraG3Bi21fY9s1u1HSpbzZ0RjfuS2NC+b6d2PzJZpyubETV6e3YtO1r&#10;FFV1uq8Il3OyoPH8HuzftQFFZZWoq61GbV0TOsn6qt6cp1hJnZWzt7UCR7f9De/sPI/2TqKxP7oH&#10;b3+wG61ea4pklr/8NHa8sQZnr9WivqYW1XX1NC65Z3C1rWjwEhr/8RKL3PFSCPs77/wx/oFfOZ9c&#10;JSUv1StxcjS1ZRuV5Npedzh7q5ke0JcaDHjiFz/DzNxoHPrTY/hfRRV4cPIwRPqM+W4jTnz8EnYf&#10;PoeiPj8QObl2neo1tKcam97dgjOXGzHOx1h0fZW91djWhNa+YExd/hgeWJqBI6/+N4pKj6OqYznS&#10;9WRx09Zm+9FF5DFxefMx9+4liDi9Bi8fLcHha0sxM4OMH+rC9aGhpAyW7kDMuH8lJqVEICQiFrEx&#10;xPypJ+dBVlLnxLTC2NWBxiYjxqz8GZ6fH43jW7/Cq6/vRv2P70KMNwyymY1oJR6Yq7XxuP/ue5AT&#10;6o/wqBhEuYlO1jbR4Ie09KdU3FB931GWq3bPmz154iN995HHUZt8yMPtuXaWvZXP5ROwASI2ewry&#10;VpywTPz0Zz/H6JEZREvchNoqCxIKQhHoO5tnbJoLCM/AsucnYd/R9fQ5jtqut/TpdLm9KPngfZyi&#10;Sd+iWRNgjQ23kT85nd0QJ/Rd9tZsLPpOCkKikxDl14K2/l70kAXOEDsNYA2tmoOQM3cxUo3tqC0/&#10;hK93HkV3xHhkxHpraV1F+v4OVNR04NiBK6gKWo/LERZkT1yMxWRYTC9TIdq55FFWUhWt2OUVGpOF&#10;Gct+gjlZIxBmrYWxvZVeoKPI4rRdyd0eyUJMvM1EKnq4pQXBGzchpcOIuNGL8dBj7rGgOmiioYbe&#10;LSsFahk76ac2yeCsXFt5GQAjYm9d8esB9ta/nTEhPbwDPRGT8ODiscR34o+y3d/gWlAUOqvaMXrx&#10;fAyLJ3PkgxeGnJTU/ckCDBmYPJG6Xk8Ndrz6Er6oHY6nn8lCtK+wedlUEoJJj/0M/ubzGB78led3&#10;M7u/GtBSugNr9ldi8upnMaa5B8eI38B31mUk9tYeRKQmor/lEr7+6G3kZSUhZeY4GLw0UNpTTSHR&#10;ycgho759HbXYueVTbK80YeLSWciK9PBWNXvA3RInEJGxcTD09ONaRzPqmmqJxTUd5h6jra24ss58&#10;S1FOeljNFkSOHofc9lgkJEWht3I/tu0xIzBtDB6amKSLPXlyVtKnfrocxlNfocpJed2XzA8hhlhk&#10;jY5FX2cdjm9fhw27yjB51Y+R6Pp2CKdgWokQLyIuBTPvLkBqjAHWmis48tk7yJg1FivzXF+h0mMP&#10;c0pR7kjkz6/GDrK3GokMB7H+qD+0Fu25Y5EaHQFDkE5nGiSeqfUSXnv9dZw90YUFP3wei8enIzRQ&#10;D8OW/TVo+5rnY58bbkrXh9IPPsHeig50Es9JUc1RXAmvpe+0P8DqhWORFCk2QXwzD+9e+Sp7K2ut&#10;p/EyttMkY9ORqxg1937cu3geYoP12F/p00l7F0yWIOTNuhfPxfjjxY+O4eSRM1g5IVkffCf+YRg1&#10;fRFGzI5Camo8Os/n4ndrTqHkRC3up4mGl56Zss7heVZSWWEOXtLmVJqkH9zwNj7f0Y6ceffhyScm&#10;wvVHuoMwrkf3CwhH5qhZ+Pmoe2ljejRaLhTik7+/iM2ljW6ZaPjWE8Y5HdqdaoC9tdTG3vr1R29h&#10;g4y9NZXZW59ZjAzDJKy6wd4agBEL78bsHAO64oYhIYLOC+tZo8Y6fPnyX/H2oRZMfOYHeGxWHpjD&#10;S2+rVnZXmI9GjBo+H0/MHY+USH8YmYHWyAy0Jvp84gsCDbC3biC68pquPmJ6HGBv9fcB9tb+jmrs&#10;2vwJ1u05jdwZK7Fq+RwkhQeQOXId6t3ajeLCr7F5y17Umw1ITstDlDEa5oaBFQ09ILYaW3G6aC8O&#10;nTyFLmq/xq429JqJIuI6s7UeMN5gJaWJTx99KmNWUpMbWUmdldG20rL1I7y37hRSpt+P1Y8sJj4W&#10;soLqbIYupuvvbULFyV3Ytu0aei1m9HX3oo32HUdGuGe6+O2KhqyCnGFvDeyvxNd7ShFWsAqT0+Lo&#10;wa3Ht6MBITvpW+9r73yB1py5uLB3Pf5SCKTPeQyrF+TDEPptU5A1BQ9eBmPU6qeQR9ZGmUv70rp+&#10;7I1ajhUzJyDZB1YzWDG+yt7afLkIWzdvwPFrIQiOPYy3L9Lx6IlzsXjxYmRH6639ByCIJhtHC3eg&#10;sPgk4nvb0NSfiaXTx+jn85R/APqaK7Dj0E4cP7YPprYamDKnYPbsDJ180vQ8K6lzA0U/WstLsO1v&#10;H6OwJhGG0Xvw+guHkZw9EauevhvJ7nm2OwTNj144+9oqcOiTQtTW5AFtzeiLnoMnx7tnj4Yme6tD&#10;SL0cWdokqtwUKvJXh+soe2sA6jb9Eb8/YMb40IswxY9Caqz9TKKMTW01QSmDHKsrm3ONHa3ojU7D&#10;2Iw4hJONfrbTH5c9DqOzYun4sXNLMSL9auGUwrTklMuses3zOb8I5E8fjdjwYJeMwYlwiPwZjysy&#10;MJkX8zgEBjCREn2LT80jJtcY+oTl/CRV1JZE/qo6tcvTd9lbjcQi7R8chZTUTMSG0epjYBAS0rOR&#10;k5ONKF7ac8Bp1b+o3Yj8VYv1C0Z8cjJC6LNOW2MzeAP0nGULsWBuLn2atQ+rVJ7aGMNlSuHy8tmP&#10;/0RpBsUNopWWBMLoZ0FLSxfCMydj2aJlmJdrPzOqGgapDC0cWmFSev7leO5gJVXDyX4iHGrxb+Ky&#10;wNTTC2NPCDIn5iIqNAiBQaGIjkvD6HHDQYtsqk6rPNUE1z1FGOVpAoIjEJOcSv2iETUtVtuYtGDV&#10;w5iaFe2SjRkum8c6G6lab28v+M+XHW8S5UFV6aSB1p6Oo0w76N5CBqI2lKFgaQGiib21csfbOJq0&#10;BDnnv8I+awbSO8qQuuBJTM1OQoidDwyRKWWthqEVNgjvEN3oDY+zYqvJwW1HtPmYy+E2xen04NTw&#10;S7hEYa7hdw97qwgbY2fdczj/KZ1WOmVcT92L9CeNNUrcTmG20uZbYh210itnYKBjRg+l8iU8cj2w&#10;btmfxyC5cwajlZbazfT9yY9WOAICbh2D5fmrXTtTplo+3vC73RjhbkwiXXFdcp0q65PLF6VRw2Zj&#10;uaVTlH7+/CJ0a79TSyP5MQYuS+74PiwsbGCiUVdXh8bGRs1BVZ5Yj9cdHR0wGAy3CCopXq2zuSJH&#10;zekimLPHIDUqlFfAnXaMS4mNGy//sWlvpWN/ZXxlnKG854ak9jBm+/bsz0eSlU7ZGJXhQ30vkoFn&#10;4uzY1LRS574iA69aMXY1GfTSlpS6leq/q6sLzP4o1YPkryfdq2E30h4A9g8NDZUg2369gVsNH4Nh&#10;jOxYv3LnDYxcvhInt03pRUxtfBlqnFyeEgf78Tinxt7qqb6lhoP1xxiY7Ts8/FaLrEOpK2U9sn5S&#10;UlIGPqWxUqQ/Bu2Ljju1bYmGKl/uWC52SgXI4zhznTHRdfZWUaNhzGqyME5O425ZnJFfSiPCIz0c&#10;JP1L8aVfUTopfCh/RVikPqH2kB5KfPaUJZKB64HbCw/aemo3cplE2Hnw5Aeh9LIgpRHFl8L18suD&#10;rNx5A7eoTKktKDEyXlEauSzuuhaVxf5c7/ynfMAPNUaRrBJG6VceTySXPI4z16J8pf7t7fpUysQv&#10;OozN9umEZ7c8G/Jlx8LwwMQVIXc80KqRfsnjeOuaMfNDTOlEjYnjieRU5nG7ex5olLq6XRq1cJEM&#10;WnrnB7ja4KGWv9iPV4J4WV0cw94QxsP6kAZfKZ1INg7XqiMpvV2/VK47hPCWDK7CF+HW0rFWGrt0&#10;7qZIojbA/vynbOMifzfBuSUbLT2JsGuluaUAN3hweUo9cba3wyFK5wZIqlmo6Yv9GIejY7iyAEf6&#10;EI+r/JxTcyKMHFc5tqmld9VPVL5tEcDVzO/M9N5nbxXp1dUJgrtJ1aTGxb9yx4OH0k8e7rwcZtSc&#10;PYhPtx1GV086ljy0BBNz48minuPfhuV41K4ljKJOKoWrpb2dX0/DZezdsB0lxA2RM3MF5k8fh3g6&#10;Hu2sY12rDdha+Ynk0kpjCzN14OKp/dh56ByaOxIwZ8UCTB2XjnAPmDV0Rce3ymEhPocLKD59BtUd&#10;fehv60fS8NGYRMRqyQ6aIJf0rdbG2U9NtyL/W3EO9rH0NOD02VpYwxMwfkyqQ59qRWVyW5Ee5vLS&#10;JH2r4ZfHG3xtRsP5IlTTccjEUZOQFmH/CR5ReSJ8g8u1586zZGGO6UmO14zu5ioc20dcMRdakTRi&#10;Gu5aNBlpUeIxgOtSq4+rYWE/tXqWI+Hr/u5WIvA7ggPnGhEcQqtJQYEwhBuQkj8LU3JjlNFV79XK&#10;lyJ+e+pE0sSNX2Zv/TO+umJGuLUJO9euR+DIKUgx8MmGwQ/TG0mcvBA1AG5QIicaOETxB/kTqdqf&#10;/vAHXKjpo80+vag4sQuVseMwJjWWNrA696BmGbjxKzFr4ZTClGkGYRXc9FQfxB//ez2qTbQC0VaH&#10;7YcrMG7aGMSFhzh98kSEQ+TP0FyRwdJTiXfeeA2nLtbDZG7Ftv1FMGSNRFZyPEIc3IAlqUnUlkT+&#10;UjpnfuuK1uCVL4+jroO+CzfX4GBRLdJH5CCFrOI6Ct8ZHWul0ZSHjoue3vApdu7Yj+bAcPQ0tcLf&#10;kID03GzEELeDI06r/kX4RP7a5fbi0q6NeOPtPWiJzKQJnf0TDak80QNACpeXz378J0ojj2u7Nveg&#10;pnQn1r31Zxyo7EfmuGlIM9g/0VDDIJWhhUMrTEo/8GtCfelRfPXn13AtIgGW9g56QbEibQLZsXFg&#10;cqmGk/1EONTiy3H1dzXi1L4NePOr87AG9aDq4iVcrUrAtGkpwomkVnnyvJXXIozyeP09Hbh2/hSO&#10;XahFd2cjzp/cie37zyBz6lKMTXPeoDyXzaswjvUuObI79PpOZm+VSNXu+tHP8K//8RuszKjGx0Sq&#10;1u5D7K3GtkaYkyfh+V/8E379L4txdds2XKGjdeqLifpspG0Xd+Djsi7kr1qN5//xl1g+ZSRCyZqs&#10;bxjsMqPuSgWCsmbhqZ/8I37zmwdgKjmJy5X16NW7wTFTG8qvtAFh+VhKxFEPP/M4lq+Y6vBqxlC2&#10;qrbyIuzZvweniIbdSidQ9KbijsrTOLBvK/YevYSW+q6hVI19ZcnIwhZSnd/36IN4+Pv3EvW5/ZMh&#10;+wpyLFZfez3Kzh3HteyV+PUvvofFwwKwbcNpeEuDgeExGDljGZ555ru4b/F0ZAV2kX2PWZicG+uY&#10;YILY3tW2AJTXvO9w9lbcAaRqYWkz8dNfhMFUfpgolreiPXEYYkODhW8BXmtLGgW3VZbBRDYdDmxa&#10;h0s76HRRQgGmJSYgTMem6+XipExcjWej05FKtj86iX3W3E8GsAKCnF5Rkuftyev+ziZUEiV34SU6&#10;zr9uHSItsZiwcCnmzyMCFB26/vZr2LWpCFfMxFE0Kw2JZK9CbxMNi18okkctwZzJPeihQzZ6M7Lq&#10;abIwZ5tNYChRVSTEo3rbFvx9bRLqSmuROWsexB9OnC3JvnT+ZFMmMj4FEcYWnCy6itLq4Vj9iyeR&#10;G+MeRN+uaMjqQWJvfWrpKBr0WTVGlO+pQBbRHtsMfvJ5cXrt1Ftnl4mgeTlAqpaDEEsDdrz8lwFS&#10;tcm+RarGxFiZCQb0d7aitrqeNmI1oL2rlz7f+FKtkOm/a83oIRrwwGArLm1cj+MlFUSapbdhWq05&#10;BSBp5FgMSyYiwct7sOa1z2GYPBW52cSKKv7ip5bRkPuZzcHIIoNIBdNHIJEYc1tL9qNw23aUNQ4c&#10;9RxyQFoFEjPq6d2bceJSFybMuQvT0hMR0Ku/9hGVOQFz5i3HbNo7YiCiDr0hVJKFobPaRhZ2uMJb&#10;awcDlU4fm2GiJUBjcy2qybREY3MLaMGKxjOtRuHpMCs6ai7j7N59sE5+CAvctJrBqL9d0ZDVnRZ7&#10;a3/dGWyhN6EoSxP6kydixshkWu4OoDfTRpzetReWcQsxPoP2Ojj6kVpW/lBc+jqpmom+Hzb1hyOt&#10;YCl+kZOP8H9+GFtOX8O0YUmIC/ON5mzpo0Fu3HI88ZNHsGRUGHZ3P4stl6+hfupoxIUMtr0wFG3C&#10;8TJMqDi+Fh+8ux/VgWPxxHPLMCY7RveDiX9oPKbPvw+zohKQFh+Ci8P/gjXHq3GCmJcnpiQ6rgYP&#10;pjB3VWLf/n04WNyMTkMr6s9Wod8/AxHZ4Vg0bzwii31TtwAAQABJREFUXTHe40bc9AmeHBmLsv25&#10;MWM3ZeVpsjDnYBLZW2UVqvdfwF3f/x/4t/lxKN26CZ+9+yVKWuZgZoJ7VhEcxkb7barKy1FYasE9&#10;f5ziVoK3b1c0ZLUhYm+dOSwajUe+QUmrBZa+Sny56Qxau0y2lY2WugZUXTiM4xVtRNqj87fqO4BU&#10;raX0C7z0p31osYYhMT0dmXREuK/P7CP7GwYaW3hcHALIGFVfLxGpWWhDJZ8AoAeHuzcby5q2Wy9t&#10;NPevfoRLpuF46KlHUZCTQJtA9b/S19d6Acf3HsLJU020CbcPne108sTsT4a1dPLUlteSfwTGzF2G&#10;WXOmwWDpg9HUZyO7MtErr95WDeSw9XbtabIwZ+U19/UAXS3ISk1FalISElOiYLaWoseLViasfZ2o&#10;q29AWd8MTMuOdFY01XS+8QqoCt39ngPsrR/a2Fsz+stRJGNvrQkw4twx2l0fWAKzIQfW6+RpwXTk&#10;bNzUfDTSA0/v7k4gVQsOC0X98bfwlz8dQExQJ66Z5+CegmwYQvSvf6l9xI1ZgbvjPsTWj15B0cZ+&#10;1JQn0ObE4UjRONompfX6r6UDJz74ABu2VSBjXjm2rnsdO/2ScfeTD2HSCH1/PqEDUmi7vB8Hthfi&#10;2IFYtNEGy+wpSzEnK8rralUC4M+cC1Y+Tvwm9PJiqsa6D46iNzgDyxdO0A+pmgy0P30NJNoe3TlP&#10;k4U5J7AfDPSSlDNzFL74++/xuz2RaG6pQdCie5Af56XVDBLE1NuBns4GpExcAHcvqnx7vFXWUvzD&#10;E5Gb0oZmUzgC+3qRPOdRPDwjl45+mnF+wxaUIoN241ai7Fo65i0YjqjwIITRh8nQ9osoteRgVIrB&#10;bp4TLlZ09FDraJQ9R5VkIg26vBNI1UIThiE7uQV1DURKZA3HlFVPYtGkYTCQDQdntwiI9C3yZ6VK&#10;9aAVZ5DyZTcB1M6Gp4egvYWWxXv9kb/8QSyePhbx1J6clUHUlkT+MjiOXVr70FZrRPyIYUhMikaI&#10;jZwvBvnjRyIp1gA7aX5ulKmlP5GOtdLcyFjlIsiQiKQk5l2gPt4VgIzJc7Bo6QLkJoQ7rHcRNi5W&#10;hE/krwKVM6FVruvke2TTIDCYPhemJyEt1X6SK6k80VFVKVxePvvxnyiNPK782o9evKLShiEtIwdR&#10;wfYvlKthkPLVwqEVJqXnX3eRhanhZD8RDrX4N3H5ISgsErEJqbA21qDR4o+k7LF44MFHMCKR2ufN&#10;iIOutMobFFFxI8KoiAYLrZb50XaAjInjMCqZNty4wXHZfLz1W8ugKspkhZOZE+ro1JBs4Sbs/c9f&#10;4/jY+zEt8gI+2ZSMf/5hMhoiRyIvpAVnN7yOzdbZeHTZHIzLoG/Vdu7TEFme1GoY/ODQMtqiIo5H&#10;vUQWQLVwchhb02M5nXVm4oEx0+tKEA3GLmRjK156GCsHV5E/J2LsavZDHJHHYiYZrGRu3g0yiNqS&#10;yN8RnJ6M64yOtdLYg5X7N2/q5gd5wPWVSXvSyeNo1b8In8hfnq87r7k8dmrjBbd1CY+8TJZLkk3u&#10;76lrLoudsu+xH+NTw367MA5XOs7fbOqHleo8yAnjfoxTiVFLV2rxlZj43mo1w9RPW0Pp1NbtSHm1&#10;ylPLW/LT0qMUx1O/jPmOsgza09OjagrWXUrOf+geVJ3vQ3d3NO79/jh0l9Nudfq2lhrfjb6oYRjB&#10;nYJWQXp6exBo5+AldXRlA5YqXc1fSiPF0cOvGs7bdTQOd4ejZ7XLjrGoDWhaD2lJPnfI0e8GGbhd&#10;qJngZxlYNq06cocMzlaCSPecH9MiMH7+kzu39QEXFc96VdOdxI3Dk3C5cxtueaYa1xI2tbYtmbFW&#10;YpTSaGTr9iC1NiDHIWq7TgEx9zttc0eJg+9Zf8r+xf7cZpXxNfGSWXF7bAGp6Yrz5TbHf0quE6ew&#10;aAJVDxTJKvXfO2ZFo76eDAapUN2zoGoDsLq6tH396PxRHy1zBdKu0cayEphScpFsIPZWJ5+Z3GhE&#10;FcRIuOH4qpM6mtog5ysySYOIL8vA9cDOF9tSW1ubjY2SiZl8yXV3d9vgqjFp6kUOfjHjsUevGHls&#10;5ImZ8iGuF/1JOPTSv5jPi9tddLS+bMLwxCeJXsjvmIkG08RL9MxSI+BfaWas9UCXxx/Kay1sHKb2&#10;cGB/PckiDQZKvfHDgfGrPaT1JoOoHqTJEutbqXNfkUGaLKnJwHXmbTlE7Yex8cOQByppMGc/dqL6&#10;Gggdmv+19MYvNqxv5QRpqHFrlccPJsaofAPWSuMJzYr0yP7SCpDaGKLVboYKJ2PktsnjnHx8EMnk&#10;Ki7Ol528LClP1hGvAPJnCrnzFBZ5GdK1WlncB+LolN3gtT0phQ/+xsTEqK5c8EB7J7G3DnUHu11T&#10;EOlXCyeHceeUOs7tytAM5xPFTq4oSfkyHu68yg4s8ud0jJ07t8syULmUiQTF6V9pwFNmIPJXxnP2&#10;3lX4zuhYK429criKW6v+RfhE/vZidjQel8dO7UHNbV3CI8+X5ZJkk/t76lrqP8q+x+UxPjXstwvz&#10;BFbGqcSopSu1+CJc9rZFrfJEeXtDV3IsjPmO2qMhF871a/2yt7ou20AOrRf34EjncMwdm+YR1k13&#10;4bw1HzPKD+3CsasN6DOTZb0qI8Y/fD8mZMWSGWzXH9i3lucZH3ezt3oGpSDXIWRvFSBw0tuC9trL&#10;KCw8gOKyHowsmIG588YgOdJ7Rwq1BLH0NqPkdDHOXqyGmb7g94clY/S4yZg8gqyEaiX0Qlh3fRku&#10;1HYiPGkERqa458SCW8WwmtBMHD0lB+ow6rHZSPD21zhrPzobruLwfhqHS9uRkDIBy+6dhZyEMLeK&#10;bX9mnmW5tf8ckv2IfTwms7f+EW/vOIWq6gv4+IU/4HhVp22Xuo8LdgO+pbMcr/z1RbyztwxdPkSo&#10;ZhPA0oI9L/8Vx0rKUF1Ti6qqKjSR8TRfskDO7K3vv/sG9hZfQFtbNd57503sPH0ZHcRI6wuu7uQH&#10;ePOLHSitaUFL7Rm889ZXOHW5AXqHb2orx86Nm7Flx2k0NVVhx5at+HpPMTp1agGrt/48thUWYkvR&#10;ZdTW16C6tp7M7dPeCp01EquxCYXbv8Qra7egmMZKvTmruRe1545g7e9exFvv7UazPbsuPSxEb2sF&#10;jm77G/E1nUc78e+cOboHb3+wG61e25ZHE7Hy09jxxhqcvVaLehpbq+vq0dHnntZ2x3w6cVe7kNhb&#10;5/9gKUaOiUTJmv8X7x97BGO/Q+au7TxN4i4snsmnG4deeQmHy2qBdD6N4JlSPJZrbzUOHzdj7pNL&#10;aBUjAQZDOCLjfGs1Q2Jvffq738eKkZH4/NNNPsne+uhdCzEs6Dx++cSbxN46H+NGpkDPvHD9vV0w&#10;BcVhznfmYtmMcKz543s4V3QWbcTgatDhK1d77VV00KrdyDlLcc+EJNpPEYHY2GidrWb0obxwJ/Z/&#10;vQMVkTPpk6jHer6TGdMqVk0ZDnzyOgovNqMqOMbJfNyZjFZiuzrQ2GTEmJU/w/Pzo3F861d49fXd&#10;qP/xXYjxxnKVjOX2fmK5zQn1R3hUDKLcxHL77URD3n7udPZWkrXm2Fq8dNKCh1YtxPYOWjL2sYmG&#10;seEKztCZ1p59+1FBtN/9kVPx+A9XICZcXpH6vv6WvdU79RMUnYNF96Sio7EWB4k188i1Toybm0Iv&#10;EN7Bo11qPxrPV6OxcB966o1Yd4EMPGVNwNLF8xFt0E45lKFtFUXYfPQ0zBljMCs7FyCbEHpzfgGh&#10;SBoxCYvTg7D1swpdmHAPjcnCjGU/Iau0IxBmrYWxvZX2xkTR51/vaM/TLLe2LsYbNnjjjbTZxBd/&#10;lRt1nKkuTfZWKxHOXCzF2ZKLZFXw5lJ9T3sdys6XoORSLXr72dCXfp2x8TRe/ut+pK1+Bktm5JPB&#10;ItoEqWvEt+rS1BeOWaumISc1gd7uglH62cvYerIKPSb9DXC3opd86APxt+ytkjKG7DcwNBIJ8fGI&#10;CKBlYuIo6uioh7GvHb26/HzYj6C4TOSOKEB+RiIRXDXjwLZCbNt7GT06GWT6iQl199eHcNEvC7Mf&#10;uhtZSQYdfmL2R1RqHmY//hxm5qUjacham1ZBfggxxCJr9BgkWBtwfPs6bNhVhsmrViLRS3tHPM1y&#10;e2NFQ213r6d3rGtVhVqY1i5knhy56rTYW5tObMDxnjykBVXj5aJOPP8AmYw2+KHs4FG0xSaguehD&#10;1C35GWYNT0GoTjclNhatxWeF5ViU+ine7CvFucvx+IufCb/8/iwkRoa4enjDVfXblT6AjKM9+ew4&#10;5OUkISyoDyPaduCFi5VYNYv4ThwwfWxXYR6K9C17q4cUe5tszcYudBCRXWBCHu6lB08kXsT+hiKc&#10;rF6O1Dx92R/go1Txk6fh3vGzkZiahrDuC/jLbz9DdekF+pwyAXogKu6sLMLB/YUoboiGoeMEyio6&#10;4JfcgLSIuzF3UpqujjT6E+mfvr4TW9HdcgkHN7yNz3e0I2fefXjyiYluZUy9TXcYFOxpllvbioZo&#10;NUDkPwihHTecjzsm4WrHsaTi3THR0GJv7S4/geJGYtnsqsDpy3XEpjjwBh0alYzc0TnoOXYC1a3d&#10;elw5lFSEwNh8PPfD+UgKC0IvMZ7CZLSxQrqjbm4U4uGLrspd+PLTEjR3kPluUzfqm8wwhAfTipyH&#10;C3Zj9t+yt7pRmQ5k1VNXjG8+24K9RxthSE5GRlQUQs0WMgGtwx5AnDJXio/j+JGTaOw2wUj7S4xE&#10;7RngF+wwn4wDKnIoakBYEmYvno5507PJjCuZ0iaGWXM/M+L60uqiQyK7LXJfRx1Obf0I7607hZTp&#10;92P1I4sRG0DWPd1WgmMZeZrl9saKhmOw7Ixt6cL5A9ux4WApTLHj8OA9CzAyKYIeCq6vPtiJwKFo&#10;WuytVwMj0N/ZgTZTO7KI+IaPUhI1DkbMmoiLuz+HceyTmJaZhFBHWaUcQuha5MTJj+Hn42nS5x+I&#10;rpJ3UL9rGH75vRlIMgT7xGoGSx8YaEXF7tfwYnchYoI7cbltPL4/lYicQj3blF3T/ODU37K3DtbH&#10;UN0FBAehp+YYdtC+h1OHY9FZ0UTEaksxIV1Hmx5uKIM+ZdNYc2DnN9h5/BjiaaLRasrC0pkTEeWl&#10;7/g3oF2/MGROxl3fnYDlxNdjrDuGdQcqEZI2HQsn62s1Q4nb+/f9aC0vwba/fYzCmkQYRu/B6y8c&#10;RnL2RKx6+m4ke+HziadZbjXZW3mVwJVVjdZzX+F/v3oYphCgo6oYew+GY978HNphT53IidqWPp2o&#10;rV6IwkT+asWL2VutOPPlGvRMuAdTkjux+WA/5o43oBthaC16FS/saMS4eZMQE5dIDJxkydDOiZRo&#10;hUZNPgmvK3XiRxMMNrAVSHszggICERKVhtGZdGIj0PmRS6RfLZxSmJackrzK39DEPGQntqGuaYC9&#10;ddojT2EJ0cSHE+ugM22K8xfhEPlLabhvaMVRYpfuv2VvlTQh1r2Wjp3ROecXFBGPpGSaVFuIvbUj&#10;AOkFs7FgGbG30t4CRxfEGIOo/kX4RP43tSG7opWLeFp1CQn2Q3tTMwLCM4kyfhEWzBuOcDtfZqTy&#10;RGO4FC4r9cY+PVGawXH9yTImjykDRGXBYbFIS0lGcvRg65TyNMprNQxSHA4T4dAKk9Lf8ktP04jY&#10;RIycQDp0cMhTw8l+Ihxq8W/ioVW0Hhq/ekKQOTGXXpKCEBgUiug4Go/HibFplXcz71uvRBjlMd3F&#10;civPk6+5bH7maJoglx4iysT23l987wks2HEPDr54PwKL/4rpj/Vjb+mvMIwaoqMdm8sUWaHkMN5P&#10;osZpopWG06m5W9lbzSjd8CrOhk9GWkATihrSsSL9PM4Y5iO1+E94v3MGlqXQpqOx8zFzWDytatgn&#10;nWgPjFbDcLVO1OR1xU+kXy2cHOaqZdBv2VsH15qoLYn8B6f23h23BX6YqD1QuB+oWV/VSmOPJD7F&#10;3kr8SjYT1/SQ5Lp0ZDLNemKntv+O9S3pUa4z1rmkd7m/p665LHZq9c/41LBzfK0wDne3Y5xKjFq6&#10;UovvKiat8rTydkRXLKMrLLdKHIzZ45ZBo7PHwa9pP9as7URAWTEyF99tewg70lmUwEX3zHUicQzI&#10;47Cg7JSNRB7HnuvU2feju/QKbcRKwV3zstBz5gJCIo0wjF2Np8nGvLHPgrgQM7o722G8Xubt8hU9&#10;BET+nJ/UgF2V53bY7A2X9KuML/mr4eQw0QCizGco7iWsyrK0OijLxenU5FPmMxT3IhkkfzWcepBB&#10;wqemIy2uE8auJpNaPp7w47K5fag5aRxScp1wXJZ3qNq+hE9NT8yLwVjUMDJOtTTs727HGJ0py5k0&#10;zmLXaqOiMcIT+BgH/6nlzZNRrtOwMHXLomppnNWHKJ2anvhZxjry4IdtC3rNtITWXIOaliwy4FBL&#10;HYxmS7TbhfooKUwE1zn/zs5OGwmTUqGihuBMKXHpWYjjhL2dsCaMwYgIWhYKiEMEC8TO0ov21t6B&#10;azv+50rgQUeJmVcJ2F80ICnj21GUx6KoNS4uTOoUviCDhFepJEk2LX1rhSnz8/S9hFdejj3t39sy&#10;qOFmGVpaWhAREXEL8Zckn15xM4smY2Psam6ocIv0ypi6urpsfVSNvXWo8DEOLYxSmBoeNT/OzxNO&#10;wqGWN4epYVHzU0vviJ8WDp5kcJ3GxsbekqUnsCgLEWFj0j4Pr2iYcPJvn9HZ4P+Jf31qKoLqx+Lf&#10;l79C5rzvRmp+HPzdPNPgTs0CKZUqKUDpr1SUo/dqFepoHqJGyvlwGM9SlU4rjTLuUN2rYWI/dmp6&#10;V4s/VFhF5ahh4oc0O5ZBKQdPoHiiqPQX5T8U/iIZ2F+tLTF2DvOmU8Ms4eFBSo29lcO10knpPfmr&#10;pTt+eDM+fmFQuqHEzWWxU2uj/ObL4WorGkONUQ0fY5BwKMPZn/sf/w6FE5XH/vzH+OQYRfHdgVUq&#10;T5kX64OfgcqJoyi+Mr077lkHXJ7ccR/gPnxrT5DHcunagq66CmSkpiIlJhZhocPh538SnSbPGLWK&#10;oqNq7tqj4ZLYDiQWfSLRahz2vKHaA0GtUdiTThnHW3s0buDgxaTBbftGkL0XrFPlYMFpRf4cxnU0&#10;lIMdl6nlRG1J5K+VlyNhNLaQLhxJMTiulo6ZXlpNx1ppBufuuTut+hfhE/k7htL+Bs/lsWMdKh23&#10;dwmPPIzlkmST+9/22smGwGWxYzxKx/jUsHM8rTBlPu64Z5xKjFq6UovvKg6t8rTyHmpdybEw5pCQ&#10;EE9ONIIx4bmH8c361/DC5XT4dV9B86KHMTktks6BuzAyyaXw2DWzt1aSjYZeRKZlIjkmzO0rMB6D&#10;fpuMO6rOYvu6bbhI5EwFix7CvMm0yznYg/PN2+BxPJjYWw/uxLGKRhjJ3HFvVS8mPPIgCnyMvXVA&#10;bpLl8E40xY/GyKx0RNIJA59wzN56cj92HmZ7JomYs2I+pozLQIS37CfbrTQLEUedR3HxWVR1GGFq&#10;MyE5dywmz52M5AgHjyHYXaaTES09KCsqRYc1HCMm5yPC3I7Lpwux/3AxeiLyMWPOXIzJJf4TLzcZ&#10;I1lXPUfHhQ+fOo/g4eMwa95c5KXFevLB4qBCB1hJSw7tQ2lTDyxGC0L8YzHlgRXIjfHCOVIlemaV&#10;rbqGsydrMHbFHMR5DZJn9eTB463+iB82FmENVajtNcISmohHvvc8JmfHIsjO45/KOpFmZjxLUjpR&#10;mMhfmf7mfSeOvfcXfHnFgnA0Ydfa9QgcOQUpZGvC3Z97GJtylsw41OST8HGYWhopXPOXWEP//Mff&#10;40KNifJoxukdRxAxYSrSYyMQ6OY60cIphWnJKZTD0owv/q//G6f7Q2l3dB9aq1oQP34ishKcl0GE&#10;Q+TP2FyS4bpwXdeO4W9/egFXI0dh9LBMmmioby4U6kIWIGpLIn9ZUocva4vW4NUvi1Db0Q9TUw0O&#10;FdUhbUQ2UuINZFDKseyc0bFWGs3Srd0o3vgpdu84gObAcPQ2tcHfkICM3GzEEImUI06r/kX4RP63&#10;lmtF86WdWPvau7jQGokx0/PQvO9rbPj8a5S098LcegmlzWSFM34YhsWKj5JK5YnGCylcXj778Z8o&#10;jTwuSJ/ntm/C1s17UG3sQxNRNDR3BSBxxAjEhtinTzUMUhlaOLTCpPQDvybUlx7Dl399DVURCbC0&#10;d9BePiBtwnikODC5VMPJfiIcavEH4xq462m5jL0f/xlrN9Vh2n0LNCcaWuWp5S35iTBK4QO/7tHT&#10;4DwHxkle9fboq2xAZCbu+ud/wVL+XEI2HIJsRq6UUPR1X3P0PfxhQykW/GAZRo014Nya/8R7xx4m&#10;9tZRPs/eajG2o9WShHue/zGmZPbjLzNW4GT585g2LAkhjj4hvFVtxN565JgJc1cvoVWMAfZWAy2x&#10;swE1n3I91dj03hacuVKHcTokohLr0oyGKxUIypoJZm8dTuytP1/9Bq5UzsMEnbO30hIGrl5ugzVs&#10;BJYSQ2UK2byJiIlDlAMPHLFe3BfS11KO7bv2Y8+pKkyjffRWcwdOHjiD6u4sPPxvP0Bu+zb8/sPz&#10;2Lf/GuYNiyGzgV5yhOtM0VG0hCXg8V/9A1o/fhF7LxxDedNyDI/06KPFfoFtrKS1qKiJxwM2VtIA&#10;hEVFu42V1H4gt8Y097aitKgQ731zDqGGRK9ZBbUh87CebK3B3tnXraqyx4eMQ5GBLnc4te+1Ur52&#10;zcClyKJfcyO+euE1hC5/DU8umkBvmAGYPycZ6ytadEgWJBJCwz8sHT/7h18i3FiOr9bsxNmOdNwd&#10;G+70aoZGSR4LYvbWs7RJltlbr/a3w2yYjMd+uJLYW7023Dohay9KPngfpxoisWjGRFiJetai8o3a&#10;iYyHJEnypNV4NiodqQkx6LzUCIspjF4igujtbkiKd7qQ/s4mVHY2Y98lI3rXr4fBHIMJC5eQEawo&#10;p/N0e0Jq00W7N+P0NTPGTJqHvPgAGnto5c7SD0NiPLJTEpEQno+Y3otoL6+g4/bjEeetrz5+4UjN&#10;DMfxK8ew+cPX0VtSCQtNQOMNOplkUOUMsJJW4QidYAreuAnJnX2IH7UQqx5LcHvVOZShxYiasmP4&#10;elMhUmc8jpHtDV6daHhaT7YZgLQko/xlxSn9vHnPkwlR+Q5VsiCyqfEEPtybhaeXjyLCLlaNEeV7&#10;riEnliwHMnvrhXM4c/YCmmTsrcY2Ym8tPYOSshr06Jy91T8kGunpCfAzd6Kprhqt9MBu4u+WKpvF&#10;BCryurepLwwzH5yKnLQExMcE49ynr2LbiUqfYm9tLt2ONfsrMf47izG7IIN2ZdOmN69r1l4AAUS5&#10;PRbDkqNokrEHa/5OD+wpU5CXTWSCOp9omM1ByBo7HBNm5CGJJnetJQewb+sOlDXYfyTdXi05F68f&#10;tad34XBRGbKJTG3l9EximuXV4EgMGx6Clmu78NGbr+GtD7/CvuMniV6kE94knrWa+xFAf11tHaiv&#10;rkRzLX2WIO4hPRE+WS1kDTQuCTPunohUHsc7qnD403dx5GqXc1XkllQWdNaV4djWL9EWPx3P3lOA&#10;uGDibvLiIOBpPdmmnvygUVsRUPNzi549kAl/i3bV9TVdw6X4+RgWEzKwH6PrEj7ab8by36SgsWgD&#10;inrzkB5cg1eLOvCTB8fb2FsvHipCR1KSzRR5LZ7H7GH6ZW+10NJxXRMZFkstwHf/MQfDe/4Zf91U&#10;gvtn5FBnpONuripwCNIHROXiyefG04NtgL01j5aR/3SpCqtm5/gIe2sfzn/wGfZWtKPzm3Uoqj2K&#10;K2E16Oh8Fk8sHIfkyOAh0KKrRZhQcWwtPnxvHyqDxuMJ+sw4JjsG3nqxtlca/9AETF94P2ZFxiMt&#10;PgQXh/8FbxdV4URNByamivc62Ju/y/HoU0TR/n3Yd/g0oroNOFVzCW39AaijT4MzJy7GjK5+lDU2&#10;oMmvH5bAFIQFxDpsSttljLIMzJ2VOFHqj8icJ/HML+5G/9EN+OjrRhw9UIWxq/I8+11ehkPr0i8o&#10;HJmj5uDno+5DXmY0Wi4U4pPX/4QtFxqxcoS6nROt/NwSZqXVjCtn8cVn29BWEIW1754jAr0LuPD+&#10;ewh85DGMihv6McDTenL96ewWzesjE9t+SL9QMGG6H61mFH/6Ms7MXoXZOdHouXoCp4i91a/rKoqv&#10;0ImH6+ytIdEJRO7Vi3MnytHW008TNn3IoobC3HIWL7/8Hkpbgej4VKSNCUQZfZszkSE1X3Fd13bg&#10;y09K0CSxtzaSYaQwZm/1hWnSgJajh8/DE3NpM1qkP62CGdFn7EE/7WNyC8XxEFSkbUXmtQ9R1peH&#10;R558BAU5CbQJlGwJDEHZrhTR13IBx/ccwMlTTbQaYERnex8xtwYiNEQvS/20kXL0PEybNQeZkWZi&#10;bDWht5s23Pb3oO1qCxLiCnDXY8/igQWjMXpqGgzZabTi4YpGXEtrtX3SCYeVPqMlp6QhNTcKxmgT&#10;amhCpBfX39OEihM7sG3bNfRayHpmN+mSeG4MXv3U6o/wxGGYuOwxTEjyJ4uePVTPFhoH+rz2/PC0&#10;nvTSw3TRLoOTRmFF6vvY+M1OZJiuoOiUGT/95dPIphMnV2lmbG5vt7G3ZiaE3mRvJTbFKye2oqkv&#10;E5PIYJien3f+wQaYa4/h1ZeakB4JlF+24p6HxiPWwFMr33CBdJ7vKrG3/oXYW6ODu3Clbex19lYv&#10;jrgOqS4Y+aufQi5/riLIlz4j/p+YFVgxYzySfGE1w9KBUx98hA1bK5Ex/wq+Wfc6dvgl4+4nV2Hi&#10;iFRdfz6h/ehovXwQh7bvw7EDsWivakPWlMWYk0WdQQ8uIBKTFtyF8XOW0ydiI4598Dmu9YZiBpGp&#10;GXd+hk92HUDDqWIEd1WhP72AjrhmenXVIMCQhoIJCfh6/w78929PwtJyFT3JBVg2M9WruORVaWMl&#10;7ajEwU9+j7qaEbC2NcEUPROrx3txj4ZfCE3KJuEnvxlP9dyP6tOnsMN/G6Y+9RTyo4d+NYP15Wk9&#10;aR5vlVeY3q/504naZlGRv5o8/uEJGJHSgRbe3GYyImXOo3hoRi5CiJr8zBdvo7fgPht766ZDJswb&#10;R+ytVlrWPH+ZqJHTgZL1qM+Yi/zUaLtPQIiOHvI+FJHjMGc/afHS8WhanWmoqUeXEUic9hB+tHgi&#10;kiKCnJ4gifSrhVMK05JTJH9oQh6GEXtr7Q321u/5HHurP1kUtR35YuZL+otMoU9ytLEy1E5WTjXd&#10;iNqSyF8tD7v8rH1oqzUifkQOEhOjERIURJu9Y5A/fhSS6Zi0o4d/tNqAqJ1opdGSISgiEclJ9DJg&#10;JfZWOoaZMXkOFi0l9tYEsuSplVAlTISNo4rwifxvZu9HK3PX20YgMXrSX1xGKpLT05CQGk/0s2SW&#10;vbEFYfTpc+niZZiXn4wgDeBSeaLxQgq/Wf7NPXmiNIPiBkYgJTGG7FL0oLm5DaFJE7BoAeEanWz3&#10;GKiGQSqDw0Q4tMKk9PxrYyVNSkV8WCOqW6yITM3D/FWPYmpWtEPEnmo42U+EQy2+HJcfPdltY4Ct&#10;ngNhiIlC+shcRGi8+muVJ89beS3CKI/nLj3J8+RrLpvl1GRvVSbS8z1bQHSXZVA19tbzxN56JozY&#10;WwObB9hb087jdNRsJJefpkPZyei9eBjB0x7BtJxEu4+Kiqw2ajUM6cHuSl1YzCaYzH4IZmp1agiu&#10;OG5EJpPplny0cHIYm8R2pew7gb3VFb0r04rakshfmd5b99JESO2Bwu1D9PLA8dXS2COHT7G3ygWy&#10;MbnSSpiNyfX2X71Zt+zUNnuz7iTdy4tgnUt6l/trXVvpk4StP9MkidubI04aA9TqkvGpYef8tcLU&#10;yuf8XWElZZxKjFq6UouvhssRP63ytPJxRFeu6kmJgzEzNcgdM9FgUrXe3l7VxsDCKxuJUiG3vadj&#10;Z5dKy9FpCUHGiFz0lGzDVdoxPCKwDY2t3QiMSUFOKttzuP0AIJXFlcBOiU1qpGqdTAqT8vD2r6gR&#10;M4cCDz6+IIOoHnjQ5LqR/uS61ls9iGTgiSDXgVo9sDzelkPUfhibFnsrhyv7DfsNldPSm4i9VVRH&#10;nsKsVR6/HLD+mIdC7rTSyOO561qkR24XHMbtVq2etdqNu7DJ81HDyX7SRF6OUS2uPC9nrzlfdvKy&#10;pLx4rOU65Ye63HkKi7wM6VqtLH4OMJXAHTPRaGhosA1MktDSLzcEtZUOKdzZ3+72TgQZyBol1b3U&#10;ABzNS61iOA/2Fz2kuYPpyXGjV2v43MCkAVeJ11dk0HpI+4oMXA9cP1wXSqcXGUSToHbaE8UDp9rD&#10;0Nk+p9SBK/ci3DxBYqek7GbMQ41b1D+ZYZaxKDEy7qHGqYaRMXD71JpoMNahcqK65v7FYTxeK52n&#10;+pcaFmZv5XYXHR2thDFk9amGi/tucnLynTPR4NmcaDBVU8AtteEFD2nQUT6olfdyaFLnk/t585pl&#10;UMMr8vcmVlHZIp2K/KV8WG6pDiU/b/0yVh7slHjYn3Gq1RFj9bYMWu3EaDTavu8ql+NvVy9DVQci&#10;3XE9cBhPVOVuqHFLbUGt7qWxUomR8WrViVwed12r6YUxsz87NfxDjVGtPMYlX/WU9CFhV8MtxXH2&#10;Vw0H58Vtjv+Uk3IJo6efgVwOY1M61g+zyg7uCcpYPnTPbz7ceZTCckdS20OgB9G4ErhxKJ2oMXE8&#10;tU6pTD+U9yL9auHkMJZbWVeO4eaHJ78hOpZKLTbj4Y6iHBhE/pwHY+fO64wMVJQ6bmGAGurBfqK2&#10;JPIfnNp7d1o65gFKTcdaaeyVxAVV24rQqn8RPpH/7THzwWHHGzqXx07tIcNtXcJji3T9P5ZLkk3u&#10;f/tr5zBK/UfZ97g8xqeG/XZht8fqeAzGqcSopSu1+I6XOjiFVnmDYw6+09Lj4JgDdywnl+UOx/nw&#10;qs8dM9Fwh1Ju5nHnsrcOyGjCxe3r0DZiKcZnxNu9efWmfrx5ZULlmcNYv/0wunoiMXnpYswtyLEx&#10;0Lqna3hKNjPqL5zAxl2HUNccjZnEeDr9OuNpd8MlFG7YgbN1TRg2cwXmTxtLxuBCPAXE9XyJSfR0&#10;4X4i52sm2wRkP9cYixlLZ2FEZqzX2US1haN+XXMZ+/YdxOmyFmSMnIg58yYhJynKoRMI2mW4L9Ri&#10;bCXG1n04cOQ0eiIHGFtHMy+Rjhq6pa8Nl4v3Yf+RYnRFjMT0uXMxYTidOtERxoEasaKruQaXz55F&#10;0NiFZBTLe5QFVlMXKsvLcOpqOFYsHXGDq0bk774WpZWTFb2dDSg+tB87jl5CVPxwzF42HxOGkY0c&#10;rWR2hn17vPUWRd3B7K0sK1kHPbvzNbz0x5fRMWYlCjITXJpoSLNl5QyY75VvAJKqpTBlGilc67en&#10;6gD++PuNqCZz7wE9rTixm+xpjJviEgOtCIfIn/E5KkNv3Qm88eqXOFffAXNXEzGeVtoYT5PC2/DB&#10;m3/HqYsN6Dc3Y9uBEzBkjURWsmMTQLW3U8Yp8ucwZ52lvRR//q8NqOzuIo4W4uFoNSMzfziSyMSz&#10;oyd0ndGxVhotmUxtV7CVGFC/OXCJTL73ofrcWbSa6NBYbh6iHGTO1ap/ET6RvzpmE67s2YpNX32D&#10;i130/b3mIi639SIsORcZUYM3cKqnH2ijHKbVD5VpGaMkmzLs1vteXNq9Fd9s2YbybhNazpxHGR19&#10;jiR9ZthpE0ZLJ1o4tMJuxUlW0XtacGbPp3jzoy2Inna3wxMNNZzsJ8KhFp9x9Rs7ca5oJ1587RMc&#10;rorHfdcnGiJ/uSxa5cnjKa9FGOXxLETwdu7wNrz+7kEYaSbbVVWOsvPlSJs4BQmhzk81uGxe9dbX&#10;zkK55F66lthbQxMziL11FAIvbyL21mvEKcBLg77v6oq+xLrdh3CmuJqsUdLrqI+5jupLaDaMxU/+&#10;4R/xH//xHLIvfY3iimbd109fZwv6Y0fgiWefx//41d3oOnsMlyobyA7Ldqwt68KoVU/g+X/8Jyyb&#10;lIdQMo6gZ2OtxiYyZmckmyyzFuPue1fhqadWYgyvZuh8NDG2NaKlLwRTySLjb/7j51g+zA/NJcdR&#10;SXT3+nPEIdJtRmzefHz3+f/A6kU5qK0uwZFrHbqBaumqReHuC6jsKsAjP/wVvrdqBUYlRxLbrM7G&#10;SnMvas+fxOfv70IjY6NPnl5xZHq87tI5fPHG1yi5WosWsmVkcyL/IQTZb+xGW1MLYsetxG9+88/4&#10;/n2TgaLNKGnqcwuKbz+dyNV4p7O3kqzWwGiMXf5TBG0/ToZ26F4uvw9ch6fPws9+mYiRZBjN2lSF&#10;ano3HUczbn+aOevZhSZPxNM/mIaeylP4bP0OVAcSPbnBgB6aOJloZWD/pnUo2+GP/sQCTEtMIFI/&#10;/crTVHGWTDkX49jRPlwssiJ05Cx8d8VMDA+1703bW/UUFD0MS+5NRXB0MiL9msnKby+MQZE0sdPj&#10;DCkIOfMWI623HdVXDuLrXUfQGz4BacS2rBdn7m7Bta5mHDtfgcC3qoG+GIydPg/DYwcfsfQuXgva&#10;K87jyEeb0Js+A98Z1uFVyoWgkAiMnTATyeOr8dmRm/vzRP5DpbuA0BiMnL4MKfPIOFyIBTW9XWii&#10;5UkDMZi7w+mxh7lDLqfycIa91VaQpQs1tc3oo+V8vbukSffjoQXTkZMeAjJs6nPOkJaP8VlxMDWd&#10;w0sv/RmVo+/HpOwEhDpqknKIJQ82JBCteiT86M2hrqYOvcZGdPR00QZmmutXNKGb3l4Dgy0o2/A5&#10;ikoq0Nnnpbeu2+qFjvIFpGLppJEYkZ6E2NAu7P7oHRw9Vw4SQdcuJDoJ2VlZiPdvwY4tn2J7ZR8S&#10;x89CVqQe37fIYmxMHOKiw8H09vVNtehoaYKVjjDqpWXwS4oVLegy0dhH2/2M9Sew6+guHK3xJjPq&#10;4CbY11GHk/RJYGdbHB79/jJkxwSBvpZ5x5Hp8aTcUbj/uWXITYwlM6/Xa1LkP4QoA2gClJw1giaJ&#10;VpQe34l3Nu9G4IxVGJfgnpcHPfawIVTv4KIcZ28Ntu0Fr9z3Kl7eMBw///VKpMY7bs54MArP3g1s&#10;RCcreT63lnFTL61l+/Hamjdxqj0ZP/rpTzE+LRaBOp8ym+jNr9UUjLj8mXju+SxENf4ERRcvIpks&#10;zWLCMqz+8aNYOioMu7qexebLFaifMhpxiXp6M7yp/8isuXj8mfuQmhKHcNQi7MRqogknBlrjaCKr&#10;0ndF9DRexo7Nn2Lj0asYPe8B3LdkPmL1t3ORlN1PpG+dxLgehLxZ9+EHMYF48aOjKDpyFismpCBK&#10;Dy8JFvrkZM3C7HlT8O+/WQnLubX47RcXcPJsLe4aEe2WTYQ3W50zVxZ0VFzG4Q/WY3dAARI/ehfV&#10;l87AVJGExIceof4W50ymLqahE270z3zL5xuRv4vFOZDcRCtUJQc24p0vt8OaPQ/PPfUE0sLc05/d&#10;k4sDwug5qjPsrT21Z3Gi5DyKDhOhkNGXH996rpmb2Ix1xXj5pT/hYGMkvvfcjzAzN442GvHG05tx&#10;9HjVfmk73vn7bpQ3WxGfkoLUEDpVQq9WofTWGtDVbWPqNNPATfyNCKBZk37ZaK2oPbwdG06dJ5bO&#10;PvR1daDGYiBOiRDdT/b6O6qxa8vH+GzPaQyfsRIPLpuDJJoYmfWyRCBvuNYuOtnzDTZtKUS9OQJJ&#10;qbmIMkbB2tCnmxWNgJBwRIbQWgataPSSHSMz7fkKsfoTX4d+Pvsxv83Yycvw0MQkWnHuJZxG2pBp&#10;pOP1XhwwuGi1Nifyl7cLD11b+jpQVrQVr32wDr2p0/AcsTLnxgQQVYV7Cvx2RUOmR4fZWy1N2PLK&#10;h6jJGYeYwOPYV3QFKfFjEKEb2mmZcIrLQH5Z1s94oEAnvi3f9zHe+WI/suc/gD3r1mA/RZ3z2E+x&#10;gAimXCElE5fonpCg8BA0nl2Ht+v2Iz7GgrqGYZi7aiRG0WmNuw6sxfaPXsGJjf2ouRKPZXcNQ4qd&#10;Jwvcg86xXIL8u3Di43dRsX8roqzVuJo4FcvyhiGaN/3o2DVfLsLWjRtxvCoEIXGH8fbFY8iZOBeL&#10;Fy9GdrTehkIiq6NPsscKd2J/8QnE0V6NZnMGlkynVSM9rGZQPQcYMjBrZgbW7Sgk9tYyBNBELiBn&#10;KmZMTNfBagY3RH9EZuVh2W9+gyU01nXWnMOxb9aicfZqWs2gTxfedPxFIkYFgMhfJao7vXro6O/R&#10;bz7GhsJSzI0ahU///gKik7OweNXTKEh2/fPJt8dbZbXlOHurFVUXOpGTH4p1HxQjn5ZhJ45IQrCd&#10;6/iio4eio1EM1Z6jSjKRhJd+gQFIGj0dGTFktc0FbvuhPt7aSd+po9JHISMu6jpzKG2ao+OtmXHO&#10;yyHSt8hfXg9aceTKD4nJRGZyD1rbu9FNJx/GrHgAC2eORXJiGkZkBKOtpRmdvf7IX/4gPUzIjkZ4&#10;kEPzQFFbEvnLsTl27Y+YnGFI7utGB21iNYXE4TsPPYzpY8iWiZ3tXl6elv44TM14kFYaed7KayPh&#10;9Q+NREpKJmLCgunYXRAS0rORk5ONKAcnSSJsXKYIn8hfidN27xdEK180eSZcrY3NCAjPILsGC7Fg&#10;bi4Mdm5elcrz2PFW/1BaaUmh8Q5obmxDWPpEzF+4FDPzEuw+5ixhVNMBh2lhF4XJ8+I8Auh4JR+x&#10;DPQPRGhEFOLT85BscGxiqYaT/UQY1eJLuCgZQCuAcVnpmDDipp0Kkf/NdOLypDhqvyKM8rhmE61O&#10;GvuRlJVPugm19Q0DrbYOHzUOieHOz2y5bNb9HcN1whYQ3WUZ1H721oVYQp3Kr+EI/ud/X8CT//og&#10;JmRGw85x4AYhj7zC+ZorR2QRT2SJU5nHUN0zHsmcsbxMkT/H0Zu1SsbD+lYOXGzRjq3KqjlpgqUW&#10;puVnJuu1FrJoavs8YhtZBmJbzf3oZ38i5XPmBM1QynAdsa3erX5Ea04bf2SiaIl/S5gIN0cU6Zjb&#10;FluWVdbXLZl70EN6kKhhYJnYX9mHRf6aMImxtZ82mVtttOLEtqwZeXAg64+dEgf7ifBrpeF0qs5B&#10;Vll5Hlwe60qpx9vh0Bpf5Pm745p1pTYmsx/Xqdr4x/jV9O4qHi251coUYXcVh1p6UfnMp2ObaDAh&#10;WWNjo1pan/FjQhkbHa1ixFMT3imh+jtw6fxldJpDbeytAdWHcCFoPArSo4D2Glyr64YhLQtJZKjG&#10;3gUCETb25wal9pDjhqPslE7J46ZEIjyMn3GqmVh3U9Fuy0YkAw8i7NQmIW4r3E0ZiWSQSJ/0LIMI&#10;OxN/hdBeFqkeJFWJ4kvh3v5lgit2St4JPeFmHhnGo8TIuIcSJ5fFTjmm8Rgo4VB7YEthtsRe+o8x&#10;cNtkfGoYPQFLJDePs9zuRCR5Sv26G5sIF48/SUlJAybIpUFoqJTlbiE5P55osFAssNxJMrmsaL//&#10;j73vAKyjuNb+1HvvvVmyLPfebWwwYAOm2KYTSAiBEAghpL68P4UklAChd7DBBYx771XuTbbcZFlW&#10;771dldv/M1de+2q9u7r9rnge+2p3p37nzOzs7OzM+XyRTNNI11zyRIw2XNCqnsAopNB4gzm9jsht&#10;ek77/CuGjWFlP6GRsliF9lmYgyMw/Axrf5BBTKesflgYO1rdfuysfzEZONxCMoilsTNUk7NnHSd7&#10;4HAymJzQyRG5gQbDzneO1LlUWRz/kxBGPmZnXDPsXN1z/aQzcHBlCumS+XH3FR+jUHwuL2uOYvmy&#10;fpYNHtkz0FlOCBurQ6Ybw4xGdzetxqVff3ZsRMd/82HycI1Vjp0Vwyv0xi9UYVzdSIVxcRx5lBse&#10;S2UXkkPIzzh/1qZYHDk4KaxiYXLAL4aN6ZTdG+z+FdKxVDpH1YeY/ri+ho/b0Zi58jk8xnrhHpD8&#10;PtPRGBkmsTLF9Gssh7PPuQepo3BI6YrVKb8+GS6xNLbGLFRfTD/sS4NhRQwDIgTQ1kDsmR+bAmSj&#10;OiaLseM+QTCBTXeOIVUT07lUw7BVwxZqFKbr53pMTr98vUvhZGHsIcJPcz1XU87YrA/7dmpKXOk4&#10;DA/TB/sZOzF/FodhN4zUrQTAirQyCwNk1paEBq1i/sZymnsuhlnMXyp/KR2ztiWkY6k0UmXZMkyq&#10;/sXwifnbEpdxXqw85pgO+Y6FcXiMw5hcnGzG/madm9EQWFnM8e895sfwCWHvK4yFX3MiWES8ryXj&#10;nzCcfIycrjgZjNMIxTcOt+ScK09MJ2J5SulRLI2t/BlmVr55S29tVbqs82Gkap/ggMsgDI8Gzi3/&#10;AZOefRmjYslWgKmLL2Qsn7azGke2r8Sxgg5EDJ6JO24ZiQg/WlciY8y9oWlRff4IVhrYW+Mwc95M&#10;jEwLhyctouw/To2ay7nYTEyudU1uGDxpCiaPyUCon5dZi/0cKq+6HQVnDmHPsYtoao/AZGKfHc3Y&#10;Z106hf1tZLrYljJ21V3Bpep2+EamY2CM/7WsxfyvRXDCia6rFjlna6D3icSoYTHXtot21V7BhUqS&#10;ISodWXHXZXA8RGIjzs9BlUKPyIGjEEu7ODSdjcg/eBBHTl2EZ/pwYsYlc+TEfWKDdwGzxdN0K1By&#10;7hiydx1HW2AYhk26HROGJ8GNMJ47egA7yWBbWPQwMkk/AWnhTjDrrlejtbYEJ7KPo5bWm+t0nvAP&#10;ScX0O0bDicSyNOJTo6m4FOcP1yLrockIt9GXmJvbW3lNuPrE1/jborMYMGUWpgyNxeUf3sSekBmY&#10;QbtLPGxs5lrojYLBERohczCtGym348D7/8WOwhpaR6LFlXV7UBI3BMPiQ+BlwdZEhokbLfMxS+Hk&#10;wvhpOBmljl2VR4i9dQ0qNTQD0VJLD74yZI3NQijZqbB0HCiGQ8yf4bNGhu7aHGJy3WJgcnVRt+Hi&#10;kePwiEtBXLTlTLpibUnMX0rHQmE1OYvw6foc1BABmbqxmthnaw3ssyhdic833OgfHUYDcxOeMJbo&#10;WCqNEHbmp1c2Yc+W5Vi89zIC4rOQRS8OUv6GQIk/UvUvhk/Mn19Md1sN9mxbhfe/Ow6tfyLGGQYa&#10;WlpzfglbV32DlUcrEJhwXQZ+eu6aK4//Js4P567ZkaVhP7E0hrjaLlRf2oM1Cz/AkQoN4oeORayf&#10;Cnl7t2L7xn2opPVy1VcuoanLHdFpaZL2VTiMxhi4cykcUmHQdaMk7zA++2oxWlSeUHdUofjKZXSH&#10;JUJXmE0MpQfQTUbFGsvKcbGyCyPGDkRfBjCFcDI/MRxC8Tm5DEeNAvkns/HxpwfhHeuDztZOaFz8&#10;kDGUti+L7CaVKq9X3rwLMYy8aESG143aSyex4u2vsS27CaMfnIowKwcarGw2M9mfXgP5erH99TVS&#10;tWfx+AwiMIpJx7TJUbhQ1kzWA3tPq9u+cPvnqG26iM+/LsOAGb/AL194GQumZsKbGkJ/skaubGuA&#10;hgjKnn/xZfzllRko3rkTpc3EGWJ/9dmshI7aMjR5JeGhJ58lBtrnMKT9DAqKy9GmvHGK22aFWpWR&#10;FvXFZfBInICfPMdYc++DMi8HxRXVqCBz6Tf610Epq9tFhZKDu3Boyx6UNatAO4mvOjF/LtwJR207&#10;zu4/ih3rDqOwhnhErmLVtldg3+FD2HDgCOpaauih5ARsV4tsKz+Hw2S1dN+JK2iq6+E10SoqcGj/&#10;JdT7jsST//NnzJ+UgJrSczhdoXA4UD1ZAG0npl5lwBA89ac/41dP3otI7Xmszq2GkqyXJoyegz//&#10;6TnMnR6JM1v3oF54B7tdcWuVHcRfU4fysFGYc/dduH/efbj/7jEIcdo3BiKfq76Cwz98hUMFxShA&#10;p03ld5pYNpXCRplxpGp/ezOT2DPZGEyJkv3lSL7b3+K3ZRtBs0k2qsZS5JKZ68hdK1F4gJ4E6hTM&#10;SSRCMlMNf9gEhXWZ+MRNwAu/9oWKGC0X7d0FRUQKgok1VOQlwLrC7JTaO2okMbn6Iz4qDJ7thajV&#10;axBMnxrcTZkCsBOmvrKNGvkYfhYYR8RwwVAUNkCn9qEZPg9EjyL/oBv92fhVLq6tLAdbTpyHNmEQ&#10;JianXqMxF/N3Lm49fAKjMWvmVChzuoDWq4NPMu0dFJ2JGVPGobDTB2RbyXnOzQfRWbdh2shudPnQ&#10;tD8h0XY1o7orGJ6RWUiKjELs+BHY3VSEopIm6AYFO/aN1s0biekT8dxPZyA93Bs1VUq0NbohIiwa&#10;GWMHICJTjeLD27AmOw+eCRlO4Y1RdbbSjMoxNDf7YtOGdiJR9MCgW2bjoXDnWSx1Ib1FDhyBGfEe&#10;2L6qTNBKuqWN7uaMhpHmxEjVpg6NhoeLkqyA5iHvcjmxFWp6TQIoW+tRp6A3JZnPerCXTD3K0NCl&#10;JsN0Xmg8uxTfnCpGu8rUDblGynLSqRdtJY4P94Omow3VVbVQaxrQ2tFN3zhl9QotqR2/qFRkJkbC&#10;tb0Ii7/5Anmho5E5IBlBnnK9HcmKbPpgpEQF0iBjPxZ9sQb+o0djQFIcEjOE/KNppkxSBQ4L1CiI&#10;32TbERTokzBp3l1IIgZdRmgl5u8wYGIFuQVg6PTxuG3uOEQRoyY6egYabgHxmE5ree6ZNAL+/kFE&#10;dS6Wgf39A+KHYtKU2zFxcAx8CaIBChkUA/td7Rm9g8KgIZtDbTTb6OjehT0wQ6KTkJURjMbLJ7F+&#10;8SaUeo3EY6NiERgShXB/Vxp4NKGhvob6jxZiUXb8lIbe1RPhYUQ/MDoNoQHe6Kw6iw2Lv0PZ1fq2&#10;fy3yS3BFYMwATHro52TZNQ5R/GArr2/OaBgp0PCN38UbbEmeC81mnF35Mc5PegB/T/bHFVpAWRo4&#10;CAHd55HfOh6zhsfBj95Ca6khH1i+Bm53P487aE2Hr6ULBYxw2O1UR4aE9BOI8fS3mJgRirJ1JZiz&#10;Ix8ts2iNgw+ZibVbwbbLWK2oR6PaDzEjbsVLKRkIeHk+tp0rw7iUSIMMtivJvjm1lZ7Csu8X42il&#10;Bx54jG7uzBSiurdvmdblrkbZyeX4bslBVJChukefnoWspGCaSRLzt640W6VWVOTg8KFDONsQhABF&#10;DgrK2+EaUQ+/Mi0OCvjH+s7G1FFxTlwl33MX6mhbhI4sbl5zV6eI2AYSgU0k16I54qQHCuGjQcW1&#10;4T0b6NN/2mNg6EdUHQp4eOngHeLn2NmMqwrQqztRePEIvl28Gp00yLzv6ScwPNINCvqk0ukShAlz&#10;HkYwUbWvWrYU2y/9HBnjbP1ola4Jd58IZE5+DAPnJiOBqNmvHArDN+8sRH6jCgP8nMfa7OrC6vFa&#10;rUoLYUaoXF+hzBDBdlF7SNUuYtP2Pdj63dfYkKvF8y/9BEm0bix32Sp0hiUhJbwTh48UkoGwq3OX&#10;dNe5K2tR3dpFlM62w2KPnDz8QxHuWo2O7i7qxGhRX5ceoTRYkvPYiK+H5rz1+Pj9g2jW+SAiNg6x&#10;tK1TrWKdMj+mfK9VDZew5JvPsKdIhbsWPI5bhiXTIIMtwJMv5qZLu7Do8+9wRTUAC4jZcXgycTRQ&#10;p9Qo4i8XUdx9ozDl1nGYOpYWAtL3BpVSRW/axJHrHSnor5FLQ2IKlHl/Ytxa3XwCaaDfTDONxWik&#10;QUbF6Tximm1CYrwT6OJ1StReycHSL5biqCoOdz3zBG4ZEIKu5mqc37sGy1ZchntoBOLCwxFM9a10&#10;+ISGHt1NNcilxbM7y1qoPaqJN6gbjW7B8JXtrKZxbZt/fnNGw0hnbmEj8crvCpHbRqazVT4YvuBl&#10;zBqXTKRBWqRNnYSyqhKUNBeipjOaHmw9XWlU+mjc8egdWKUge+5Gecnx1COc1gY8sBIrvv0Ex8O8&#10;UZ7fhLmPD0Wov4y3VfIU6Umj/ZqTC/HRu4cR5NGBCu1k3DU8Ef5esp4O6CVFxaktWLF+L3QpE3B8&#10;+2qc3+WCUXMew4yR6ZIr9Htl4sgLXTsNtL/Hxh0ViJ9WjO2rv8RulyjMeWwWmpcI+D/+AJELxsji&#10;84lf/Ejc+fBQzCpqt/8AAEAASURBVKI1Dqrak1h9pAKe0WNx9+Q4w9TAnTz/GTS9LptOkW2M4e28&#10;ZH2M4QuFDF4RXWlHAvGUGRxjcp0wLg5rdu0nJteLUFU3IHLwVAxNcPwWXE1XKy4d34WVGw8geFoA&#10;9q38AkcCIjFk/EREqupxatN/8UZDOtDcAG30LMwZ6Ph1Ea4uGigq87DmrTdQlemPlsZ6BNLs+dAw&#10;65lSe2pEXn9vbm/tVR8eiEgdjsEZqUgfMhIDk2hLK73ukzkzRGamQtvaiIu0ABGjZ2NCLGjrlDt8&#10;vGib1IXdOKFIopsqBD5mjEjFth5KbY0ydatSL7G4C/cAZAxKQl1VDbq7tAgbNQ+PzxpO7HyetE2L&#10;i2Te0dHbW73pu2ZKVBNq6rtpZ4MvRj3wOD2gU+BPMzMWimDYoiYktSn1IBVHKE/m19HaDL+IJHqj&#10;CqM3GKIDJ7PBCQOHIDGKthlbuCBUrC2J+YthE/TXq9Bao0RYejIiIoKusuYGY+AQ+tzT7Y7IDJ7/&#10;0ExE0ZS5KaJI6Y9r6/w4/GtBzFc9Xeip7ObG2DtpsS39PHxCEEusqNHBvoL+UUGmTVuLYWPFiuET&#10;8xfET43ZlZhGk+h7eXJMwLXPD+w+9aTFoolx8YgJlH4oceWJbVXlwo3LZ37sJ5amV1yq4MCYFMQm&#10;JBP7rTfCoyKJLFBHTK5tCMgah2l3zMTw2KBr2I3TcudCGIzDxHBIYdTTDIGSzNd7RsQjIzKAFi1T&#10;Px0QgvjMURg1OBlhPvWoatTDPzoNU+6fh9EpIX0uJhfCyfzEcAjF5+RiH5g8/AIQGRsNv8ZaNOrd&#10;aKv4UMybfy8SJepUqrzred94Jobxxpg9Pi4u7mTTIxzpw1JhBXGrITNWNtveepO9VUzbN/h3ofg0&#10;bUOkFfdJ02cgpHwHDnlMwtSILuQf3kK7OTIwbfw4ZMYGmrx7QMxqI9dIhW4yqbAbIIt50M4TFX35&#10;8WT8zlY67kHGxyrmz4pjYeZat+PD1FBHoqPXKU8L7X8Y58d0yn58TKx+mB9fNi6tLeTg8rL2KCYD&#10;w8gcXzbmZ5O2xDKywlmCr696sQKOWUmZ/oTaBvNncvEttYrVkVmFmhGZYWD4xDCyrPhhVuuWcT1p&#10;6ZuPqxsN5PqedhHDKNUupMJMUQ+TWcsW9NP97WECRrF6FsPB4gvpVgibXq+lBanMdLgHGYQUinHd&#10;T6r9iJUpleZ6ztafiZXP2pOBg4yUrmdkLBwRkPVFOieHs2fPoqOjZ0+3MQKuIRv7WXbehZILpfBJ&#10;SEFEgBfaiw4inxbFZXi3oY7WZ+hoc75XaCISaUeEORZE+Tc6w8Yqh5lUZ3XCD2fXtpPJMk0Yp2IN&#10;jI+RhbNRLJNDSAbj9HI+N4zEST72wBB6UMsNu1BdcESDjESLX0/smusgnCmLEG6Gh+mc68yN8YnF&#10;N47j7HO56FZMD1xbkEP9C2FkfQere9YG+AM2ofjO8GP42P3FqC/4GJ3RRsXanDOwcPXB2JcTExPl&#10;8zmSA2bNUeimsZ2SfZA8OPMavKC0KRhnuApCcOQ1b7NPhDBzmQiFcTefUBiXzpFHTr98PGL+HDax&#10;m4ILl8uRycH9jDHJFT+/HjjMXLvhrtlRLK5xHHufSz3wGGYhjHLRfV84+NjZNXtw8v3tpWNz8TEc&#10;faWxNVax8pg/c0LtlvmLpWNh9nBC5bF6ZP5CGIXi2wOXcZ5iZYr5G6e11znTkeFHIH4UMxpsBCxF&#10;quaom9ucCmOY+SNhlp41XDHHNW6xcEf7C91kDIPccErpRQyrmGycfI58aEjhZ2EMK2tL/HYuJQNL&#10;58xOiMPN9GiO60smc/KyR1wxfFzdMJ07yolhEat3OWEUuy+Z7qTCbK1bpivWVwu1UzEcYv7WYJPC&#10;IZYvS8NmZoWeM2JpLPGXak9sdt76j/SWoJJ9Gsewt4qpgVUa+wk5sY5DKK6Un1jDkEojFMbwmPuA&#10;E0sjlL+4H9MRGy2LxzA1hOER07mYP+tIbDHQYNVsCxm4jo3fbjicUrrgp5GKKxVmqSyW6FgsjRQ+&#10;W4ZxemVHISeET6qdCeVhrR8rj7VRoQckw8fhMS6HycPJZuxv1rkZDYGVxfoPhofvOPx8f3YtFSYU&#10;31o/IYxc3Qvpl4UJydQXDinVcfUiVJ5Uvgy7uWmu5ScF6FqknhMheTkd3dx1wlMWwNhbP8D6Yh3t&#10;LGvEXjLG5Z4xGtH+xHAq0qnckIWJHkI3OkvKVY5QNpY2YC6v1soL2PrNd9i4dx/KO3xo5XM4mVu3&#10;fMcGd8PzMUvh5ML4aTiM0kfG3noYi75bhb37yuBJK90jg33MWhfDz18Mh5g/S2+dDIy99TR+WLUG&#10;23eeIpsgtGI/Iph2LFluNE2sLYn583Vg6rW2rRCb95SRmWx/BNI94cJYXXP2YtXaDdi55wr0fsFk&#10;8TDAZDZdS3QslUZcDuJryT+FgtJKaMm6bCDtDutuLEPO8YPYd+gEzuUcxJXqRrgHxCCM5OrLSdW/&#10;GD4xf6GyGHvrqZxCVDbpEU0MqK7aDpRdOIbN69fjwPlyuPiHITxEmriOK0/oAcDK5MKNy2d+7CeW&#10;5npcxt7ao08d6TOA9NnVUo3Tu7Zh/ZoNOF1SD9fAcIQFS+8+EsLAlSGFQyqMS0/zdeigOs4/dgDN&#10;QSkI9+G2wJN/UzWRmh1Fc0Cikf/1lPwzIZzMTwyHUHwuT72atuUX5eHA6XakpIbRjhct4SnH0R0b&#10;8f2mbFyu0yE6lnTK27IvVR6Xt9BRDOO1uAbG1mKc2JwHv0GJhp0mjIulNPcQ1n67HIcuFsAtJAHR&#10;ob5m7+xjZbMZFfE5+mso/m+dVJ9Ygrc3XoI3bY3KpDUZ7kWbseRkOZTaG0fc/U4zXWX45BNiXCyo&#10;QFdHM3LWf4wVx4rQoXS0kWDLNddVeRQff7gGl6tbacvleTpfiSuNZOa4H1VPd+0ZLF24GTn5tWhv&#10;qcSOxQtx8GwhFGp5C9FeX4BvF36BNxfuRlGdwmBPqubMMny9fg/yqlvQXH0eixduQm5RPWQlCrFS&#10;1lzciZVfv44V2/YRtTkztqdDw+VsHNq3CaeLKlFXV4XaeiIx62ZhznWMvXXn5pV4/dOV2H+OMS0T&#10;1vxsrNu+CfuuEJHdud3YsnMrciranQOUsbeSPld99UaPPhnzm7oZB/duxMqtu1DV3IKy0zuxdcd2&#10;nKu+cYG+Q0CTQUIF9Q+7v3sTn3+zFPlEpsc5DfGy5B1ai88XMX/H1rdGqcCFU7vxxrtfYOmuAgMZ&#10;pKajEReIe2XxpvNobK3F6extWLqMbJFwgO14ZIytNXnH8f0b7+PbJdloYuqg+i3JP4yvvlmCooZW&#10;FF06js++XYYrbZY/J24ONIwr8cfO3koMi4V1frjzFy/i98SweGd8BVacYayhljcgY/U54vwme6sj&#10;tCxQhroBu5buILPd51De0nWVa0OM1VVe7K3tFWdx8MAO7D9GbKP13INPhbqLl6Hr9MCEmbMxd97P&#10;cM8dt2NANJF3ONMJsbeSX87BEyhs8MFdT7+E5x6cjI7CChw5VOVwHhGmGiH2Vp2yBXVN3YgZeTt+&#10;+ec/4/Hb0lFfdxnHnTQYUtID+8Khddh4+AIqi5uv1yh7sOafwdqle9HA3k7MXB90PSMLzvRksbQw&#10;D+u+2oaLpTVoVvbkoWqrQ8GlUyhLuhN/+vVTuC3VDTs2ngPXUi0oycQkwoytKgXp7uw+HPQYhCf/&#10;8Fv89LGHMJDI6VRs27KF7uYaDSPF9cneyvaI03dPZs3f+Musjr6B0UdDm39aMYJmm1OfJDz/q5cw&#10;KCMOPvRZqKZSj7Dh3nDvRzbIb7K32qYpmJ+LHgER6XhywUwULCSjVt09sy9irK40Yyobp3f1QUzW&#10;rZg6ugtdBN2AXKNAeZUCp44Uocp9FQrJgGXi8Fswc/pUON6WpbGqBNhbdZ2ornFFpHcsRidHI1Yz&#10;AQlenURwV0WcawMR6OjXRQH2VniEYOqMe+HiHYzYABecaqXt1EoPmv4n86HOcGS21D8qCxNuCUft&#10;5rVXrbnTg7UsH8e/34zuuPG4K6WdBsyOnUX0IKK8wcMmIGpoFVYd73nBc/fxQyAZ76vatRVffB+B&#10;2vwaJE2Yir4/4FmvWCHGVnVnB9oqC9FQHYXlX3wClWsAYobPQIw/9+nJ/HINTZT79sM/suzYN16+&#10;vxyv+/6m2LdypNhbu6pysTP7CLI3bsb5qlYa3bEGqkXBvi3Ye/QwNq7cgsv1Cmgc2277Fsoohpt/&#10;HEaNSIKXrh67Pv4Qa2tS8ZPRSQiSN5uXkQTATfbWXupw3IVHGG57nBg7JwyEH1kD7fk2IsbqKh/2&#10;VqYgIbZRPb0cBAwagrQJE8giaxiZo76IXdm7cOBK43WiMMdp93pJQuytZN3Uw6UTHug0xHP1CkCo&#10;NxGW6VqhtPwl83qZZp4J6dPVKxiJqUmIjwDy92zB+j0lCIvJwuSkADNzt010r8BIDJp0P+aMTUcI&#10;WRhnj3RVey3OHNuJPa2hePCpWUgK9iBKQAc6Fy9EpmXi3p/PQhoRutHiLEPhOlrUrqSBu7KxBpXE&#10;KltPPxbC3l/t68QYW+ktoZPsl5Q1QUmG11QNZTi1cg0KWiz/zGSY0WADB+a4Iycct5CM78+FO/rI&#10;cNhiQCGG2/BiL8je6o1Tr65EzZ1zkKypwq7DJUicnQVPP1coO5VwpZZcf/QHtKcNQSwtfvL3kNHr&#10;HE9YdUshPv/yS1w4rcCMn/8SM4fEwtsG1jV5xdjt8iZ7q91U20fGPa/NjGLdiLOT0sibvZUJ1dO9&#10;MdSMcfSqc/VF5rgZGDCJ3tZiwtGRn4rXF53FxdM1uHdEFD3UneV6+o5e7K2MxZXMVOvJNDSbStWr&#10;OtGidIPSxx/ejp7NILVw+uS3BG1nA7L3bsaWTcfhnzkFd90zE8nBjngvF64rV1fjOtehvawIx5at&#10;wT43ol34fjGqCs9DXRaJiHkLcFtmqHAmNvelHW70j91HPY5wVVSi+lAB5jz1P/j9LaHI37YFKxev&#10;x8VfTsaECPvr7wbGVlrfoqO2lTT3Z/jz7ydCcX4/Vn74EfbnNRGeaIs0YmimbOsLe4Czo/FPyM84&#10;3NRztr2GKdbU+GLx2ECD26rDj2OLwZA4e6snOqpr0UE28928m3A6n75Bq9lw0w3pt8zBxGRfdBAH&#10;R4Qf7Rd2wo1vcs0Ty+y6jz/AoiNNGPmzZ/DgpAHwIrz2HLyZjM3EiDfZW01UlL2isf7RaNZOjNXV&#10;KIq9kFiVr17VgrM52Th6JhcKjRrdnW3oIlZXF2+PXp9FrSrEmsRMgdyziD79RAT4QtXVgcqGdjSX&#10;nUaJpgaq+Bj4yKW/0bThLM3uLl6Vjba0ibhv/u0YFOlL/TUnhDXKsE1aD78IDB41C/NGRBIFQze6&#10;1UpoyCq21tEryY3rlkTTqrqgVzQhISYGMeGRCI8OoMXtl9Bp+QSCVQpzI7sXfgGB0Da1oJvMo+vI&#10;TLqG7KN7WPFws+8aDR2tsM3egq3Hi6GOGY2H75qGpBC2TdQqPdgtsTh7qyvGv/IgTnS7ofn8RbgG&#10;T6ExRs8d7q6uwNb9l+E77H6MjA2lB7dMhSOttRcfxZffbkBbyhTk71+ND7KBuEkP4tFbMhHgbd+m&#10;YKtKu8neaitNWpgPa97B9GOv/GKsrjJibzWWkjGNMsZRg2NTwo2l2H1sD3JOHoKqpQqapDGYODlB&#10;PsaFOPZW+pwyeOIgnFu1E0v+8yb8uirRGTkUMybG9kkGZiy/rc+N2Vu7SZf7dmzD0VOlyPQOwepF&#10;BQhKGoGZM2diZFKQrYs2OT8XWlbgZpgUcEVA4gDMooWqt1IbVlTn4eT25WiY9BjNZjievdWwAIPd&#10;RzSsDYiLQ8rEgVj35Vt4Y38AmojO3uOWuzCInpXOcIy0b+DgiUg/tBlvvpEDz/YmaPzG4ydZlutJ&#10;0o6GdZ8qdCg7QIpblgct2YNXNBXj8CFXjJlE+3Q92HJK8x37lMNmMoRmL8TCxPyFSxdjbwUCY+Pg&#10;VpVHNPF+GD5hEtLcSnCuxQ01W97BO4fVGOxFW5XCMxFDrJWmLq7kPk3xsQjJx8Wxpk7UihZ0BcZi&#10;cFwo1UEPa2hoylAMTgi1mJxMTL9SOLkwKTk5efnHm+ytfI30XIu1JTF/4VxM8KVZRbfQcAzLikUo&#10;PQgFWV1lxN5qLJELvRwExBJrbnwKgog9MzoyGl4uejQ1KeAbPwqzZszC1LRwuJvQOUm1YbF2LeZv&#10;jPHaOWG4zt4aRAtxo+Dn5Y7Opgboggbjlul3YNqIOEiRRXPlic1YcuHXyqQT5sd+Yml6xTVib/XT&#10;KdFNT/SI6GjEBfnS2687YY5HcnISogK9jJP1OhfCwEWQwiEVxqVnD3Fa3gKvoFDEZgxHpC/NSBMu&#10;ZtfBnUad3sSOGxY3AFH+fb9kCeFkfmI4hOJzuCgZMVp6ITQxDsPSw+HlE4CQcKIDr69Gg44W/SYN&#10;xn3zHsSAcJ9ez0mp8ri8hY5iGI3jGjO2+hG2QLrHY0OUqCAzAn5RaZh03zyMTQo22x4GK9vAGUUN&#10;StQEOfcQMQZk+rkSG+alYdnEr/HfX0yDV9Um3D3ze7yfsxhjoqQNzYiVwQAzciihSrS/CfIu5B08&#10;gAq3JEwclYbG7MU4ET0LKflkQAdEptZegKipT2BMSoTJVN9iJsiF5ON0Ykqj4eI64igmg1h9MEy2&#10;kEFL7UBLryse1NlJ6csUHYjJwOVrSqdrSjn2jCN2r/Ylgy3qwhq5LMHHDZ5sUS/6q2yjLjTDYQrb&#10;qLGsYroTw9eXrMZ5C5/3EIyRTU+DSey+xkOsPPZjL2d8J4ZdKg0/D1tcW4KDpWHOFvVvigxiGFla&#10;qb7DPHw9Sxc09BnHlQ2EBCpXSm4xjGL+psitp7VBbEclWxvkTv1sX06oLObn7U07G/tKbHm4Bi1F&#10;wNDnBiLM1wveSRlIcj2Ky7WdGBnJrMX1DdycsnNz6VurQnFDEtYQhG60GyKa4KFxCaCtZC24cOYU&#10;qorpu5q+EN3xYzHRIEoU0FiMM/Qz1XEVw2+QrKNi9uGFGDe5NKaWYe94DDvXsRqXxfTOfkIyiKUx&#10;Ti+Hc04GxqHDb0NylEGobTB2SYaV4ReSgaVxthPCzTAxvKxt8Z0cdM8wWKI7MVn5MtrimpXFdCiG&#10;U0iGvtLYApdxHmL6YPXO7j9uTZ5xGmecC+mKYWQvv4Y1iPbfImKoR4ZDzAndL2L6FcvD1v6MvTUp&#10;KcmeAw1PpM6bhGXLP0Fc2wToLuxHIS28qVV0U8dna3HEOyVWktiNZi4KDzLVzbm4EWO5U6uODBsf&#10;H/fg5vuzgoT8rAJgZWIxrMxfrJOTCrMSjkXJ2c3LyWGcAecnVEdcPXBH43TOOBfqCDkcHEbuyPmz&#10;IyejsZ8jz/vCLYSZ4RPzdxR2qfKlZHI0dvawZnj4jrs3heRgbcKRTqgNcriEwhg2Fi4klz1ws7I4&#10;fRnnz2Hk8HBh9sJmXB5XFv/Ij8O/5se31TUrR0pHdpzR8MDwJ17CtEXrUVtRAw+tO8L1iYgP8rHL&#10;YtCRI0f+qNhbWcWJ3UhSYbZqOKbmwzVkIaxywiklD+vM2E3Cd2L+LB6Tl5Odn84Z1xwWfj1wHTXf&#10;Xy4yiOGWwieHdtVX/YthFPO3R5uR0q2Yfh2Jj2EQwyiFg4UJPdTsoUMuTyE8UtjtgU+sPA6jUJvs&#10;Kw2X1hZHofJZ/8NmVe040CB7JMWHETr1YdyRGgW3lv3Y94Ua6fTZxNbkZLZQUu88nM/eKvTgYxhZ&#10;xbGpOkucUENg+Yj5m1KG2LoZKZxcGHcTmFKOveMwHbAf34n5M+ysHmwpAyuesrXIcdPM/MQcTr4/&#10;dy0kMxfmiCNrC+bqWCqNqZit0TUrg9OrUP0zfOz+5etWzN8UzKxlmts0WHnMCfUlDBuHxxDp6h8m&#10;D/sJpTGOZ6tzTn98XbH8hfBx5UqFcXFseWQ4+RildGUPHUqVx8nKx8j8zdaVFTcHv3x2bfeBhq69&#10;AjuXfYuGIVFkLrcEkY/PQ2KAfLe39lQWY2/9BAdcBmE42SY5t/wHTHr2ZYyKpQWsMt66yjU0oSNj&#10;bN2zeicKOrqQOHIWZk4bhnBfWgPSUoLsJeuRq+hE1ox5mD4qFX7EICpfp0bBrtVoTb8NQ+PD4K4o&#10;wsYlR9ARSIjdvODnRw9/3wG4dWoWgnyIWVSOgmibcey7XIRMGookYm70cmFMrrnYvPcocUW4YfCk&#10;KZg8JgOhfl7yxM90qm3DuQOHiNiuCd00EaRUhmD8bbQdLiEEnrJUOtcQ9GivLcIBwp5b0IX04eMx&#10;deogRAWI74rgUjrlyLgxioinhXhOLncEYPi4KZgyLJmYZ+Wn5M66AmoPHfCJHICBMc414m5cV5rO&#10;FhSdPYaDFxtodwetqaDP3360yyMmcwJGp1m+XdO4DIvOiTG1tbYEJ7KPo5bMk+p0nvAPScX0O0Yj&#10;lNuCbVHGlidijK1l549j746j6AyNwsTb5mIk7cKyxYc0W+QhKlnCLS/jyXHx1DGpEZhxG1753RQy&#10;nWs5JbloQTYM+NGxt4oxtnY1YtcnH2Lv+TK0t1ZiM5kkP3SZDJE52niNqXWnbsWFnR/h/bffwIHC&#10;OoMJeJ2qFbXV1aiqqiHelgvE5Po+Vp0oQpf6xs8gphZjz3jqjhocJKbWD99YijOM4ZRg9kcmV117&#10;Mb77dh+OnytCdW0t8XCQMTuligz72FN71uetai3B7k1bsHHnWdSRuee9O3Zg454cNMuKapaTU4/m&#10;KwewcdNa7L1Ug/qS/di0fiWyc6qv2fHiYjr7qFc24sDuDfhkxTacq7I/FZg58urIGFt7Uy0qa6pR&#10;SZZBj+9diS+JzbWQuFic6jSdKLlwCou+OYTyhnrU1NSgrqHJeazHdmBsNdav4fWVm5IxDuDO2bQL&#10;fzqEC+vr6B6Ygvte+R3mqDRwp10U1o5qGA6GR8hZirFXXtfYWz/H4zOGIcDTDdMmR2FNWTNZNpV5&#10;L9pLkOsX2quMrY/++kVMSAvE0XcfxN+JsfXu+FJ8vaQSD371KuYM9cPGP/4E63PKMSolEl5+8pvV&#10;qM1Zj9X7juL82SokXR1IuAWm4b4XYqhuXNF0/mt8vj0ZC6YMRqBcrDterwY6U+Hi5qU4kH0YJxQ6&#10;zDQQRAMdtWVo8krCQ4/chlHJwNJnnkBBcTnGDB2IAKPFx72ycvKFknZW5SjD8cjESRiXGQd/b7IJ&#10;QNwNUjYdnAzZULyi4jTOlFQhatI8PH9PEvZ8/QnO5R5CyaTRCHGAqWezdEDGDs9lH8PlcmDGo09j&#10;vPc5ZJ9ugAdZaZSXU6LkwB4c2robZf4ToHWSNUsxnbj7BiNjwp2IGqE2GOnavvgwajKnYUyqwVqW&#10;WDK7+7PZg7rGOpSHjcIf754OX6K+CAz0R7CTul5jxtav/vAkussvYPvhy1cZW69vgrBUMYanNhto&#10;CDnbfGfq2aopPDwQKlXcTwyneArzQnQ0Fb/tgDsemDbgKv+HFk1FjQgiQzkGDbF9xQJZ6tn3WAF/&#10;OXjp3ELwwANPYmwamSv2IhPpHoHQkSl1dUspLmnHYEhCFPwD4zD97uG4XEomZw2m1eWAvDeG9oZq&#10;uKbfg7FBfobpeaZvV68gRJHZ3tgoH1zKPYWkiXMxaxgZhKMBovycFs2VtYifOg5RUUHUnhjjAcng&#10;l4zZ86ZhyIAo+Hh4w8uXbZlj38nlJwGHSFFfBo13A5E/VeLipUsoaOyEioSRMWQDdLWiFS6hAYhK&#10;T0ZEaAQyo4nhU0Msxi3dnGjyORJja2UV2Ypp1kBbm4/zxRrEpg3D0IFhVr+w2VJIZWsFTp7IJcYb&#10;X2QNiIOrzF7IXN2JQTY0EnGRIXDrakZtox9mzF2AVCdysDD9a4ivRtFSDKVXI0oKi3D+SgmqiTb+&#10;qsFpW1aRSXmpOxVoo/tZHRBJn09Oo7ReS8Y1ZyLOCsZW44IN4yehhUssErfo0CazBcalWnjO7BmI&#10;ObGZDrH4Qv5dVedxwnse3owiOx9sPYa6GtuW12H697HQd9ahqKoLOpqdYdYFw/09yRYIWRUsvYJW&#10;vRc0XRqEJycQE6q81qB4hA7CnNm04JNosYuzN2LRpjY88pdoBPmW0ZOBPZB7Hg9hA0ah8vt6dCqJ&#10;3hnyWx+QOvuP+ItLN1ZseB01vFF/V8ke/HVdC177YhJig7xl+sDzwbSX3oKLthgXVv73GhV5SNpo&#10;TKVaUHc24eTuH7CuLRAPRkYQvbYthuZCrdxaPz3amtqQ2HkBF0504GhNCS7q0/Da336D2UNTnELy&#10;ZapEXkERUCkuE3HaSZz0Dccl6tzPlPkjupHs76SzhT7ych5oxunsHThWkkvtpR3hA2bg8Z+/gOhQ&#10;X1kMNnSqduTu2Y5sl3AMfeoZuLcpoZYRt8n12tSjq6EUudmHUOD/EH4/1jJisOv5WX+mVqmgbahA&#10;KA3aN2wsRUFhOYLGzMMX/+9JRDuFlJP6m/omlC7/CG+eCCeuFU8EDbwTr2emIsQGa0bk2ptZX5MW&#10;5EDjBiAiEP40yKBlhag7vharEiZjcmYwLq9eitV7T+LIhuXYcKyEHshsbkOJizs24uCZHKz/6BMc&#10;LSFaXZmN6JkadN3NOLp/DT58dTF8H/kDHpxCiz7JDDx9EyM5mdA0qOymhVxkKthF5NOUIZIT/zBY&#10;Li46enPqwXsdihq5K5YicuYLGEMLRD1lvGDXIIOBibO3DMrWKhzZuQxvLN6DyQ+9hFljhiBAyDTg&#10;daGdeKanDuh+vPLql/jonfeweun7eEJ7GpUFJWhTCc33OREqr+igpFEYT7NJVdmr8N5nn2PT4VNo&#10;dfdDIC0clp/TQ6P3wOg5D+N9YhxdveQdpHv44ejOS+iQiZo7q05i/fYLaC7VIVZRiuKL53H5UgFK&#10;qtsFZ36dpmNaeFlbfAWnT5VgzrPT4cQloFdVQDsx/GMx5t7/hw8+XYyv3vsPPn9lPlJPLsf5evGX&#10;afvqj2blfSORteCf+GHjBiz+xy8wsXQz9l5utUmxvHdDm+TZbzPx8A9HmvIECgqK0OHRiG2L1uLO&#10;l99GVrAeKxadQcZX8zGMbqF3NlThvjFJRETmheELfob05gJsPEQPQbbttPczxPm60Hbg7Lbv8Ow7&#10;a3H3s3/F/84dQ7Mu9OnEwwdBLo1o61LTIj4lCrJPImPoUzJd3yChRl0tti0rxCMfZCGY2HPlPn3P&#10;l4RRax9Y/wXeXXUMt//0f/DwrWMQ5uNuaEZylaWrnhau+fogmtq6j4sfQoj0REn3hdzXMeldvTFo&#10;2lz8fsQchIW7IX/fWhR0+iGRKBHk59g7YAB8fEPg6+NBu5PCEBrijmbXVmKZpRAZvCKqyBJzZHAj&#10;Tp4uxPvvtaO+tQuukYyFNApP3JVp4A2Tg171qjaUV9XhoGIcnskMlwEk2j6s7EZLXTW6glORRia+&#10;Xb0CEBTkhS6aMe9hLHQsTBd6y3antXmu3sHwppluXXAwgrMCUVbPFveGWg3m5kDDSIUeibfg1WcP&#10;YOeuPQhrvgzdbf/Ga/cNo2/n7hj/h4lYd/osWopXoMrjeegMH9FdiU5XjxNrP8KGski8RG9GzvrG&#10;ZiRGr1NVzUn860//hevkn2FosALHDu1DILEqjk0ejTlZn2Lrnj3oqPLAju+KMP7vgfCV7ZR9j1iM&#10;gdN4NKFrq8Qx/RD8gW2ttILGuJfSHHjRcG4jXv9kBUKmPIJItzbkHNqL2MwxyIiPoHYnx6GGFjUH&#10;VuOtwnDcf/skJOvysVORgsfj42kAK8e1MdcrU91SgE1rd6NKFYM7xnth/7lSeKdNRpyTv9dfR2h0&#10;5h6EocnhyN+Tj63rdqDYoxRXiD160JhBNpnKNirJ4tPgQXfgub/NwNM6NyjrTmLNoQp4xo3DI9OS&#10;ZTPIYMKxhZedbY0IiR2DGB+LxbVhQj266VPOwe8/xZbYGvxuSigu5dALbsgUPO0kgF6BkUhKHAr/&#10;xRuwcVgH3ApzUFgUhLtejLSJ3JLsrTYpwUGZcEZJ+AtGxfyFYXkhecztuGXcSIy5dQ6mDE2AFz28&#10;WHcfkTkKg0Nc0d3chsDMycTXokGj2g1Nl0oRPuweDGnfiPMB45EVEwJvEwhoWPkMm9D6F74MxlhZ&#10;mFAa4zjG5y2FJ7G3pBnuDUU4e/IEThw/gYagYZg4eBDGjIzGimVLaWB1FA2zn8Nv7x+PCLKvYc7j&#10;TUy/Uji5MCk5jWW4fq5FQ9EZeA6dRYbfguFJetY0l2LvxQTcfc8ghNG6GXOwc/mK4RDzZ+kslkHX&#10;jaKLNUgcPQQJsSGoPrMfRcT/01BWgrOnTuA41Y9nyghkJMb0fN7iQPZxFGtLYv59ZCcR7IbIwenw&#10;PLIX27Zvxb4zRZjz1HOYM2kYLZo2f6BhiY6l0kgApze2IAR1XcHFg2uxZncuYgfPwMMPPoQBod5S&#10;yQTDpOpfDJ+Yv2ABZEsxLD0Bemrf+1avwM7cVgyhxXnz59IOGRP1zJUn1l9w4cblMz/2E0vTKy4R&#10;0bl7eBIvEzFB67vQpvak3UdxSDNjhkgIA1eGFA6pMC49d1R3tqKxqRSeI8djSqplH06EcDI/MRxC&#10;8Tk87E3JOygIEWF+qPlhKVYeOgGFeyie/e1vMDRCfCQkVd71vG88E8NoHNOVPsuFhIfCX3EMCxev&#10;Q36LK0Y/+RvcM4yMbRpHNPOcld0ne6uZeTo1OrOMyBaL8itYzHKl+WDbcHjFdzhHH0/m3zUaurPL&#10;scVjCkL2/oDO9CHoLm3FyAfvRxbdZGz5gylOypqjWOPgHuym5G9SHFU3GV1yASO/oTZhtuMeZPyO&#10;iasHvj9XgJh8XLgjj2JYpGQQS+NI3MZlibUlsfoxTmvZuY4MdalomTw9aGgaz5K2w8qV0rEULmv0&#10;r6V+gn3mcaMdCfaYgRSTifmzn3lWN2mtBtmC0OmpwyZTziZ2LQbVWVKeGHapurAmTKw8MX+uLJv3&#10;g1zGIkeGR6gvE8MhFr939ozsUAuVSku3kVefz42+dNI77+tXpmHpic8YW7VqWqjq4gkvUx9k14u6&#10;4YzphxGEupDyRGnib0glY4/6+nqqMOr4eI4Jyu2e4QWZfammrZ/u7mRwjB7I+Ts2QDn8FmTS4lEX&#10;lRrubAssCzDDMWxCjZflwz04+HnaUh4zoIpGFZOB4WdOaPDXn2Rg9SP0YOBuXqH6E1WWHQPE6oH5&#10;MyckAwfHmTLw2zeHiTsybPw4TCaxnXJcOnsf+ZhMKc/RbYare6H6ZfpjePhysGuptmKKnObEEcPI&#10;cPRVz0JymVO2qXH5OuLScf5COhPy49JZeuTKE0rP6UIojj2w8DGwMrj6Mg5jz4HQ0NAfz0Bj165d&#10;aG29cYUsU4CQ8o2V4axzhktoEMRmYdgosKuLUdH3Xl3K0vD9nIVfqlyGnzWy7m7G1ts/ZWD1wH5s&#10;AOvIzldKr+aG9cxUudDsg/KGemB5yaE9iWEQexjKAbcYZoaNtXcWzndSafhxbXEtVR53T/JxSqWx&#10;BSZ+HmLlsb6D/VgbkDJrwM/PXtdCOBk+xuPB+nC1urelUaH41mKTytPZ9SmGzdfXF0OGDPnxDDRY&#10;pQu9Pdvu04m1zeTG9Ayz0ECDVRobHXKNh59SrFL58RxxzbAwJ4RVCqdUmCNwG5fB6Zovg5RsLC6X&#10;zjgvZ52L6VNKBmdhNS7XEnxCb07GeTrinNU/h51fHufPb08sHgsT8ufnYYtrrn2aU54laazBKlaX&#10;Yv6sLEfqUEo2R9ezVHliOC1JI5ZXX/5C9cLq0fDC1lfi/5vh9P1Z0Q4FGeHyDCC7GhZ8FrFWb0ID&#10;EJYnqzixMGvLtCS92EBOCicLExoUWlK+rdKwzpjfITOcQv6sTHZTyUkG7u2Prw+xwSw/nrOu+9Ix&#10;N6vBxydWL/x49rpm9c/uQ64jNy5HTCbmz+ThtzPjtPY4Z2XyHcPA4TQOY/5MJqE0xvFsdc7pgjty&#10;+bLyOX1xfsZHqTDjeLY6ZzrhY2R+YroSim8tFqnypPJ2tK6MsTCd2Z291bjA/nOuRtUZYnckE6yu&#10;ZMSqS+2BsbfNRIyBdfbG6dD+I1cPUnVHAwrPX0EjrSuJSslCEu2S8bDHiji7KUaPDjKVe76gHCq1&#10;LxIzUhAfEdBjydVuZdo2Y1VrDYoqmohHgB5UpHt3skHhERxLctAedlmaTxeRX6ckQ1018ImJQFCA&#10;L1nKFYknG2+yENnSiLq6OrQptWSkTgt/Mk8dnRgNfxssfLO5mDoVmmtLUVZRA7V7CGISkxAZEtDn&#10;okGb4xDJUE/EYLVl1WSKvh0gfiHWjbh4+SE0LJJw+lq0A0ykKJt4q7va0VxfB9eIFIQTk6vjHXuB&#10;bUFFSQU6aXGvXk+fXryCkZweC0+my/JSFFa1wdc/EqkD4xHiawOTnCYLSYuOVV0GDEVVzfAm+y0J&#10;qay92cYK7c3trbyKUFRl461X/oYLEZNw+5hwrP/DL3Fh4FxMSAyGu42tTgq9UTA4bOQq5qwaKWta&#10;sXv9N1j432+wad92VJWpEZ01EKEB3vSQEC9TDAvz50bLfMxSOLkwfhqpcrgwvbIBaxZ9iXcWLcf+&#10;bWdwRaHHkKFpZLLbg/TGxTLvKIZDzJ/lbo0MDed3YdGyDdh7+BhOntyHLWtXolATR1wRSQi2sHMR&#10;a0ti/uZpSCg2mSIv348P/ncxdInpiI8Pt4hUzRIdS6URQnrdT4W87Wvww7dLsDvnPI7vOIJahQfi&#10;Bw8kI2nmbeKTqn8xfGL+1/EZn9GAujIX21d+iq+W/oDs4+dQo/dHWHwSonxNM3/Elcd/E+dK4cK5&#10;a3ZkfuwnlsY4rra9HPt+WIcfvtuKU5dysHvXduw8VQrfyFRkJpnGySKEgStDCodUGJfe+KhTE1vq&#10;6d34btESdGXeikwzudiFcDI/MRxC8UHGE4tO78G7//wCJ67k4eTx87hSrsWgUSloKziORZ8swsJV&#10;W8m/Alri4slKi4axgWCp8oxl5Z+LYTSOp9d0oSL/KL76aCG+WbMFJ45dIqP37kjLHAB/YxDGiUw4&#10;Z2Xf/HTCVxQRGe394H9xaMxfsenJW8lKpjt++mQWXsyrxctTkohojZ+gf13rGo/j5Tc24YX/vIPX&#10;RoViy+ML8PneMfjH/HEIt/AB52gNaKoP4Z8fl+K1Hz7G5MBLuHv2azhx9zREBvqSRTtHo7GsvMCU&#10;CXjiuSyihHZF3aGv8O+iCiRRxxxIdkD6i1O3V2PL959g3zkFMg3WDPsBck0Lis8WwNUzEY/8/FFE&#10;kUE0r+BwRNiIOMq2GtCgZO9mnCl2xaw/fo1xTcvx9sHd2JQ0HEOmJ8hitsDVJwITFzyAjDvU0Ciu&#10;0IBoJQrImml8YgQ9omTk9Bq0lF/CthXLsfOKCpk0ne8Mp1MqUFFeg7O6CXjvhdvhq3WFj78ffFtL&#10;sHfNClzUTsXCpZNQfGAzVu84hNmzRiDWQRMvGprpLjh1HFc0k7Dw+zloObIe33z0IY5Nm4m5qb5W&#10;q8tBYliN0yEZ6NrPU0Ur8fuHxxgYQBnfSX1BLYJoWtXwDBNhb3UIOBsU0t1SCX3oA7hlcBpCwpIw&#10;4SdDsCu3Au20FsU5t575QmnpO3cMgtFeWIKislZEkS1mL7KJQPu0zc/MSSl8wqIxIC0D6TEeyD96&#10;BWPvf5EMXo1EiMwta15TF72Z5W5fjE21I5GVlEEEfR79ov3oOltQ2emBYjI7XlVSjLLSJtot4GYw&#10;yndNNtmcUJtWByBA6QZVYxEqWtTwI/PQITTxIpeW7uoZgIi4FGRmJELTUgIt8Xfcfe98jE92LgV7&#10;7yrUQ9lUgTNbduF4fgjmTsqgtTU3rlnpncY+V+puBVpbLkMd2YWq0lJcrqhFm5sXlA2VqLp4CpmT&#10;A1Gcex7q4EH4+fP3I9yRX07cA5Ay8ha8+Pt7kEyf5wKDwhBFts1spSlZDTztU72m52o+e2vPK7Su&#10;sxYnS2gKfwCZjaZv7HJ9sXb1jUB80xEcPnYO2gE+OHOhEd000OhU9ww05IrbuAbdQgZitNu/8Onb&#10;1Uh2J2unwdMQHUzrA2z8Wcu4TPuc61B94AdsqR6F554ZjfgQ861T2gdXX7lqyRruLixZcwYLfvVr&#10;aLdtg4+7VjYPPyn0arZdPKAVxVcasHllPtovNmHgXY/i2d/Nx4BguXWFbggflYTWo3uw/Yt/wE/T&#10;jIDM+RgYFyy7/kXVdBkbsvOgDRyCeyamyGo2Q0s8J5eP7ce+PZex4G/PI/jKVlRINRI7hgkztt6H&#10;V+9LIOLUMix/9z84HuEFvac/zRI9g1fTaO2GeV/0LEbv4ReCtGETkKpVoa7kHLZl70JOUBbmh9um&#10;X7o5o2FUNcQrYyZ7K8Unk9KF+77G4/9Yh7Jm6siM8pPbqXfcBPxqdjvWfvwNliz8DMuyi6AL9eux&#10;7Cg3sCJ46k6uwfrQ6Xjlv3/BPz75J+7RrsauCzRYIut6/cqpm2gq9zCG3TUUmakRcOTLi1V60rVg&#10;86cfoj12GLpb2lBQWomzOadRUsMWt8q59dN6Iu843Dn/eSz68EMsWfY5/v2ncfDRn8PpsjarVGKX&#10;xPo25B4+ArVbPH7150/wz9/+Dv76buw9cRFdtnrNtAlwLapOH0OHJgSDx92BOB85va7ooSgvwIGt&#10;a7A7aTS8K/OQe74QRXnnUNTQZRPpTc9EnLH1XLUG/iHpNBD6Ehs3rMQ/nrkHpWtWIr/VsX2aTt2N&#10;qoIT+GH5IuwocsMvX/krMgJtM0SQ2zDe9HqzQ0zz2Vtd0FBwEju2H4R/23R0dTOjSH5sRZUd0Nkg&#10;S507Iu78DV57xBsegcFoXP8aPnEb2K8YWzvKz0I3bgGGp6chNXQA5k3xxmfFtcR6mIlAEzkgbKBJ&#10;q7PQNeVjTWkqHnskHRG0o6nfOLUCdZ4D0XhuPxad34P6K5Vwzb8Mt4QBiA0dQ6v5HfQKZoHCdOpm&#10;tDQ206AuHPFRrsQ3EQiFP/HnyHGNiUaJ6gYlfMPjMGLYYCRrvZG4uwxN+YVo146Hr236fwu0yEui&#10;a0feyVIEKX0xeUiszGZbiFG7g2bbLnfDH+vwn9wOtDbWw6vQE2GhiXhuWhxPGHte0pZhQcZWbyg7&#10;XRCo8odXWCD09Ckl2CcIQ7StaOokS9eh4twntkSrp5mMWuLFWvLVhzjcFIE//r9XMS7Bj7Y5swX/&#10;1pd0c6BhpEOz2Vt1ChxeuR8p9/4Uk/51AsX0wMuMCTZ8PjHKVj6nXaV4+18fYuYvHsHg8EvYvroI&#10;U/8aTYyt8n048JUXkDQKyeuP4uAhf1T4t2PXnhhM/UciydC/mrKi/gptaR1EzKEhkPGzma9+wCsB&#10;z//7LTxL37ldXdux4Q8fweveBzBtygiEynyNibLpEnYt2Yoa75GYfU8s8ncXIjw4E9Nktabgqsrd&#10;fZESG0esnjXYs303EjRlRAzmg7Txg2nN2I3V4iwfvZIW2Hb707qCZMSGyG3A7IawwWPw9OrVeIoe&#10;lh01eTixfTkaJ/4ejwy2DSup6XoXY2ydhkfGp+JiVTKWrv4BWV1pKMrJxZWBM/B8lGMGGUwGVWsV&#10;Dm9ehK93FeHRlx6E4vJhHKwIRvrwcYgPtP750L96Z9Nr1cKYgZj+7FuYSuZkNcRH7kHf/bnJiUH3&#10;PoeoiivI1Y7FbXHJ8NI0orKJBpwTpkCluIgLJVUY0UWjVgtLdkiygEF49Tdj8NrCz7GpQ43Bj/0W&#10;901Ihb+jPgTaQMiYST/B7y/9AV8u+i/aul0xeP6LuHtskllMpzaAYXUW3TRzO/lh2haa5G8WUZbV&#10;BVudAa2U9+FWoXsgYdgA+NDWVh8arHL3itVF2CmDwLQZuG9+FZYuX4d339QjfuxteGTe/cgMl9sD&#10;khTgEohR99yHvLalWPf5u9C7RGHyXQtwz70DYZuv5rZRsk6lg3/MEHgFpiJIhk8TF7K+7O3vbxDW&#10;NSCS7rfB8A8LIiNSNnhNN0uFLghOzcKcJx5HzesL8Z+jesSlZ+FXr/wcmTRzEE51W/vZW3jvLT2i&#10;UwfhmV+/iFgHDiiV3fTMU7ogIy4SJ1ctxEmSLTotCz9JHkEDDesHPD8aUjX7myAXYm+9FQ8MjYV3&#10;03E888dcvPjPRzA8MbDX3meptihmtZHZPmBOaC8725csFmYIMOGPlvhH1DSQ8vJgRHAmJJCIIoZH&#10;zJ/LioULyceF93VUkwwavTu8ac+xtTJwtkD4ZUrJYC1+flnWXku1JaZna3RtLTap9FI67iudpTIx&#10;9laNhmZkqP3bw1gdZ7uEj0/MX0pO6LX0ANBAR32CO9Gxm/N47Eu3DB8Xh8PAXfOxc+G2PoqVJ+bP&#10;lc/CHYWRK5N/lMIojk9Pu140UGv0xMbrSbaZrueqIwN+Gg0ZiuT5czGkyuPi8I+WpOHnYc01a/PX&#10;2Furq6vR3NxsTX5OT2v/gQZoK5wwe6unUWMxRxFiDzgmCyePOfk5I65YQ2b4WZgQIRLzd3YnYawr&#10;MTzM0AxzzNS0nPAaY+fOxdoSM//LzDmznxxlEGs/nFxCddNXGi6tvY9C2FiZYvjE4tsLZ1/lCYUL&#10;+dkLn5SuuP6Da7t8DGLtnR/PVtdC5TE/rp/m31v20qNUvkJhQn620gk/H6GyWB8aHh7eQ6q2b98+&#10;lJSUOMy+PR/g/9VroYphumCNl7Fu9nf2VtbI+osMQnXBHtLsx5hPhfhlhNLIrS1zLLpMBtZpGzvW&#10;ObLOkt9JGsex97mUDhkuFv5jclLy2kNOsfKkdCuWxh74xPJkfSDrP1ibFWJGZf7ObhsMo7c3Leak&#10;e0vohUpMth+jP6sLoTph7K3Dhg27yd7qzEpnDVXoAcY6fzEnh07AGJvQSJ+FM9nkRDpmjJl/LiYD&#10;15EJPYjZTSVVT/wy7H0t1i6kZLA3JlPyl8In9jCUSmNKmbaKI4VPqM3YqlxT85HSkxR2lr8j8TOc&#10;QuWJ+TN8UmEs3JZOqiypMFtiYHmxspgT0pUhQOCPI/EJFG/AzF52ZLh8Rwiuo/ycz9rKJGUNSawx&#10;iT0UHaUhfjkMjxiLpZgcUmn4+TvqWggrwynkzzCxG1hMbkdhNi6HDezY4IfvxAaz/HjOurZEx1Jp&#10;HCUHq3+hNzhWvhg+MX97YWblMSfULli75vAYl8/k4mQz9rfXOStL7B5j+ISwMyxSYfbAyuE0zpv5&#10;MSeEUSi+cVpLzlme7CdUnlR+jtaVMRZORzcHGte08uNmbeXEVLZUoZjY+dTMDK+6Dd7RWUiOolXY&#10;/YbB9SZ7K1eXTj/2E/ZWTVcr6mrr0NjeTQtuuuHuH4qo6ASE+OjRXFeGcsaO6hGO2KQERAX7y4aF&#10;Vk9Ym2vLUFZZC61XBOISExAR5CcbfKz9acisdm15GaprGmmjTDhhTEIEMX5avyHSdq2bYayvLEdD&#10;J1lApkWYrq5eiBuYTib/xWeObVd6Xznp0NXWivpqBSLSE+AUUtleELXoaiY8ZR0IH5pgM3stNwca&#10;V5WsqDqID/76Nyju+jNemBGJr596CmeDtuAP05OJTO3H8p1Yh+Ldn+HNHXXwoRX3roo8RN35b/x6&#10;7mjiq5DDTderxQteMPbWjcsW4usdx4H2UGTNno1XnrsX8UFEZ9xPqqm54Ci+/+EQahTd1Okp0FhR&#10;geQ7XsKvHrwVSeHWbyUTVJzNPYm9teIgPvv7Jox7/lnMmJQJWXKTka3exssHsWrtJpyqciHKrzoE&#10;pk7A7PufxCAUYuf6Jdh2Ig9tuiRMuudRPPDAdKQFymG7qw5NBWewbe232HryEjR+qZg89xHMmTUN&#10;aUFywEcNStuF/Nz9WPfNDzh9uQpuMUmYcu8juOeO6UgOdODeTMm2rUFjyQWsevu/OOMZAa9OLZnM&#10;j8P8f/wOE+Ocv1FY01mP3F2rsHpDG5779M9Ic+Ltr9dp0NFYikPfb8XOzR14Zt0fMdBGeG4ONFgj&#10;/ZGztl6/D7uRv20Voie8jgfGELU69VcegfH9ymDXTfbW67XpzLP+w96qRl3eSajUrrj90Z9jdJQH&#10;3IicLDSoG/s/2obTFbF4+t9/gE/2Rmy7fAEXqsbIZKChROGhkyhvScFP/vUnROZ9g69ztsE9YQh+&#10;OT7amVV/rWx9dzX2HzyChrgx+NdfH0Rn9udYnLsLe1KG4WdjHG0Q6xqs3ic069ZcVYiSfCXuf/d5&#10;DCATMK5efggNdf5gjVGzl+UdwYplXxJr6j1Opq8gg2I0232CbGh89clO1CbNwXO9NWnV1c2BBqnv&#10;GmvrHh5ra/pV1tYbVKyHTu/Sb96gr8HXNuLiYR00AxpQWaiCZ0AEhoxOITn6yVQACdKLvTWMz97a&#10;P+QwsLcSg6umoxQH+j17K7Eby5m9lV4iago7UJvfAb/BRSju8iGDSP6I6GrE+RYvNLiGor30Mtoj&#10;MnHbiBRkJARcu12ce+KG1Dn3IfYO2l2h78KlVtr55BtINhbk81FCB19MnbEA03yjMTAqGIWhUXD1&#10;a0YXrf+Qi9Oru9Da2o6LqjgMqa6AG/HxhKcMQYKlNglsJRjZR2mpysPuHXtxyXc+ZoR4QG2rvC3K&#10;RwdFYw1qKyuQ9eQDUOxrgcaifIQT3RxokF6kWFtdaB1D0ZVmhGUkIdCdbnKtgr7pNqCrU4mQxGSE&#10;+XnSN1Na0KRToaW6BA2IQnJ0gCzXPOiJJrs2PQP5e49BS+bSz586jZGvrMSf7h1N36v7R1O4yd4q&#10;fCM7zrefsbeqO9EWHIgrTcWo27wGh9ouwnXg3Xh83q1kxTcP2fsvoLQkCmhzxYAZ8/B07EN0T8vh&#10;XvBEeEw89B0V2L9uBb5euhL6YQuQEUzsnlTZchhSu/lFY+ioaLIppkTjlRxs33oWHn6DMDk+0HHN&#10;sY+StMRMrdI2oyO0EpvWb4Dv5SJ0+I/Fnxf+L8ZGO+vzjh6q9irk7t+M00V6/PWlO1C+fiucy0lI&#10;bMEDxuHBfwzGhQO70bDvcB+aNS+4f3yYN08ms2NLsbY2l17AD+9+gQtNKjAuPUXxQazZsB971i7G&#10;6uOlxBras9Jf1VaDnO2f4f21uWjtsOVY0GxxRBPo3UPxk7/8E0vWfoS3P12Pj/8wG2u3XkKjgsjg&#10;RFPJK+Ame6uT66OfsbfqXf0w9s75ePubD/D5kmV4959/QpinCw7mlFPHnoA5C/4HS9duxOK3Z5PN&#10;lDzsOl8rExoBHVREwqV0CcKIO3+K377yNHy0Ddh7NA/dN24uclqj0NFAriT/GL7/fAnO0azB1Afn&#10;Y3iMjT7s20AqF48AZIy8Dx9/9DlWfvUe3v7kZdwSfxxbztfbIHcLs9CrUV1AA7NVG+E98lbUXDyH&#10;c0XluJR7Fg1djmVsNZaATWy7soehwO4143iWnMth6G4JbpumkWJtrWuNw7iRAcQ10PMOUbz7EBJu&#10;/Q3uDDuF335ejPtGJMDfywcq4q6IpFXhyjyqJxlNHfZSFDFCVtTWICZjAEAEWH7hSXAtIVPeatpO&#10;SxHl8JbUC6/AxU32VgGlONKrv7G30gK31tZmdBO3RRzxOHj6BcOLSMD0zWriMvKnWUofWhxIHWxY&#10;CkJcO+Ha1G54oXD+G1gXis6dQb3KG5mjR2D4uNlI2r0a7YWVIEJSGexOoEZH6x+qLx7FB18sQbFn&#10;Bl7+1U8xOT3CsF2V29boyKYpVBbbudPVVo367kBoU13gQX21K+2yK+1SCkV3jJ9eA6XOFdXdIahe&#10;/zFOdyjQVN2CSwH+iE58DVPi5DNQs5VCbg40SJNSrK3JAwLRst8DxORrcG0KDwT7usDNPxJBDZdo&#10;myiZp6aQgJhEDGwLgSbPTbazA1pFCb5573/pe++fMDreH6fX7MSAn76K4CAvszgUejThnL832Vud&#10;o/drpfYz9ladshFHdixDTp0nbpszB915O9EQFoypsycg5PhK7MvbjQ3b3eFeuBtKmvEbMzyeaORl&#10;4Oitt/TMAWzOqcWg2kYkdOSjsdkLmUMzIJcNHZq2cmz5fhkOnmvB9EdS0FF2BtkOg/3oAAAzAUlE&#10;QVStMcjIyEC8g+jN+6opbVcDLu77Hl/sSEL3n8ajMy8HJYXBeOIXTlxQ60osvKPuxEerZ5BdDA2q&#10;z5/B7oV7MepV6pf7za6zvjTfO/zmQMOgDzHWVj06WxpQV1OL1uoatNMOjfBYDbZdLEd05EV4jk2j&#10;6cxmVLd6INKHtlE1tKGlvRGNHUqE05YON5ntt/SImYp///YZ/GvREuxpV8Jt9NN4667RiKDFfP3F&#10;8dlbs26ytzq46voXe6tbYBrunfsQ2pcsx9fvvA2ibMX9j8zH/OGZQNwC1HQuxfKPiR01ajjufWQu&#10;ZmaEOlifIsW5BGPKPfejtG0J1hJ7K1ziMX3ug5h7fwacv1+iB7NSoYA+JAyRATXI27SEVrwAUSNu&#10;x6OPxclmoOEVmoJx9zyC0oq38OHrBxAYNwCzn/89piQ4c9aAXlTdPODvz/pdHYIjYpE6MhVRQTTb&#10;4uypNBea6Q4OJ3r4VJvZ0GCt5UfD3sqm6oTszXMWE5n1OfOdFmW5B7CWvu+2DX4C8++7A7GKHCza&#10;XAQ/oolPmfUwMpt3YJ/XLNyTosKxrUux8JI/nljwAG7NioN3HyvExaw2SllykwozVT6tithbdS4G&#10;PpWrX4RMTXpDPIZHyLKfmGwsA1ZXltXH9eJVxN6qI/ZWLxuwt3LTvHxM9pbhujTWn0nVA7MkyJfN&#10;+hJtk4OY7lnuHGYuDleiJfeA3sCYqYGLK+OvMdq5Qav/NUSWqKcOtpc/V5jIsa82LBTO/NjPLMuO&#10;hE9F7K16us88zGRvFWsTTCSmW/ZjcYwdw8ccp3vjMHuci5Un5s9hMLcN6OkeUKlUxI3gSazVvWXm&#10;8pQ6Mjx8nUhhFIovlb+pYVJys3bl7Prky8Hw+Pj4/HgGGm1tbT0NiScpN9DgeVt3qVPTViTqsKi9&#10;Fu7fhu6sycgIo50mZrZf1hiFOh0Os1AYA841cOuEsE1q/s3H5coaGAsTCpcTfoZXCCPzZ/XAwsRM&#10;jctJDjEZGEZWF0KcOkxGOcgghr2zs9NAMc2x6DK8zLH4/A61J8Sxf8VwGx5oBIVxPBg7pmuWxlE6&#10;58oSwsmIwJhj5I18x927fH97XAthY+UwDExPrA8UiuMoHRrLLISD6yP4fbW98AlhYBjZSzZrd4zE&#10;jO/shYVfjhA2du8GBQX9eAYaVVVVYB2TkLBy6JT4lcJdM7x8zKxhsArisxZyaeR0ZLoVehAzfyYD&#10;1+nKCTMfC9M3vw5YHIafySEkA0vDOhdH3cR8zKZeMxkYRrm2JTHdM/laWloMHSf/gS3W5kzViS3i&#10;sfYiVvfdNNvGwtmbnFwd11f6+fk5HaJQG2B1zOmXP0hmumXhQvesPYQRK4/hY+zODB8fo5BM9sDG&#10;5cn6KNbuAgN7by1m2LkXVy6uvY5CMrN7Nz4+/scz0GDKFGIL5R7YXKO1l5ItyZdh5jdQlo9QhXH5&#10;i6Xhwh19FMMj5s/wsU6C/wbgaNzG5TGsQm9OUjIYp5fDOdfx8jtfKRmk2pmjZJLCJ4bBkjRieVnq&#10;z3QnNtDk+hp+XYjVkaUY+krHcLAyhfoYllao/vtK01eZ5oaz8thPqD+Q6icc3QaEsEjpSii+uboR&#10;is+eZ0JLBFhchoff5qT0K5S/NX5i5bNZs5uLQXtpVh7srb0g8S74DYkX3Oelsr0exRcL0ahSIzAm&#10;DWlJUcR74mbx1laucbGjsesLJwvnpzFOL36uQ0tFMS3A7YJGpydeODWis7KIDMvLYDhNPJ14iBhW&#10;DqNQOMMu9qARL+l6iLqjGWVkPKhe0YnAhAFIiY2Ej6fR2oHrUU064/CYFPlqJCG5TEpPOyKaq8tQ&#10;VFmHTrdQDEhNRCQtZHPr3QRMy+pqOxDCwsnEbydS9dJXoSrSe2lZGWoa1AiJikFSQiQCfGy7GJrh&#10;FZKnL2z8cGaiur6uDnWNbbSTjd6a3QMQGRWN6FA/k3aJSeHgdMgvk11bgl3d0USkdSp4EGFdmH/v&#10;T0ZCZRj7WVKe6Wn00JDtgdryUhQRmaS3bwgSUpMQScRv5nzpFivPXP/rcrNnTQsqSirQSVam9Xpa&#10;I+QVjOT0WNGty9z9cD2P3mdCWJgf//7pnerGK3VXO5rr6+AakYJwM1jehMpnubPybw40run5/wB7&#10;q6YVu9YuxKbvs1Gu6UZk5kTM++WvcGtGFBHHmXPbXVOa40/0Hdj34evYRjt93MlSa3teO+76979w&#10;92jibLHt88JusunJ2uwxsomwYdk25DfUwmfIHXjh+Z9ibHocvGRfDXooqo9h9eLV2HzkClpoV8dt&#10;Mx7CE/eOREKYt8UDVrsp2zhjjQLnju3FwmVrcKGoGwkDx+LBp+7F7eMyZal3VeNlbFi5DrtPVyEs&#10;gB5M/hmYNed+3D91gFkPSWMV2OOcDYguHduEdWfbMHTaAtw3iiytysQxbJWXj2LhZyuQnV+J4IAE&#10;TJs7B48+PAdRzmRv1Xai9Nx+vPcmWXxNCKNFFt4IixuLZ3/3IBKcyPXGDLCV5u7B6lXbkfnLd3Cv&#10;jVjebg40rt4Q/xfYW3WtF/Dhsmw88f/exN1DQ7H77/fjo523YBQ19BjGsNYfnKoShzZdwPg3XsPo&#10;lCi4u7giMD4SXpZPBjhc6s7KbPxz6Tbc/fiLeGlUON56/T2cLa1GZlIM7aKR+0hDgwtL/40t5ZPw&#10;7L8+RZb6EF54cTUyU8MRMT0dPhbMajiqArRtRdi6JReIvQtf/30IVnzwNXZt3YthIwYiyVt+wNuq&#10;rxA3C3Ge3PE4HqN24kL05uFhEbKiYCdOBjQXnMTaNZuwrS0VAyY5qjZNK0fT0YCCU8eJtGwSFn4/&#10;By1H1uObjz7EsWkzMTf1xoWTpuVqfSydUoGK8hqc1U3Aey/cDl8t7c7w90e4M7thMiTWUn4J21Ys&#10;x84rKmTSbIitnNx7NVvJKZ3PNfbWv+DfT87CwIwJ+OmTWdifV0sGuWynbGkQ9g/VuoTg1795DXNH&#10;kdEf/yADl0I7beujLxD9xmmby3Hu/7d3HfBVlef7SW72utk7IQNIBIIIYQiIWAWUKi4E4Y+TVq3W&#10;Yh2t1lpbrdbWUa2zilAVCyrIkk0CMsIIexPIHmTv5CZ3/t83cOB6OOckufcm90T7/X7JPeebz/d+&#10;7znfd77xPqZkVNc2IP/UaZRWEbUTzcZ0d3rQmRWuOpGFtoThcNU34OixIlx32y8wadhAaMk0tvqd&#10;EZW7zZgwcjQGJ0QhPi0dg/yzUUvMj616dSuShQalfi4+cK9uQXF+GczEgxHsSfsYVPmM0xJhUQVc&#10;y/Lh2VSM/Pwi1DYZ6HSmuozrtTcUIGPFBrK+acaYYQPgpjZZ0nJT4lUT8fgztyAhyB8B2hBEBLH1&#10;Cuc6Q1szGupzYAjXoaywEDklFWjUeMN5XG8WtNeW4NDazdh7OgjTxg6kvT2Ok1LHjEZfekn3hHo4&#10;jL3VYiYFdlUtq6t78BWYehOtwdIUcj7RYi/8rhGzno+ElsyR9xXXWtcAr5RGZOz8HrkVZ3HwoCd+&#10;+9U7uHUkrW269YWOmiVNc6PbV+Gz3Zm0nu2KCmMynvzzb2ntvftHpHu/3VwReFUkcguO4vDRMFTr&#10;T6OivgFutGemjexRwFO9k6QuPuHo51OPjJXr8cZxb9S7anH9fSnQ0mBDfU6PlmoLmo7mo7phDfK2&#10;NaLOJRV3P/gI7pqYTDN5zkds1jfhcOYGbHMJRdr9v4RbYzt9mDmuc3JEDd19g5A8dAySTHpUks6u&#10;37YZB7SDMD3UiesTVDEDnRIxVZcguKoIq1YX4kxuMbTpd+LjF+5DpHvvN65J34icPd9ja2YO7nrx&#10;UQSeXYcSRzTAhTw63grChhG5zRwOLM/urHhQJIVTyq+rhTmCvbWtughFTfSQtejgF5uIiADanKgy&#10;y6AsD3NbHfbsXI2v/7oYPrN+hxnjk+BrxybErsrYUfHctFfi+b++g8EpcbR5UodVD0/E8mMFuD6N&#10;NlN2WNpzVEk9l4+FXnpInY4XnpiDG4d4YvUv7sXBYzmovCIB/kHOnDvtSp09MWTmPVj6xnwsXVIE&#10;j9ICnChuRTIdY3NTob5b16i56DB2NxgRe+9j+NWdCdi/5AOczN2C4xWjcXWM86bRrTFeunZBzJTJ&#10;+NW1NyM8Jg6+zUfwxqvf4cjOk5g0IRmhKvg2aC3bh5UbjtMAKBnRgwqx50Q1NOFaFCT7Iz7KXzX7&#10;SMyGNpzL3Y9lyxYjI0+D3zz7JwwMcOZkvoU2zUYj/dYXcOX9yRgQYcGprcvw0ZuLcazq/xAZ3dub&#10;zWjfVfEZbF/3LTL63YhrSk/i8LFcNPgcRV7IMCQ5wCz6xc8PqY66p47oXHqYuneldFTVnlkZOfbW&#10;xamBqCs8TOyt3+HaV17EqHBv6Ji9dV0FTWfmAFffhznjkuFPGwSqj27F6iJf+J/KQMOEx/HQdTQV&#10;rraZAlMLjqz/Lx5+czlufvhP+OO0dMJIKsAz3r0/iO5e41+IbdQVo7wsGgOSiViKjnoFxIciv50M&#10;qDlwPdEmYN1I5KYh+xv0Qvby8qCXsQ+iaP19s8EAXbvzmBu7Ab/jZMGceb+HG21g0/pU47OHlmNo&#10;aBR8Vb5Rpr2uDHo6bRAzfETHQNVnZCKKD9Yir6JJhQMNExpr69HQ7okwtkPg4UvkjXTKytJEp52o&#10;tVQw0NCTCfLwwBrsO5iLd95uQhXNarmG1yIuKgL3/DxVFabSeVBfkbsPX8x/F1m1Yfj9Cy9hVJxv&#10;hwzp5K+THJ1YI2be+spz0AUmIdmF7PV4+pNhK0/o9Mz83dsDDTMMxNRnyWmDH1bgH4db0FBTBc9c&#10;D4QEx+ORCTF2y+niQMPunEQZmNuqcOSsCYOvCIebhtbQedNQSR5OFlbA5BeJISmJCKQXE01QON05&#10;gr01NH0anhhnwYmVZ/EVHfM6v76lgreBlXT15fvw12ffguu4B5EW2EwzG1sR0G8YnXaIILO86sJq&#10;BfsHl82FG/DuczrU/ulmJPjVYvlm4MGX484PmH4QU703oWk/Q+rna7F/SyZQ4optmc0Y8SAdW6Qj&#10;un3Bndv1KT4+GIsJ6enwL9uJE8HJuC48WPUbcr2CYxFpOony/RnI8IpB0ZYauPskIzVaqz6xW/Q4&#10;uyfjPKnapJuIVO0McivdkDphKAJ7ux+SkU7gFVPwyIvXYa5Zg/bKffh2Zwk8YkZh1oQEVQwyGLa+&#10;oQxZaxbi0815mD1vBppzsrCjJJC4PEYhNsBZ7zwL2qoLsWPxh1gbXY6nxwfj1IFsnAkaj7lRzjDy&#10;pkHI4HTMXbYM99Pgq6X8JLI3LEHN1c9g1uBwmdbvnrfmz+SkLJtxNnLLFJ0V0d5UiZ3r5uOJd0px&#10;6y1p8KOpeX31ESz8xwJ8snwFNh6iTTB+KRiaGEiDEDLY0lmGF8KFGRap2Qu5MDl/6yI12igkIROb&#10;TtahJHs7jGPn4Xe3D6clBW8EBQeh8ehuGFNHI8bHjUyO74D7laPRL8iIXatLkD5hAAJ8PchCnAUl&#10;h3dj2UZg1uyrERVI57Q7qRhjk5pJkqqfgNfWNuH09TSy31JQB7fqPBzZl43svdmo1g7F1am0v8HG&#10;5RM5+SrhFMKU6inUV/zrHzsUkYbvsIRGGBk7jiDx3mdxz/VDOgYanYhbnNXFezkccv6c0J46uGvj&#10;cEVoJTauXYk1G3fD9zri0Zk6FnFa24+HyumSnP/FyttwERA9APUZm7B2/RrsOhOIWU/OwIThcfCx&#10;wZCGLTJWSqNUHU9tGMI8inFq1wp8+90e1Iak4md33YXRA0K7vedBqf3l8Mn5S2J28UJUTBgqSk/R&#10;EddvsfeoAVdN+jlmzLyKNg137VNcKE/qHcNlCuHW5bMf/8ml+UFcVw3c3D3I1DrRMVh0aDR4IDgs&#10;BskRftbRFK+lMAgJlHAohQnp+be1rgo5+3eipN6CshMHsWfPXuSdq0b8iAlI0HZ9xCaFk/3kcEjF&#10;v4TLBV5kljssxBflXy3CNzuz0UzMwQ8/+QTSwuQHGkrlXcr78is5jNYxXagvcqPlTw9qT1cyZ24g&#10;6nqvhHQk2bmUy2V3WCcmhbKw3XspM8tCJ2INqNNrczMyP1+IP7z3AU4FPY4Ty3+BKD83HH59Dh5a&#10;ewMWfT0dlgNv4rY/uWHlxmfQP8Cr0w5ZKFNp6YQtxdlrGdRM09dGVzfiLGEF4lLPs7fueP81NNzy&#10;OG5IiUXFspewXnsnJoUfx+KTyZg3ORp673D41mbiz8/tx+RHRyM8LA1p/cM6nSWQs26npBg2tYkg&#10;wB74lWsTJZwcxoNbrqetzkDmdo1EkOVFBDP25MPlMx5+sYpfrnL+nIbLtMdgF+dhNtBzR4Z6PGg2&#10;ydUOWXBecrok589p7HNk16FdDw29mDQkP1tb0hYZK6XpSp1M9CI1GmjbNi29uXeXoOhCAUrtL4dP&#10;zl8RcwfpmxFmOjHjRuauuzbEOJ8jl8dOyuom67qA53zs8/+5XkLdrP176prLYid+9tiP8Ulh7yyM&#10;wx3tGKcYo5KspOJfjslC9SPSPL2p4zRRZ6qoVN7leV/yUZLjpVg9c8WYvby8esBgl74M29c24+lH&#10;bsavP+b1f94AoMOh+dsw/cPXEE9HjLwmPYDrHn8IBXW/QRJtmrT9NXVJODzIkOJzYEWVM9l6KbXV&#10;lYnW+y8ulZtRduYgjpw7jfrte5ASGoio9InQr8nG1hM1GDtpHFpyNmGLx/VIPZuJsnY3HFj9DhoG&#10;P424SH8E+SqPmOU6AfaXGjQxSmcqjZWULl7KzYYp4ezaQ3ixCOkLegmRAXdq84uNJR2vC76Mh534&#10;RdLjdaDumV6lHZ1eF2AqRmGsjF+qDlL+Qn2FdIqZywS6UOdnpufOnnMGcrLnIvkZ4IGs2CmlEceV&#10;u6dT3SQrJqKSi6Hsr6TDQhsIOIWcBFkL4YJ/57+kn9S2xm6C5fL5T6qz5ueW8YgxMhb2l0rTOU7b&#10;YkiVJ+CSk5VUGttK71oqxiPGIodRKq5SKa70YWsx6tGZKsqVx3kzNm5T8fOilEYJk6PChD5OkSbe&#10;tsbk1w6ROJ1dhMQJzdh78kFEaY34cnIKSv+YhXlj48gKZSsW0b3+73sxZ2gUPLo45Sr39cxCqaur&#10;6yCVkRKQIGypMJv8aBRqJLOxrCCle7dD138EEmmTGc+E2OLECsz3/NebD7stuDmNnI6wzPmvL9SB&#10;cYrbgOvG+sb4+3Id5NqH6ydXbw7rLaeEoampqeNriImrrJ1SGut4zrpmwjJ2YiZNZ+CWK5MxcpgU&#10;8Ztcmp6QJ5fFTvz8sd4K/uKwjgAV/GPsjJM7+N5ycs8zf2TrdLrLSNUYV2+1p1Q5/OyGh9M+TccL&#10;6LyC6GlmwNrxvAZ3zuedHo2tWgSTCWlHOe4MWCHFSikog9jfrnJ5bfJCBnGjJ9icFWOS6sSsG0yM&#10;m+9Z2cT+NoOwMyF/dUrhsfZTC1alqkphFL76OJ04nO+5ndTixPiscQn6JI7DumfdTtZpevNajEso&#10;m+XPYeJwvhfqJMTt7V8Bg1y5UvjE9ZBL6yh/xiD1fhHyZzxiTJ2lEdI68pcxcrnWTsAlhdE6nrOv&#10;rXEKWAQZiuskhNvzy7ISypTKRxzGGPg56gks4vLFZXO44Cf0l+I09t//YD5VA286zldbXQ+TJQb6&#10;xlPYUZCOeeF+DrM1waMmqeUGpVkQ+ytpXw7CtJI4F1YKoYHEYdwxKL08xPF7+l5Ovko4Oay3lL8r&#10;9Rc6W7HM5fw5T24jqRdkV8rriThyuiTn3xMYbMnTFhkrpbEFgy1plNpfDp+cvy3ldyUNl8dO6n3B&#10;ui7gsc6L6yXUzdq/p665LHbiZ4/9GJ8U9s7CONzRjnGKMSrJSiq+vZiUylPKW0mOSukcEcaYe2aP&#10;hoCOpzAu2sDxwqiZ0/DmkqXIDKyG+ew3KEwdi3BfN1JqIYEaftXP3mqvlMwGsrGfexxlNXp4hSZi&#10;QFIUkZHZzt5qL57upzejubKESLFKoTf4IXFQMqKCiDnUxmWr7pfviBRUh5pzyCkoQwvNsofH9UNc&#10;TEhHOzgi9x7Pw9yOiqJi1DYTgy4950aypxGbHIdgfy+bGFx7HO9lBdAm79pKNJLJdN9gYm/t4imO&#10;y7LpUQ/inagoQ2VlHdp5FxubCLB4IDCEOGXCg5xoqlq60vawt0rn6DhfI5n7riotRnWrkfZC8ADL&#10;EzEpAxDkTF4hsiKt1zWgpDAfpcQk7OMXjmQ6bBDodGZIE3RkfbmqqAWhaXSS7PxY1e7G6LEZDQ3Z&#10;yhh7m4F21J9HGn/jPDy3/3F88tYeMjqjwR/efhGx3mywSC3uJ8DeStuN8reuwJcrv8T+AgO8temY&#10;+ew83HgFUcX3EfZWY1MhVixcgC+3H4KhKQrpd9yK39x/PSLpaKh6dElZp40txdj09TdYtCkLDQ0a&#10;9B82Gvc+NAsjiCLasw8MmCy6Qix+59843dQMV6JYb22OIhsF92HcUGLQVdWHg3Q7mHQ12L36Mxxq&#10;CsA10x/EyEgVWmOl03s52Zuxdt0uVJNBJz3tV6lp0BLemZgzcwJCVaTsamZvpWEwagqOkyXbt3DI&#10;g04CtproXReD6X95moy0Oc8MuZF08PSupfj3ku04VdBKeyvSMG3uXbj7xqFw1vjHYjaipaYQOxev&#10;w6Y1Lfjlit8jRf60rfTDJePbYwMNr/ip+PoNq1LdIzHtz99gMh1LdHX3tDpCahXHiZc/CfZWXR7e&#10;f2IBwl94BR+Tkavtjz6FjEPFuCY5rM8MNJrztmHpHg2ef+NjpLjsw5Rpn2LiTekIpWPSfYKTjHS8&#10;KTcLK7P0mDPvNUxINeHfcx/CjuyhSIiNRLSv4/Yt9dTjZKjJw/rcINx5zzSMHhwJdzolFU4zMqqk&#10;DBELwdSG/H3bsGrdJtQnXo9rOsziiiOp4J7I3waMvhGzB4yFi6kB2z75EqtqaAk6IR4BP9wb62Sw&#10;6mZvJROcqCvLRcHpdtz+z0fRn2bZXT19ERzs3MFlS3U+9meth37k7/Hl32Oxd/VSfPSvr3HN9UOR&#10;7BS7fWREjIgRs5cuwPwPNqGi31Q84kDN6hgX8zpKbzler+FTJrYUqbQmLl4/61Z9fiLsrfqSI9hg&#10;TEeUph77dh+F112P4lcTmVRK/Z2b0J4eUePxyj8fR4pfC/LLGqAlamWPC2vRQhzV//oOxNxn7sa1&#10;6WQd1z8MUcQNTbZy+oxrKCODe6FNqG+pQE5uPsp09DzTYEP9kzFmNJ49gIw1x2i9PQ7DB0bSHgBe&#10;41Whc/FAUFg0BtIUf7ChAcWGYIy8+XbMvFo9VjdZampnb7UYdDRr2IQT+hhUnStBfk4xGprdyBij&#10;M6eELHDzi8Xwib/F0zPGIJTeYcGBgQij2ZfeO78i1nlezi0nA3ElGHTfHfAF2SkSR7Hj/uKMBm/q&#10;k+qseTOZWpywGUYKj9ymIam4Yr+fCnsr78+1YD3ee+8AQsmaaVORO6a9+TriaFMuf5X2BecTnozB&#10;ZLnh4PIv8cpHX5PZ3gnwY4NXHV+mvTdgtkdWQckj6EuaGBxba7Ev4yusaAzAjPAw4sxx5suvqzWy&#10;EAdHI+Jbj+N4dgt2lxOpmiUZr774BG5KS3TatG9X0OubSrB12To0eUXgtgdT0ECGC354Nq4rufRu&#10;HIuhBrtWboPZ4odJN49AoIoe077A3moykK0UUx1agkvx3cpV8MnJQ4vfSDy34I+0ZOasqSEX2hsU&#10;jaHXRMOkb0HBkSxk0jKqx6A7EOaU2QzWaQ1C+4/CjL8MxvHtGajemuVQRe8YaPAAg09s9GXHAyJb&#10;BxsOYW+tKUJpE3Xkujb4xsQj3J/YW22ZtunJRiArg7CMwl/efQU3DAnFyU+nYnrmEcwYGd9BDNcX&#10;ummzvhWtZnckjZ2ON5KuwFuPPoKNx2YgJVLbp2Zm2omDYQ8xNv5z0VaMmzkPk9KHwF8N3N+d6p8F&#10;2pTb8dRLc5EQHwY/SyFevfsBlJ4pQGNKP9phrtbBkhnluzZibX4pXFKvQErhWZyo1iOK1sYH+PdH&#10;hL86p5RaSg4hu5lmjIaMw6BY305bpzcj9AX2Vhd3fwy86ja8/94DGJwcgqpjW/DVv97C2mNVNNCI&#10;7k1xicoigjxi0s7dvxFLaU9EnmYYnvvTJASJYvXmLXdXLswwSkdoHe0uzmg4OuO+lB/LFmEB8KO5&#10;XyZ/q9y7HEvjxqFb7K0ntmJDqRYeR7+Hy5THMGM0UX6rbEnCleyW+LgEI4i+nHmaOzxxLPy2NcHQ&#10;hwaZjQU7sO54FKZMTkX/tPGYcqUnviqtRzuZlFY9q9eFh8LUWo3tKz/GP5fuweQH/oC7r09HiDfN&#10;KFJ4Xxjs6arKUenjjUgC7O3iS3xAfnQywgyTWpchOuRuRGuFC4KLSnGg+DO81VSFhjYT4msCERse&#10;iUlXBF9oHTX9mFB+aC/cvJrRf0wK/NUEjbD0DfbWNugaz6GqLQCmJBe4e3rDNUKLQl27U6Vp0jcj&#10;L3sF5r/3MarDHseLL81AnC8d5yVUah2q2yOw/w00SHoOYW8ddgtm96cOpDgLxWS7niaJVOe8Iofh&#10;hsEfYU3mZrSUheLotxkYPeXvCPLz7BMdHAtUV74HC/9WA73L1A721h3HYjBlVpzqKcqtlaH66Gr8&#10;7YOvETR+FsI1jTiwcwuiU9MxMJY25bqrfahBnd/2ZXg9NxS3Tx6LBPNpbGpOxByiMtd6qWhe31rg&#10;HdceGDDzHrxw+0zQoTeUZy9DVokOMaPvxoSEgMtiq8LDQseIT7ogqDUCqXGBqoBkDaIvsLeadNU4&#10;sXUxPt7YD23PjkbryQMoyA3EPQ9FWlell69pr1DRCWz4aAE25iXjNzODkZO1BSWBMbhy9GAE/AhH&#10;Gv8baJCKucdPxEsPb8emzZkIqcuB+YZX8OptQ+ml74aE/gGo/56O8F14/zc2u9NZZxdo6NyztvoU&#10;8aLQoILy8PD1Q1HWN1jyfSNGj/SAixp3xvkMxDOvPoMnX16AN1Y2QzP4Hvxt8lAE0RHFvuKixj+K&#10;Z+Y+iU/+8xYa212RPucpTB4eS23Vd57OmsoGpAy8AoUnd2MR/bG76bEXER0RQvVQc2fNSN0x7JdP&#10;4L6X38HKT95GPfGdTPvls5iQluSwM/dcSk84De249b6w6zYoNAEJdNw7WOtDhHQq1R2zHi6xKYiN&#10;CkRMgPqWdlw1HvAkEwW8rYCZcZMSiPgtmGZ1VbTfyzM4EaNumYXC0tfx7t+2IyCmP2569BmMj3PQ&#10;uU1bFJU4dtrJgE57vZb2x9Vj+afvUS6+SB58A/oNp4GG0/ZpEAwXDXwDQzHgSsc+z4pcJ7bI0Flp&#10;eI+GvZZB7WFv9aw7ixoEwLNgOR47lo7599Lpjk5eDnJWG3nTq9TGXJatQ6y8mQ1oa7fA08u9wwqg&#10;PW3mLMugPwb2VnvkLk4rp0ty/uL03b8/z95KtJPUsTA5V/dz4BSCdUopfefnQOqkmVIa21B0P5Uc&#10;NqU69TZuLo+d1N41lreApyPShX/ChnupNNbxHHXN5bGTan/GJ4dDKUwKm4X2HXQwlPPgyIaPEsYp&#10;xqgkK6n4Uri646dUnlI+3ZWVUl7dDWPMPWsZtLuI7IzPSiRHdc8KIlYS+eKsjxiZUHxqH63pnkDj&#10;91lIDpqCmGHXQLd2NzKOVGP05KvRdHojtmomIq16EzaUByOKvrIfp93EXi5McqN8WElJAbiBpB4y&#10;9mfX9frI11Sns38DMNdBSr7sz06uDo7Az2fkHVCFi4MtMaZeqYN883QrRK4deKDBbSCuG2fOfkK6&#10;bhVmHZnsUuis77t5raTP/OHAA1mxU0ojjttT94xBSqZcHvsLsrUuX5C1XDrruI64Zoz8J/UMMgUA&#10;O9YPsWOcUmnE8Rx1L1WegF2QpbgsqTTiOJL35ja02nDUSKq9BYxiWUnFlcTSTU/Ol52U/rAft6n4&#10;eVFK083ibYrO+sWYfjQzGhUVFR3sreJG6AlBswU1Mx0H0tADee7wXrQlDEF8gDcZ1qGOm4Ta1YlY&#10;uYeFMct1DkKYTa3eA4m4DmKZczHsz078EHZ40j+pNEJYb/8KOiIuV6gDY5XCK+UnzqO37uXqwP78&#10;J1UHNeC3xieWVW1tLfzYToqEkRE1YJfT/ebm5g6Z+/pKnxLpTexyetHS0tKhEyxfKddbGOXwsT/L&#10;V+492Fv4WDZyOmqNXYyHw+TefVLy7oqfdXni+PyRzW0aFHT5uRUxNnFaR91L4eNnNzIy8scz0OCH&#10;W2pGgyvfW4LuboMJD5I4naCkasUtxit1z/TA/EXaF+og1w48Gmf8ci8MDpN6uKTk0dN+cnrOdWMn&#10;V4eextVZ/nKy53RME8805lJfac7WK6W2b28/f6LB09OZi+3nO0g5OTFG1gkxTbycHnXWjraGC+86&#10;8XNkfS+uA9+z3oj9bcXQWTq58hijoL+9hUUoT4yZ37XcpnKDW3H83rrnZ1er1f54BhrcKdi7R6O3&#10;hC+Uw5iFKUzBj39ZgeUUV07RrNP35jUrksFguKzDVcLJYf9jb3VsK8npkpy/Y0u3PTfWBdZ1KX3n&#10;54A7Q+tOh0tSSmM7ku6llMOmhK+3cXN57KQGmSxvAU9HpAv/uF5C3az9e+paaFup9md8UtgZi1JY&#10;T2BlnGKMSrKSim8vLqXylPLubVlZY2HMP6o9GtaVs/36x8/eqif7AXknclGjNyAicRD6RQWRVdCu&#10;LvbYLlnHpaSjYZXFOJlXRuyt7ohKSkY8GeviDYl9x1EdyktRXtuAdhMZy2s2IpTqERHmT+bUz6/D&#10;qrsuZiJfKif22VI0t7ojrn8iosMDOqgF1I3bAl19DTGiEnNruwkmsqPhR+ytkfGRZF1WhfpDp07q&#10;KgpRVFIOg1sQouL7ITzIn3ii1CFli7GVWHzJRkUNWSqkjeX8CLowj0hIOOH0Ud2ReYOuCXVVlXAN&#10;S0Sot7OFyH1NPUoKStBq4UGMhmx8BCKBiBWdA43eQ3odKooLkVdWBy+fIMQlsb75dHkrgJJWXr7T&#10;Sin2jzrsJ8DeamxE5vIFWLV4OwoNjRgw/A489NsHMDAyAG408uwLztiUR+yti/Df7fth0vniijHj&#10;8dCv70FqH6oDmY/Fns/fx9q8GrRrPKHLa8GEx+ZhGhEqhXirvx0MjSXY/NVSfJGRhbpqbwydfDMe&#10;vn8KBsQE0s4lNTs9znz/HVasyUSpWwDMle1kCGsSbn/wdgwMdnbHI5abhWzdHMVmIrla/v1xGLzj&#10;MOzGmZg2dRLSQp27JCMgNbWUY++qFdiw/RRciAG3saEWOrKyOn3WvbhzwgCoqXMxG1pReDgTy5Zu&#10;QOqv3sStyU483soCNBEeMu749t+/gSUuhEhmvRASMxIPP02Gu5xAKssMvKU5u7GAaB22nS4lDqY4&#10;TJg2FbPvnooIB1j7VZMuCPrrlN+fAnurpTkPnyzfjTv/+AZeGWjE69fegfWTpiA2xB8BfYT6tOHU&#10;Zize4YHnX/8EQ4Mq8dLUO5Fx3fXoR3Xw7yN1gKEcBzJPYsCdszFqTBrZn3CFX2RsH8FvRmnmF/gy&#10;04Q5v30NI4Jz8Npbu5F/Lh0J0TTQUPM4yViP/CNn4OoRj1m/mI0IMo7mSTYDwvzUODwyomDLGhzK&#10;d8Wk33+KUbVL8MaODHzX70oMuTZOFbMFrt5huPquOzBwioFm5c5i/qJvcIbsl8aSaXpVdSxkt6K+&#10;+BTWf70Em87qkUrLRs525vZmlBSX44h5DN7+9WT4mFzhTRtziV/RKc7YUo0z+/firHEsFiyeivpd&#10;K/Gf997Fngk/w7Qkory106ltGG9ndWxM/hNhb7V4ROHlV97GtIF+KMmvgqc+ED5klrxPzNYLTeuf&#10;hqdeuRfpRG3v5x+B2DDCr8Z+QsAr8WtqKMdpQxTKG9pRmHMGpeVtcCdDOZo+0RDtOJG5DUnDfWCs&#10;O43jhWbcMfcujEiJhtrHeebWepTSUk9+qy/KCvJRVFhL+4s08HRT42uQNhobaPDcroG+Jg8l9Qb4&#10;egUiiHTd+d3keaV29fBHWEwiUgfGw1hfAJNfNG6+dTpGJ6jJiqkF7bUlOLR2M/aeDsK0sQNpf5jj&#10;uTwkHnNFL0NbMxrqiQU5XIeywkLklFSgUeNNS6eKyXou0M0fiVdNxOPP3IIEWp4L0IYggg6wOEpS&#10;qhp49pwUlXPujL1V39JMa5C+tJeBNkqR6HUN9WgyuiEo0A9ubKzoYvZmtDbp4O5LO+XpK/WS/8UI&#10;Tr1w9YnAoEFA1aEVWPDqh8isj8Dzfl59pIM7L7qQ1HG4gS4NLVXYtnohlpuT8Tzv0egThGTn69DW&#10;2ETWaBux+9gelO4qx9kjFtz99xcxc2oagh0wTdnjSkYfONu+/QJZGbS3QaODMWkKXnhyLpmyJx4J&#10;tSm9lTAMOh0s/g3IP1uNNd+cRtOJWqT8fDZNV09H/0C1vQqJTXN4PzTszsSGj/8CX2Md/FOnI4WW&#10;p9QmYn1tDlZtOwlTwBDccnWiqmYzTPpG5Oz5Hlszc3DXi48i8Ow6lFjphLMuDXQc1VRdguCqIqxa&#10;XYgzucXQpt+Jj1+4D5FOoCFw9w1C8tAxSDLpUVlwFOu3bcYB7SBMD3XMOo6zxk/Oal/JcgX21tQI&#10;3/OdruEc1i+pxLWDItBUWYisFRkoog17POOmr8/H3v37sHf7NhwkMi89beYTnL4+F2uXLUdxUwvR&#10;Ogu+6vm1kIGr5uY2BCSOwZNv/wPzRtfg29XH0dCsV81XUlek1VZXhMxV8/HyZzsx+3f/wPjkCHiq&#10;uYcTVUrjl4pHn/krvnrvTcxf9jleuNuIo0VnOmY4RFFVeWtpAVKmzcO7i5Zh9dfvIyb3II6eKkST&#10;QYVKbyVBV68Y3Dj9USx891188eW/8cqzo+BtOYqDRY1WsVRyaWnE4axdMGhi8dhzH+DlJ58mptw2&#10;bMk+AZ2jPjMdUlUTyg7uQYsxCINHkUFDVe0xsqC5+Ay2r/sWGf1GwKv0JA4fy0XeyaPIq7bHzJy9&#10;grMQv1Y00m99Af/68HPMp3fxv5+ajqR9S3Csyn4jiraiMxvaUHYmG18tWUgcLBr86qk/YaCDiFf+&#10;N9CgVpFjbx2X6ou8/duw+t21KGoydEwjle5cil007Z2kzcXn606gvuW8mTmLvgGnd6/C+++/iZyK&#10;RhhV+M41NZ7Biu+2otrsj5h+Q3Dtg1fh4Jly2oHvPOXu7kNhaqnA+i/fxMsLtuD+517H7PH94UWz&#10;SioUt2zVTO3nUHmuBR0EkmYN/KKCUUY1aFXBlK4s6IsBrvBoJuZWbSA8PWgWwDsUwzV6mFtbaNCt&#10;qh7wImLhwmyoQ31NLRoa+TitK7y0AWj280C1XoX6b2zHuep2+ITGYNjQwUgbNQ7xXj5kiTgXTcoG&#10;h4Xq9s6vuQkn9xVC2+6FcUOiVTbbYqaZT+KiymmD34kV+Me7H+LzNTuxfvFn2EizWc5zNC/e3ob6&#10;ynOopq9XswsZefT0J3sTtDHcSbpooZmMitx9+GL+v7A5F/jdCy9hQpI/HS92jJTUNl/omFp1Mxd5&#10;9tZg+Nx2P4KaGlB7YfGsssiM0VNjkRR6DbSbimE20EwHTRZW7luGzKo4TO4/DEVljWQtNJIsGmpU&#10;9eBZdJX4dsHHKDO1Y0SsFw5uPYbkyXcjwJdI4LopM2dFr8j+L5795zKMefB5aFvysGNLHhLILPyA&#10;CL+OpS1n4epOuS2l2/H5a8VIn/EzpCWZsDmjGTfOiUG/QMdMU3YHS/fjeiJl9lgsXJGNzM3uKHIv&#10;RIZvCh5IjFc5eytorf4UNn+xDuVeV+GmW6JxOiMXoYGpxN6qpj0FF1rEzQeJ0TE4daAcmRsyEGcs&#10;Qk2tN5KJ3VOrIg5ESzttsG3zgyEwAdFBTtrJKKvEGoQMTsfcZctwP31St5SfRPaGJai5+hnMGhwu&#10;m6rnAyxoqy7EjsUfYm10OZ4eH0ztnI0zQeMxN8o5p2H0DWXIWrMQn27Ow+x5M9Cck4UdJYFErjYK&#10;sQH2b4LT/JkcG0+SMhzV8wJ3XAmCURI2EGLt5Pyt42i0NEOBTGw6WYeS7O0wjp2H390+HL78xWYx&#10;IW97JtoGjES8vweqDq9FbuBVSHQrxY5cd4wdGkK00xYcXPIBWqKTULpwCdZ5DMSUMQMQyKRl1gWJ&#10;rhmb2AgMRxHXwToZh0mlsY4jd63xj8XQiGZ8s/gbbMrYiaKkOXj1/26gzT9eNq+ty8lXCacQplRP&#10;uTqczVqHggZX1Oadwv692cjOzkbglRORGsW2NJSkLZejvLyV8NlTB9/IFEQgC+s3bsD6LYcQcuP9&#10;mDF1LGK1Xor6Il+DS0asxHHkdEwcrzv32vgURNZsxdrV67Bp91lcP/t+TB2bRvre/ReSLTJWSqNU&#10;D8/AaIT5VtJLfSW+XbsXun404Jg5A+nx2m7bClBqfzl8cv6SmF08ERoThuLSU1jx9bfYc6gWqeMn&#10;4q67RpINiK59Hwrlyb0vhHDr8tmP/+TSWMfla3NrLU4XuNCsXCpGDev+aRMpDEIZSjiUwoT0/OtC&#10;71g3MoPt4e4BV7KeaaD9dl4J6Ujq5qBICif7yeGQin8JFxmxImuZYSG+KP9qEb7ZmY1mt2A8/OQT&#10;SAuTH2golXcp78uv5DBax2ytq0LO/p206diCshMHsWfPXuSdq0b8iAlIsGNky2X/qLhOHGEZVIq9&#10;tam2GN9/8D5afnY/0ZH3R9P3r+M/DWNxg/cxbDJdiweSzuGM53CMoa8iT30BPpr1OpJf/QsmDo6A&#10;dycdn5zVRiXFEDp2ayXp7jWvxemMdJyKBkKupAj2uP9ZBrVdfgYyGWwiyxM882VvO8jpkpy/PW0u&#10;pGX8Fo17h8E3W9VIGAhJdWz8HPSEZVATdThGoxmu7m42G6uTw8aykauTnL8gT8lf+tAx0tKmuaPD&#10;pOdVMpK0J5fHTsq6JstbwGOdmusl1M3av6euuSx2Uu3P+KSwc3ylMA53tGOcYoxKspKKfzkmpjcw&#10;EXUGvQU8PDs1xKZU3uV5X/LpbVldKvn8RxxbBu0gVWttbQX/iQVpnUDt13JMj8LDZFvdTCgi0rTi&#10;RlIyIkyLHDoCCYEm5NJor9AQjJE0jdm4ZxH2Bd2EG1Mj4NVWigNHihE88Eqy6+BDJ0+UpaakAHJ4&#10;5QZUyiX1XKhcRybnz0i43mozQS71QlNqn669SHpO7uKc5eQt58/puQ5SHbk47568V5Kx0CYcx9op&#10;pbGO15PXSu3Pzy7/iXHb2lHYWg8uX8AizoNly2GsH9aOMbLjsN5wcuXJ+QuYelsHGI+UTKSeL0Gu&#10;gv4KmB3xK1dvLov/+MNP7OTSiOPZc891FvTNOh+WD/OvdAw0mPm0pqZGdvRonVCt12xWOCwsrOPl&#10;aY1RTkGs49hzXUPTSz6hWngzw6QND6cUPuEh48FTX3XCC6wvL8lZPzhSL5m+0DZcB3Y98dLr6frX&#10;1dV1sLcyQV9fcsJHm9oIrqxlyCSUrBs+PvYbY7LO15HX/B7kP7XqrprwKbG3OrJNupsXs7dGRETg&#10;/wFKcPf1PUBxpwAAAABJRU5ErkJgglBLAwQKAAAAAAAAACEAlYrhUSEqAQAhKgEAFAAAAGRycy9t&#10;ZWRpYS9pbWFnZTIucG5niVBORw0KGgoAAAANSUhEUgAAAhkAAAEYCAYAAADxruSzAAAKrGlDQ1BJ&#10;Q0MgUHJvZmlsZQAASImVlgdUE9kax+/MpBdaQgSkhN57BymhhyJIBxshoYQSQiCg2JVFBdeCigio&#10;K7rSFFwLIKsIiGJBFBv2DbIoqOtiQVRU3gBLePveee+d959z5/7mn2+++eZm7jkfAJT7HKEwDZYD&#10;IF2QLQr19WBGx8Qy8RIAAxVAAgggcrhZQlZISCBANTP/XR/vAWhyvm06mevff/+vkuclZHEBgEJQ&#10;judlcdNRPoWOVq5QlA0Agg6gnZstnORSlOkitECUj05y0jS3TXL8NN+ZigkP9UR5CAAChcMRJQFA&#10;/oD6zBxuEpqHQkfZQsDjC1D2QtmVm8zhoZyPskl6esYkH0fZIP6f8iT9LWe8NCeHkyTl6XeZEsGL&#10;nyVM4yz/P5fjfys9TTzzDC10UJJFfqHozEDXrDo1I0DKgvj5wTPM503FT3Gy2C9ihrlZnrEzzON4&#10;BcywODWCNcMc0ey9/Gx2+AyLMkKl+QVp8wOl+RPYUk7I8g6b4US+D3uG85LDo2Y4hx85f4azUsMC&#10;ZmM8pb5IHCqtOVHkI33H9KzZ2ric2WdlJ4f7zdYQLa2Hl+DlLfUFEdJ4YbaHNKcwLWS2/jRfqZ+V&#10;Eya9Nxv9wGY4heMfMpsnRLo+IAywgDWwQA/zv9gWZZCdsGzymwaeGcLlIn5ScjaThe6aBCZbwDUz&#10;YVpZWNoBMLkHp//i94ypvQUxrs563FwA7IxRs2rWE+QA0EIAQLZ91tMZRq+vA9B+kSsW5Ux7mMkT&#10;Ft3ZsoAOlIE60AYGwBRYATvgDNyBN/AHwSAcxIAlgAuSQToQgVywEqwDBaAIbAe7QRk4AA6BanAM&#10;nABN4CxoB5fANXAT3AWPgAQMgldgBHwE4xAE4SEqRIOUIQ1IFzKGrCAHyBXyhgKhUCgGioOSIAEk&#10;hlZCG6AiqBgqgw5CNdAv0BmoHboC9UIPoH5oGHoHfYERmALTYTVYDzaHHWAWHACHw4vhJDgTzoPz&#10;4a1wKVwJH4Ub4Xb4GnwXlsCv4FEEIGSEgWgipogD4okEI7FIIiJCViOFSAlSidQjLUgXchuRIK+R&#10;zxgchoZhYkwxzhg/TASGi8nErMZswZRhqjGNmE7MbUw/ZgTzHUvFqmKNsU5YNjYam4TNxRZgS7BH&#10;sKexF7F3sYPYjzgcjoHTx9nj/HAxuBTcCtwW3D5cA64N14sbwI3i8XhlvDHeBR+M5+Cz8QX4vfij&#10;+PP4W/hB/CcCmaBBsCL4EGIJAsJ6QgmhltBKuEV4QRgnyhF1iU7EYCKPuJy4jXiY2EK8QRwkjpPk&#10;SfokF1I4KYW0jlRKqiddJD0mvSeTyVpkR/ICMp+8llxKPk6+TO4nf6YoUIwonpRFFDFlK6WK0kZ5&#10;QHlPpVL1qO7UWGo2dSu1hnqB+pT6SYYmYybDluHJrJEpl2mUuSXzRpYoqyvLkl0imydbIntS9obs&#10;azminJ6cpxxHbrVcudwZuT65UXmavKV8sHy6/Bb5Wvkr8kMKeAU9BW8FnkK+wiGFCwoDNISmTfOk&#10;cWkbaIdpF2mDdBxdn86mp9CL6MfoPfQRRQVFG8VIxWWK5YrnFCUMhKHHYDPSGNsYJxj3GF/mqM1h&#10;zUmYs3lO/Zxbc8aU5iq5KyUoFSo1KN1V+qLMVPZWTlXeodyk/EQFo2KkskAlV2W/ykWV13Ppc53n&#10;cucWzj0x96EqrGqkGqq6QvWQarfqqJq6mq+aUG2v2gW11+oMdXf1FPVd6q3qwxo0DVcNvsYujfMa&#10;L5mKTBYzjVnK7GSOaKpq+mmKNQ9q9miOa+lrRWit12rQeqJN0nbQTtTepd2hPaKjoROks1KnTueh&#10;LlHXQTdZd49ul+6Ynr5elN5GvSa9IX0lfbZ+nn6d/mMDqoGbQaZBpcEdQ5yhg2Gq4T7Dm0awka1R&#10;slG50Q1j2NjOmG+8z7jXBGviaCIwqTTpM6WYskxzTOtM+80YZoFm682azN6Y65jHmu8w7zL/bmFr&#10;kWZx2OKRpYKlv+V6yxbLd1ZGVlyrcqs71lRrH+s11s3Wb22MbRJs9tvct6XZBtlutO2w/WZnbyey&#10;q7cbttexj7OvsO9zoDuEOGxxuOyIdfRwXON41vGzk51TttMJpz+dTZ1TnWudh+bpz0uYd3jegIuW&#10;C8floIvEleka5/qTq8RN043jVun2zF3bned+xP0Fy5CVwjrKeuNh4SHyOO0x5unkucqzzQvx8vUq&#10;9OrxVvCO8C7zfuqj5ZPkU+cz4mvru8K3zQ/rF+C3w6+PrcbmsmvYI/72/qv8OwMoAWEBZQHPAo0C&#10;RYEtQXCQf9DOoMfzdecL5jcFg2B28M7gJyH6IZkhvy7ALQhZUL7geahl6MrQrjBa2NKw2rCP4R7h&#10;28IfRRhEiCM6ImUjF0XWRI5FeUUVR0mizaNXRV+LUYnhxzTH4mMjY4/Eji70Xrh74eAi20UFi+4t&#10;1l+8bPGVJSpL0pacWyq7lLP0ZBw2LiquNu4rJ5hTyRmNZ8dXxI9wPbl7uK947rxdvOEEl4TihBeJ&#10;LonFiUNJLkk7k4aT3ZJLkl/zPfll/LcpfikHUsZSg1OrUifSotIa0gnpcelnBAqCVEFnhnrGsoxe&#10;obGwQCjJdMrcnTkiChAdyYKyFmc1Z9PRZqdbbCD+Qdyf45pTnvMpNzL35DL5ZYJl3cuNlm9e/iLP&#10;J+/nFZgV3BUdKzVXrlvZv4q16uBqaHX86o412mvy1wyu9V1bvY60LnXd9fUW64vXf9gQtaElXy1/&#10;bf7AD74/1BXIFIgK+jY6bzywCbOJv6lns/XmvZu/F/IKrxZZFJUUfd3C3XL1R8sfS3+c2Jq4tWeb&#10;3bb923HbBdvv7XDbUV0sX5xXPLAzaGfjLuauwl0fdi/dfaXEpuTAHtIe8R5JaWBp816dvdv3fi1L&#10;Lrtb7lHeUKFasblibB9v36397vvrD6gdKDrw5Sf+T/cP+h5srNSrLDmEO5Rz6PnhyMNdPzv8XHNE&#10;5UjRkW9VgipJdWh1Z419TU2tau22OrhOXDd8dNHRm8e8jjXXm9YfbGA0FB0Hx8XHX/4S98u9EwEn&#10;Ok46nKw/pXuq4jTtdGEj1Li8caQpuUnSHNPce8b/TEeLc8vpX81+rTqrebb8nOK5ba2k1vzWifN5&#10;50fbhG2v25PaBzqWdjy6EH3hTueCzp6LARcvX/K5dKGL1XX+ssvls1ecrpy56nC16ZrdtcZu2+7T&#10;122vn+6x62m8YX+j+abjzZbeeb2tt9xutd/2un3pDvvOtbvz7/bei7h3v29Rn+Q+7/7Qg7QHbx/m&#10;PBx/tPYx9nHhE7knJU9Vn1b+Zvhbg8ROcq7fq7/7WdizRwPcgVe/Z/3+dTD/OfV5yQuNFzVDVkNn&#10;h32Gb75c+HLwlfDV+OuCP+T/qHhj8ObUn+5/do9Ejwy+Fb2deLflvfL7qg82HzpGQ0affkz/OD5W&#10;+En5U/Vnh89dX6K+vBjP/Yr/WvrN8FvL94DvjyfSJyaEHBFnqhVA0AEnJgLwrgoAagwAtJsAkGSm&#10;e+QpQdN9/RSB/8TTffSU0M6l0h2AmDYAItYCUI5auui1LDpPtkjh7gC2tpaOv5SVaG01nYuCdprY&#10;TxMT79UAwLcA8E00MTG+b2Li22G02AcAtGVO9+aTCjRFYzZZWFnaXFVa8hX8i/4BhYQEQHZm3IIA&#10;AAGd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mV4aWY9Imh0dHA6Ly9u&#10;cy5hZG9iZS5jb20vZXhpZi8xLjAvIj4KICAgICAgICAgPGV4aWY6UGl4ZWxYRGltZW5zaW9uPjUz&#10;NzwvZXhpZjpQaXhlbFhEaW1lbnNpb24+CiAgICAgICAgIDxleGlmOlBpeGVsWURpbWVuc2lvbj4y&#10;ODA8L2V4aWY6UGl4ZWxZRGltZW5zaW9uPgogICAgICA8L3JkZjpEZXNjcmlwdGlvbj4KICAgPC9y&#10;ZGY6UkRGPgo8L3g6eG1wbWV0YT4KX/eYlQAAQABJREFUeAHsXQWcFWXX/2/X3e4EdmmQRhCxu8XG&#10;IozXwH6tT19F7BYDERAVWOkQEJZakA5pWGJhF7Y778bt75xdRi/DzGzdmEUffsudefJ/znOemCfO&#10;cSkoKLCUlpbCbDajvbqioiKEh4fDxcXlLBL43WKxnOVny5fS/BL4hgXCx9MTVFCLs5bCJ9BgNBpb&#10;nJ9aEri5uTVAMZlMaoHUYhyurq5/yY49ZajFwFqQgGlg1x7bdnl5OTQaDTw8PFpAsfOj1tbWNsiN&#10;n5+f88HIINBqtWDZ8PX1lYnhfG/uB/lPrbKrJnx6vR41NTUIDg52fsVZIfCkcTEyMhLu5BqErb12&#10;pExTaGgouFELA7RAJ7/bky6/zq3vSLiRN9WAxNj53XrwE+h01q8SHqEuxDQ4C6tcuXIyooSf640n&#10;UmqnTY5m9leqO6V0tg6T4z/zmNs0909iJ5dGHM+e78w/QUasyxEmRd7e3tbeTnmW4xPzlMOkMMql&#10;cQoBEoUyPpYN/nWEkyuP/YUwaxyCH//a0nF+cv0Nf5DygO7v739WkfbCclYhCi8sZ9weXOrr6y08&#10;E2rPjjt8ZrS4YplIg8Fwjr8aaGXMUl/6SsLUnImJI2mT468STg5jusV15Ujc1mUJkzZxA5bz57TO&#10;brzW+PlZTpbk/MXpnfXeGh4rpXEUHUr1L4dPzt9emLk8dlIfMnITTKZLoM1euKzz5bLYidse+zF+&#10;KexNhXG4rR3jFGNU4pVU/LZiUipPKW8lPiqls0UYY+aJ7LmfCbbIvV3mYYZOWw1tHc0K/QOg8Wqc&#10;7bdLUhRBm1F28hDqw7og0t8bbq62nXErFt3mQDOqirJxJCMPeoMHohOTkBAVCE+3xg61zdk7JAMz&#10;akoLcPxULrS1nojv3BExEQFEQ3upB2v8HoS/UzvBb0FdRSl4a7VKZ4Kp3gRNSASiEqKg8VCf/FiM&#10;9SgrykJ2biGqXYMQHRuP+PBAeKlOTkgeSgqgNVjgGxoNf0/18ZKbtaGuGuXFRXAN74QwHydjtJih&#10;r6tEzulM5JYY4KuJQFK3OAT5Ontr0IS68koUZ9Ug7IJ4+NqITW5vvvnmeKkvaof0tzYqRJit8czJ&#10;2sn5W8dpfDYgb99mbD+Wi/xTJ3H82GkExCVA4+lmty9uxiaeHTMWMQ3WWDlMKo11HMVnsw7FGduQ&#10;/O4rOBZ9CXrFhrap05LjrxJOIUyJTjkajNUnMX/qDHwzax42rP0TGfmV6NirO0I0XnAV1b1cHmJ/&#10;ORxy/py+TTTU5GDVr7Px7c+/ImXFPpyqckVi51iEBHijtW1aTpbk/MU8aMm7oSobq2bPw7cz5iBl&#10;+a4G/Emd4xDcCvyt4bFSGmU69DiyahHm/jIT6/Ycws7V21Co9UBcr24I9Wk8Q6Sc/u9QpfqXwyfn&#10;/3eu1k8mlB7dg5WzJ2Pm/AVYui0NJ2u8EBsVg6ggb5zdy1mn+/tZKE+uvxDC/07RKNfsL5fGOm7D&#10;s9kIbckJbJw7CakHs6Hp3B8xmuZ/t0phEMpQwqEUJqS3/jUbanFq7zr8+tNM1HW/Ct1DWjaYS+Fk&#10;PzkcUvGt8RjrSnB0G7WhqXOw8Lf12LkjDxaa8HZPovMLMpWrVJ513uJnOYzieBaqy5qS09icvBiz&#10;J+1B57uHI6xlbBJn2cAfXu1ubb92Tobt2UObtxlfv/UWfs/Qo0O3CGz57AX8uCsXelPLD3OqmQ81&#10;WTswf9r/8NOqA9DWt7+DpZVH12L2Zk+88elULEj+P3isnIh1h/NQR19R7cXVZu3C73/W46HnP0Ty&#10;tAdxYs0y7Dyahbp2ce7ajNzUmUhO1eLBFz7Cz9+PhD7zMDLzS6H6KjBWIPNAOlw9EzDy8afw4jsv&#10;4u6RVyBa07IJhmPkrBbH1m9GZkkcHnpvFma8eiPc0/djeWomDI4B0KxSdOWnsDNlKn6eOxf7Msub&#10;lcbhkSxGVGQfRcq8OVhzvLBVB/RtjbmmJBO7t6ZAP3gckud+jTG3BmP+1/OQ67TKtaC+Ig+7FkzH&#10;tEkzsBN1sGWraP6009acVkt+5lqs//pNbBn0FpaPugoB3u4YM6onnjlSiBeGdwC9njcu//A2lHV7&#10;DNcE/Q8+NGNuP0PzmSrwvwAvvd8Bg5LC4WlwQVy4G1xt2RocUNMeEYPw37eHw9+lBvlZZfDy8iEZ&#10;o605B5Td9iJ0SEvdiMQB18BYfgyHqy2445G7cUG3GHiqnABzbQVyaz2QWeuFxFOZ0HkGoaNfJLzc&#10;VfidZXFF9PCrMeISPyR2i4I5M4iWrumQeZ26bmtVFZxCkUs8Ona4FAH01au+/sQCXVkO9q1Yi53H&#10;gnHrJYF0HszZs3kL3DVxGHD5Cxh2wVCE+VYgJCgI4SiC82rXDC1t4Rbm5qDnqDug3VABW36CnkdD&#10;aOu6UHP1IUyfpcPLqYPgy9sjVNXF6YUI7OLa0PHra7SAtx88aC+U+1GLqR41Orr+5eNx1hK9nH/r&#10;UNknVeINr+INl3rMW/ohCtphzYd2vxhXE2sMNcXYuOwnLDYn4Q0+kyG3xmgfNrYpV5/QBHQNNSNt&#10;9UpMnJKM3YaeeNDXhw5HcRet8pGaKadbjxsXzcTWdXSWwa0OxsTr8L8XH0GwxofaQ5tYY9fEhro6&#10;WPwrkXmiBL/PP4bqtDJ0u+l+/Oe/d6FzkMoagwtNLvr2I36YoC0+jtQVK5Dn6Y8rhkWjjSvYNuVx&#10;aI+rcW/Py9C1/iNsLzQ6cZCUJsukr8LxHX9gQ+px3P32Uwg6sRI50lEd6OsCv5AY9LkkBiZ9DU4d&#10;2IrUNVvh2fMOhHs5EMZZRbkhrPOFuOedXji8aR1KNmw9K7StLyqcxreVpJalr8s7hF3ed6J7pF/j&#10;IUhDPlLmFOGynpGoLjqNrUvWIUtrpH1KGty0JUjfuxK/781ELR0eE5ycvxCull8+cO7iYqYlV/V9&#10;czSXR/XlWUhdOg3v/rIF97/yCYbTPqaXmkc3EWFmQx1qaKsqrv/1eGv8G7gvYDt2px1GEclYe3CW&#10;GqDbrc/RuZiFWDbvO8Se3IuDR0+jWuX7Ja7esbj+rqfw0zffYGbyD3j/tQvhYzmIvVlV6mQ7LfOX&#10;nzqCFMK6eJ8JQy+5B3f3jVHV/nZjf2KhyYWZ/qnNWaDNTsemlYuwrsNAeOcewf5DJ5Fx5CAySuqc&#10;DNYCQ30Z0nctw+yf5yPDrRf++9Y1cKaWCz7S5upC44Id9GX94ycZzFeE020SGqh4FaNo52IsiL8Y&#10;F3f3Q8bujVj2zQpkVRsaGlFN/jGsXfw1pm/JhNZqkiHn72RJPu+KN9UUUqf7Od6dvh6jX/8U9w/v&#10;DG+6WdKepkzanN1Yu+4QKuCPTj2H4Mq+gcgvr0ZlndM2ZFsgJ67w1PogKjAIXp709e8ThgFuephr&#10;a+j8kvqGGWvCzIZyVJSWobLKQh8MrvAODIBW44kSvRond2ZU56Vh2cRJmLUBGPrwU3jouh7wplsJ&#10;/7rmcoA+pmpMsByvhyZtCT755nvM+H0LUmb/gtW0iuVMZ9JrkbFrCaZ9/RVO4Fq8NWEcEjV0ZdeZ&#10;oOxYtsrWCe1IqUzWHpowJOl2IT09AzUepUj5aTGuf+Ez9AwKge/toxFcXYmyM9eygrpcjLGjxmLX&#10;Ss1ZC9ty/jJFOt3blWtdxUvbcgwq3PUrXvtyIYaOfQOBNRnYvD4DHftdgi6RpBlSdVf7pKmoL9mP&#10;Bd+k49Rdl+GCTiZs2a/BoIcTEOHvtLVSaaCSvl7odv8w/LRkF1LXeiDL4zTW+XXDmE4JCPRW9+EY&#10;XdlRrJ25EgXe/XHDLTE4tu4kwoK649KOQZKUOtXTVI0/f/8Vs7YcRsQl9yK69jQ2ra9Cpy5d0LVT&#10;iKpWM5hPLlT1Lqr7XHVDaK9BeGThQowmbDUFR7Br1RyUXvQyRvaKcGL10jX8rDSsmjwdqzOS8Oy9&#10;ITi+dT1ygmLRd0gvBKiOj21n1b+TjITLMeE/m7BmbSpCy4/DfPX7+OD2PvDxYI2OJlRVaqHX0waD&#10;hQYBWlPS62pRRcrLjPT5zHtqdWYv+Hq5neXPX9bqHcPpUNnAIfAOoe0h9YKUlOzCvHIMHDAQxVuX&#10;Y8qZbcO73+yBDuGNZ2YkE6nMM2Lg/Xhi1HuYvnQKVla4oPc1D+Py4Rcg1Ffdg7TAxoTLx+Lp3A8w&#10;fdEkLKt2wbUPv4yLeiQ0HCQW4qjxNyDpCtx+Vx5mzVmCLz+2IG7w1Rh55wh0DyOTACpzFl01SEk0&#10;mUrQoPzo75hylAAGD8RdI+9HIk0y1IXYBYHxHRHnZ0aAynRkuJDCQ29STc/O1T8CcR16QRMaSFoo&#10;nTiS0zaYrqYWuopAxEdUYPGP3xI6PyT1uhodBtAkw5nfGjRb9AsKQ5e+iTbTkcG8/1fjJ3OBnJk0&#10;gxrpE9+Dt00aBl8Lqsuy8cek71Bz5WhcO6AzAtyMyNgyDS9sicV7Y65CJ+1u/Gnpg4sSfJC7Y/pf&#10;/hdEBTSp5EpOG6PSvWZBL0UjYuf//6/Gz9bP0gw6HW3OuZE6YLoh0yhwra5QOVmS8291QVYJGb/F&#10;zYNWkOiAdCvZIOjxkNLLwO1ASn20UhoreLKPJtIMbDSa4epBbb2VStzksHGhcvjk/GWBtjGAy2Mn&#10;pTWT+S3gsS6G6RJos/a31zOXxU6q/hmfFHaOrxTG4bZ2jFOMUYlXUvHbikmpPKW8Hc0rayyMmTV+&#10;nheTDFaLzurDxYIgNCSxvzUj5J9NyNq/CznVPAExIrLvACS4leHA4WyYjHq4R3VFcM5K7I+8GVdH&#10;6XDsWM5f/n0SI+nGg/JsmSuAnRibnD/HdabAcPliJ8dfHty4gxDTxumZPil/cd6Oepfjd3uiQake&#10;mNdynbWjeCxXjpI8s5kADuc/a6eUxjqePZ+VZFjgtRRurgtHyT5j5D8BjzU/5HjLcRzNX6nyhDbJ&#10;eKT4JZWG49rLSdW3En+l4tsCmxzdXMesUFOwm2Ndllwa6zj2euY+lO2pnBeTjJycHNTxFTW+AmLl&#10;7M3gqpIKeAZp4M2WIkVlW8GQfBQakhxmFhxxmGRGTvaUalC8wsHY5WiQSuNMMqTwsOywf3umgRs5&#10;u/ZCg7UMKFlhlaov67SOeJbDwFZY2TnbwqkcPsYmZylWKQ2ns7WTK4/bHv/xwCnuA+XS2BqbkJ9c&#10;eXL9g1x8Ib/W/irlyx/YbIU1iPRtWDulNNbx7PXs5UVaamNjz49Jho6XnmUEkhkoFlR7MbUl+fIA&#10;IKfOnQcFFpD26oQOoj3QINcQm6KBZUrt9MnRpha5UsJHhhsbvsyEiZKAWSmNEMfev0p1Lxhk5Im2&#10;M50Sn3glg2kQf/kqpbEHLVyeVF8n4JDiM/tx2+RfRzil8gScjsDBZciVx+MIy53arOpy222wjv6v&#10;FVZHicjZ5chNMuQEiVNz4+JGqRb375kMdUwE5WRJzl8t8iMMFlIDBrcDqQFIKY2j6JLDxuXL4ZPz&#10;txdmLo+dVH8hN3AyXQJt9sJlnS+XxU6q/hm/FHaOrxTG4bZ2jFOMUYlXUvHbikmpPKW8Hc0rayyM&#10;+V8rrNYcoVvK57sVVl11MTLTTqKUbssERCchqUNkwy0adQyVZ1WGzAupvy3KweEMsitj0JCeiSRE&#10;B/s0echWJjOneRtqypF1PAPF2loExHdGp5gI+NAB0HbhzAaU5Z9GZm4xat1D0DmJrt8GUB2oXojI&#10;PoO2DFmns1FYpkNAWBQSyAJrkJ+Xim+CAcaaMhRV6eGhCUG4v7rulQjyaiCMpdWNGENJ94g6HCm8&#10;qiXLq0X5cI3sTJZX6ZyYQYfygtPIOFUKV7J8mtgtAcGOtnxq1qOqohz5FR7okkjXkVVlkfVfK6yy&#10;sivM1njmZO3k/K3jND7/A6ywGiuxav5UzPx2Jn5fvxYHTxbAJ7EXEoL94E43alrj5PirNJMXwsR1&#10;1ZzyjdWnsGDqj6Rtcj5SU9KQY/BC754J8CMDM62joHEJUqpsJXxtocFiqMK21Qvw6/c/Y8mKpdia&#10;UYV40n8QGRIga4FRCp+1H9eD+EuLw+X8rdO29FmbswW//pJMRrF+w4qdR1DpGoMu8WHwb0UdtIbH&#10;SmmUaDHrSrF7/SpMnjITC5al4lBaFtyDQhEfH0UK3VomPUr1L4dPzl8eM9ndIA3DB1NJVtYfQp2m&#10;E3rGNl7HlE/zd4hQnpRccCwh/O8UjX7sL5fGOq7wbDHWIW3rEvy6bi/qNYnoHt1yjEJe1r9KOJTC&#10;GvLggZtMDxzeOB8LZ81GXc9r0T3IBYWnD2LulO+RPPN3bNp9GsagKLJ8GkU3Cq1LPve5pbySis+5&#10;mk16MqN+CAvmLcTsPwy4/uoucGmmRVbOs0m6z4Xe7DT/WmGVYJ4tvf4JVljNlYfxTfJGDH/jYyQv&#10;mImb3dfg2zWHUV6nRo2H0rWrzdiIBTvc8MZnUzB7yi1YPelHHCisbNBZIp1Cfb61uRvx7qwUxD/w&#10;DCb9MhlRxtM4cDof1Xr1bIPJc82C7J1zsZNsxjz/yQ+Y+lhHrJm9CYdPlKleW2Fd4TFs3ZlF+jHG&#10;YNbsr3BrXBUOrF6O9DJ1alq16Muxf2cKJs1KxqZDJ2BW5UKXCeXpf2LxouVYuYcO36ukKzHVV5BG&#10;zUX45ccvsHJvfoM4G0lb8B7SrzP3dDT+N2MSxt0Vh5XfT8ORSge1O9K5VFGQiYU/z8IXs1Yj/wyv&#10;1GGR9V8rrPJ9ni1C/iFWWE0uwXj2+Q9wyYCu0HgZEBYdh2pSvmJ2zPkpW9QUPKOH4/0vb0aEWzky&#10;0ysRSIp2PM/sPdukAAdkUpy2FfUdB8BVX4mDh2pxxe2PomffrghUuxnTBt5YEH7hC3jnkhC4VBUh&#10;izpob5C2VfWpezy3Jr2iceWdN8MvMpHUopsRGqJBYAWdBzg3pip8TFUFSCtyRViHRASThiadSgZw&#10;a+boKk9h3ZJVqKsyY2i/LnA3qYObOm0F8gvIwnGPhzC8alNDHesqS1BMJtYDbnoZfePjUNyrH25O&#10;2oBDeVoMpFVEuzuLDhX5hSjP0mD0iOFYn8G8UotFVjtbYZVb2rE701tYgNJSUUuW98TF2sIKq9lY&#10;j+qqauoI3BEYwlZBGy24isty5rtHSA/ceAOJtVGLzI3L8NPyKox8I0r16qCteeYbkYRe9M28d3Ey&#10;3p88D+nBl0JDmlkbrZe0bMnbOl/HPnsDm5bil+2kYZbsFRQak/Di+BcQFeLf5LKtY3FKlUaDHp0h&#10;gbkYa5bMxQ9zl8HQ7RH4BatlH14Kc6MfTy76RbKWXi3S96Ri+fE8+HW/ArFso1yFzj20B0bf0x0l&#10;XV0wbXsBrEwlqQKtWV+N/amrsNElDBeMfgzuVToYVGK/xicsEZfd+zq671uPpVmbGs2Wu7rBzc2P&#10;ZJf3RlzgGxKMkB5x2JNLM83eDphkuPogcdBwvP5dF2z4bTnWb+FZo1osstrZCisP3nxLgE+iW//x&#10;fq6Uv3UcRz4zHrny2tLqbGGFtTr7MPbu24Ndf6zD5oxSmmw4aAmuhYSb68ux/Y9F+GbCDPiOfAX3&#10;DE+EX3s5cEi0mvW10NabkDjsLnz2ydu4pW4uVh/KQk272GporCwL7cui+1343zezsHTZXLwZm4Nj&#10;h46jiIzwqd/RYbq6WtQb/dH3tscx/q1n4L9nOw4dpTpgPfsqd8bachzZlYLJyYthiBmKe+66GzE+&#10;TWzIO4smPl9GfR7dTmz4cxYMuXJr8/7Eb6tou/W0GTFaOgicdgjHj5JNnvxqp2+dNbKOFJ8Rkr8X&#10;gOjKuYWueZ5ZujUbDTCRLHs4rP/jjyA2gmaB0fQ3Kl7NUINF1gae2csKK18T4nvTfNfW+o+FS8rf&#10;Oo4jn3kyJIenLasxtrDCWp2TC29aAo83bMGszZmoooFQdc5UgwMpv+I/42fA55HXMeGBixFMh/VI&#10;xtuNqzq1GctWHoVJE47OFwzHdX29cJi+RHQGdU7qpBjr7kY6UCIC6WqXJ3U5vogeEIZSuuNep7ZP&#10;VSnwpAg9e0cq1u7PAcgWRI8hl6F/UAGqaSm6TuV1wF/eaduW4btps2CJHYqnHn0IPcK929V2oWSV&#10;OMlTr9UiIqgUxRmrMfGrX7Bs4QIsXbgM6/bkWg3sTgInUawrrS77enkgoKIK9SYDKorzkZWejT6J&#10;Djaw3rhL8hfCf4JFVhplbO/M9cU4cMKEXj0i4M62Dc4UIedvewTNz9EWVljjLrkVIUWnsabEH7dd&#10;EUNnHtR3Sktf8Cfee+0LuF48FhcEabFjywYEdOiHwV0i4UVbDu3B1RXswE8flkLvciM6asqw+VAs&#10;rhsZDz8V8luOn2EXXInuM1bQTYdUIMcVG1NpT3hsFKKCnGkZSQ6t2N+C0l0r8N3J3ci7dig6mtOx&#10;1zcJD3eMg7/K66A6azd+TZ6FQ5URuKdTNE7v3YTK6E7o0qUrGadT6WrGGfbzV+Zfnai4Spz0HtTj&#10;Ojzx9hV4hE6k6or+xKItOfCMvRAjL+2oHgNuVK20S9LgvAKojcX2h/bHpVjWrRz1x7Yjrb4rrgmm&#10;7UtHO67PhmL/GRZZbT7J0FUXYduqaXgtOQJLZj6MyDP3puX8HV2/4vI8EtpuhdWjLgcrZiejuMtt&#10;uJoOEXmpsM+qLiqG38CBiC3Yilnfb21gQ/e73kCvDuHtZpIRPfwpvPzIi5j68xeo0rli0IMvkeG6&#10;ONL1oUKGiwXtzLtP/GV4+YkcfDljPu3NVqPLNWMxfEhvhHq3Bxo80O+xlzDq3S/x25QvUEE9+LUP&#10;v4RLenW0qdVGGda1ybu6shbBQeEIKCxHyowpSKHc+l93F+6PTaRJhnrPlHjRilHHOA8EBqkLo6ub&#10;J7x86I/46BUYjsSOtL3O59Fo210djhRBBQQjrm9fBPjQuS3vUPQecjnuSz+KH7+ciJCEbrjzydfR&#10;08G21V2Ib8EdYtD30jDSkaEyi6yOtsLKZyDkNK7JCpFZi9QZP+H/vp2Eo8HPIG3xo4imSYaLnL9s&#10;RucGyGmX5Jh8VoO3UsTbJkppxCW0xQprUu5MPJ3sh2fvi0KJoTNuu7wLNE0oeWHMvN0kdgINUodZ&#10;Bb0HUmHifBzxzjSwjIjxKOFk+sTxW4rVQCqn2WKuN1nSbPjKa2kGVvHl5FyufjipLWgwk5E9g/nM&#10;eahW6ikRyJDjt1z9COla/0t6COrqYXH3goc7W5FtXU6t4bFSmtahaHkqpfqXqwv2Z9fiPrXl8BpS&#10;MEb+kyqP25+AU5w9+0ulEcezxbscRvZnJ9dPtAWjuUEFN40V7h5NGrEUaGQ8Yixy2DlNW/AJZUr9&#10;tlT2lTBK5d8WPzke2V7jpz4Pm1Zo8d8nbsa4Kbzff2bDX86/LVRZpdXS/iBbYhULAlcKO7G/VdJz&#10;Huv/8iErrIePwn3AVfAvzkRGQXCDFdYsWmJ7tq8eZXkF8Cg5ipyAePoS6o/n7qqFjk5YRyW4ob6+&#10;Bmaj8pcpV4rcAM1CKjcBaQktf5FipwcpweKiPD09/zrfIy5aoI3Tts3paKBrWw6cWq7hsj9j5HpQ&#10;E8+lKJajgW1TsIxJyZlc3UnlL+tHmmP/bi+ysRQD5HAw3zmM5cXa2asDty6jLc8sK/wnxi1HZ1vK&#10;UkrL5QtYxPGEvkXoH4VwpTRCHFv+yvFEqHfGL57wcBg7DmuT09WjOd2HHEbmFf9J9Q/sL8bdJqxn&#10;Esvly7xgHPxRLXZyacTx2vouxSfGw3+yVlhbB44P4LnAcGIWOl2qxc4jYxEdyGp75fybT5rSqsSp&#10;U6dQXU022UWOG5FcQxNFdcqrVENhvjOtPGlqr44HN6aDDde1V8d1wPIjNXltLzQJ9dAeaaisrISP&#10;j0/DhLW98JtxqsUKqxLPGCMPCsxfNTpud/zHAzWvUKvRMf/4Y0q4jOBMjGwcja2QBwQ44CpuCwhl&#10;K6wJCQk4d+rTgkzOjdr41aGn07tnOzn/s2O19q1Tp04NMzlxehZUYdYuDnP2uxw2qRmhgJUnJRyu&#10;JieFV2mCqjYapPAzf5kGuQmqMDlUS10o0cDyL4VTbfUglmnuvHmiJ3YCLUIdiMMd8c6DH8uHmh3z&#10;iXEK/LLGKsi1mAalNNbpbfXM5UnVo4CDy5HDL+VvK1zNyYfL5z9x+2I/KZqak2dTceTyFsrjcGc5&#10;xiAun+WLJ2LntmJboJS7USjn38YymRipBiXMhsXESxfnWANpjFkQDms8coLEcQQ6reM781lYXWJc&#10;1k78Lg4TN0zrcEc/C/Ugrgs5f8bHdSQlb47GLpQnN2FlfzU7JR7zV5AUj5XSOIpWpX5FDp+cv70w&#10;c3kCTnEZLOsCHuswlmu5NNbxbPUs9Mvitsf5C1t9UmUxdpYNRzmpPpn9BPxiHFK8Fcdp6btQXkvp&#10;djSvrOlizCxP9plk8HaZr3VxZ57l/CWiOtaLDaRtwf5iE1zpPEWdwQODr74S0WT10JUYdb44PVlh&#10;zThjhTWyU090iA6GB10xbk/OQEajTh4+0WBJNoxoSGx3NLAK33wcP5WHmlogIr4D4mND4dtOrhHD&#10;rENhVjbKtHUNNmOMRm/EJcUjxN9b9ZZY9WT99nRWFgpKDAiOjEaH+Aj4+6hT46fQJi3GWhQVVcPi&#10;4YeIcA3pVlGPs5jIqmlhFrLpfJrePRRxCR0QEeIHNU1tTaTArzD7NE7mVcG3wfJqnOMtr4qrTFWW&#10;VxvBGeu1KM7NRkmtkbRC8yTUC7HdupAupbZLnF0mGW6aKAy73QBP0dVCOX9xHTj6vdFA2tvQ3vQ6&#10;xl0RgR9Hj8aBwBV45bKO8HY/TyYZxiqkLp6OpWTQ6jRZAu0y4A48/sIYdI1i65/tg0aLoQLrl87A&#10;suQNyNCVIWjAXfi/F8egW2Rgqy2YOlrWjDXZWDNvPmat2YrKSjd07jcEDz8+EgO7xNDVZ/XXg6Xu&#10;NGZP/AHHqrVwpQG6VhuN+58bhYv7xMFXzfBJnf7BHesxPXkRDmfUI77bYNwz+jZce2F3VV45P9P1&#10;o/Todvwy7yACel+Ksff0V48OClK5VXpiH9b8NgMpu9JQZeqEi267D3eNuAKJKlHVzhZic4+Tbp3J&#10;s7H+SDHZq+mDG8eMwP3X94MzFb0a60pxbNsC/DBnE46eqqWzFBfg1kfuxn3X94ENxvRWdGlUl6cO&#10;Y8FnX2CfJ6k0qDXBxz0Wd73zX1wU23Y9IjS+NJ7gllqyklsOaooKnw43Yf7n58aS8z835rk+whLf&#10;uSFtPGn8DzGQZtFmYOri7bjzzc/wflcjPr3sDqRccx3iQv0R0C6McwE1p1Lw/NTVePvDL/F2vB7P&#10;vvgu2R64A53CaKLUTiaD1Se34retejz43Ee4tLsJPzzyODbv6kO6EKIQ46emb0CplgYYSjOQcjIY&#10;dz50K4b0IjPZtBwaQSsxXmqeYBAppqoMrFyxH4i5CT+O7415X/+ItSvXo0+/bujgrU7w9RUZ2LB4&#10;MVat1eKaHpeoSjmvxVCKjXNXYm9ODMa+9zL8NpEl1mNHcCh/ME0yHKxFU1pUYawrQ+bBPTiFC/Fj&#10;8nVIX7sIX3w9C5de1Q9dnKj77m/Lq68i+eM47Fy2AJO/nodLruqDJGfgotXJ8ryTOHVMhxFfPoXO&#10;tAvh6uWHkBDb6GZx58FbaoLBezlqOzTJkx4prFJ+MnJ3jndTBtLOSdBOPSye0Xj3/a+QEO6GzMx0&#10;eOmD4NsGHQfOYEP+3rUw9r0OrmWnsKvcgnseew0DO0dA5comz2aVX1c88vIQ9KIthkCXSkSHeaLS&#10;Nm357HLs9FaZdxyGsGpUkOns4yfrEBzfBZE00VD7IoyFLMVqXHzp2nkNsjPzYDYYEUIzI9cGy6Hq&#10;m2SYdZXYv2Y99teaET20D6Lc6Cq1neq0NdkaK/JwuMILxWTdWZuVDm14d1zTPxFd4vxbk51d0rh6&#10;BaPnpSPw2jANvKpOIb9Cj5AAZ285qcXy6t8stxjqaFWV1O7rY9E7Pwdu1CbCOvVGvGfbt0q4lIbt&#10;EqlBWm1Xh5QmPG05rCQYSPs4kvYSuac05CNlThEumx1DioZcoa/RkgpYP/pio4M+xDCLqR41pG3S&#10;l5aKhfMajVZYa6AzkxXWIH9VWmF19Y1Ez55A8b4lmP7B90itiMQbGtpHV/vo8HdboCe6cpcyC98c&#10;CofG04QcY0988t2biPD3Uv15AIGM4KSBuIReDLVl+HPdXCypCsA9EeGklts2DVooxz6/FlSVVSGh&#10;9jAO76rB9oJTSLMk4YO3n8cNF3Ry0lJv8yh18Y1AB98KrPstBZ8d9iFtpYG4alQ3BKpxCcasR96B&#10;VPy+uQqRF9yJ3i41gE5NUwzqB4ntZqRh08Y0ZJ2OhKXKDV0uH4FHnxmJUD+77MI3r6KtYrl5+iI8&#10;thO8Ck9hGWlk/u73I4gc/CD8G1QqOKu9qcXy6t+MMtGEW28qR01ILpb/thS+xzNQoxmM16e/icFR&#10;bT+z5CxO/02hk5/kDaQFoYo60a1L1iFLS4dhqFXxocP0vSvx+95M1FoZtGIrrAcO7seuTeuxK6uc&#10;KkxdHQKz2EJLYlptPQI6DcWLX32C54aUYtGyw6jUkhIzJ9dBc4vng2bo+wgmzlyAZcvm4CWXTfhj&#10;fzZN+hx30ry5WJXi6SrzsG1NMj6akYqL730O1wzqDf92sd1jQWC3EXhpwlR8+/lXWDhrIh4y7UVu&#10;+ilUqdwSrjZrP7ZXGhH38NP44IcJeOQyH9SdXI/Dhc1RyaRUm7YPs9TmIGXJCuTQdklITBVOHD+I&#10;tLSjyDhdSB8yti+vVTnS4UVYEnDj3a9j1uJlmPnZDWTR9ChWHyxQTX9iMZtg0FH9+kXi2pFP4r3/&#10;XIvYEzOxLqOqVSTbLpE6LK8K9Lh4+KNr/9vx3bc/YP60r/DZpBdwedxOrDhULERp0+8/fpLRaCCt&#10;AOnpGThxcBvm/rQY17/wLHoGWXDyzz+w7JsVyCIz3Ny2a/KPYe3irzF9Sya01pMMssLqFdcRfoVb&#10;sfoA3RrQn6suvE21ZIPEpqp0LFm+ASVmf8R26I3LxvbH3vQCsgGiTmU3UiQ3WDCNCaFDSaSNE36I&#10;HxaBnHK65WBSS88rhfpsP1NtCTb9NgUf/7gCl9//PEbdMAShPu6q6ZjPRnvuW11xAYrq61BPM1OT&#10;ix+CQzR0BNAM0xkT2uemUIePrjwP+mBfxA4YiF7d+uGSwZ3IkGE1MgrPVeLnbMQmUmXrGhGK3IJM&#10;/PLVRCxcsQBLVi7GytQDdMDS2egay3eh7XQvNw0C3H2pPVqgCe2EEBeyx1GuJVu96nCmunJk7N+M&#10;jbtKEJTQBf379UOPWAMOZTu3ztVmeZVX5+uq8lFcRJbYLS7w8PKBKx2mP11nG2WK6ljXcqJMyhtI&#10;c8fQ20YjoKoSZWf2poK6XIyxo8Zi10pNw9aJAJutsHqnb8QP2/To+1wI2dRQ3wE+S10RFk2fgjxa&#10;DRgY5429Gw4h6dr7EOBHtmUEQlT+GzXoFvT8YRXWrg9CfmgVlqVacMMnZPWWTda3E1dycBk+nDQP&#10;wcNHIsKtCnu2rEdM90HoGhdOht7UXhMmFGxaiE9PhmHEtcPQ0XwMa7Sd8GBcHAK91Sfz1iLhHRKH&#10;KNMRFOxeh3XeschaXwoPsiDbPSbQOpoqnt2Du+PB/7yNex7h5dNcWjH6E/Xecbj3wWFQycUNeATE&#10;omeSHhuOrcPSVaQL4eQ61HkEYRDdMlJLazTpKnBy50pMW7mLrmQOQV3abhSVdaNDtGFOrGf1WV41&#10;1ZUgbcNsTFndAfWvDUHtETosezIIDz0eZRM+ub355pvjlc472KQUO2ciKBwR34aR8z8bjhc6DroW&#10;l1/YH4OuuhHDL4iHF53FaDh/YTEhY1Mq6rsMRgLpzHCjg6e1edsx71gQrhuQAD9XHWoNrjBWlaLe&#10;lWb05v3YWhWPwUkR8PFU7nQZm9RZGDEN1ljlDr5ax5F7dvOPQ59ILebPno8167YgK/FBfPDA1ehI&#10;po5beyxDjr9KOIUwJTrlaPAITkLf8Ewy2U00bNiDyHtexsNX96IBjvTjyyVqwl8Oh5w/Z9cWGrL2&#10;/kFfz7UoyTqFA7t3YefOXfDs1A9dE6LhJ7ry3QT0v4LlZEnO/6+ELX6gmyS9usBz23qkrFqJDfsy&#10;cOPoJ3DjsD50tkFZ3qWKag2PldJIlSH4saXQcM9sHN22BIuW70BZaHdceffdGNIlrMXXn5XqXw6f&#10;nL+A76xfOqTqxga8PPnPQofyjAgKCSOz9BHNHsCF8qT6GC5LCLcul/34Ty6NdVy4+ZFejAjknz6C&#10;+XMX46A2Bhddew9uHdyh2VeCpTAIZSjhUAoT0vOvu7c/gqM00OXOxsx5W3CiyhUXjn4WN/Sn83bW&#10;EZt4lsLJfnI4pOL/VYTFgMqcDOz5fQ/K/epxdO9O7Nh5CPmlHhhw2UAEyszQlMr7K2+JBzmM1lHd&#10;fQIQHB4IXdYczFy0BSer3XDx4y/h5gsi2qTzhMtmhY2ytkusQaj9mQ9+8kFVceUKGinF/s2jx4Lq&#10;smz8Mek71Fw5mkyKd0aAmxEZW6bhhS2xeG/MVeik3Y0/LX0Qn7cTpZE9EFC8GgtLLsa467shxE9Z&#10;jBmz1OROwCrV0IU0Qpzm0XF2LLNBhzpaz/Qhda+urZ1dnMlSwCPGKvifXXLjW1uwC/kxDXqLG+lh&#10;4VsNrZ1enI1HrElPwCmmTcAghAvvzvwVJhNiGtifndif/ZguIZzfW+bICisZR7O4uLfJCiuXyXyU&#10;wifwV8x/9uc/sX9z8ZuonzAaSC04dX4erZzUNYVbiib2Y35L0dpc7C2Jx+WxkypPwCfEEfIV5KFF&#10;vOVzD0ZSXe9Kqxm0jdkSx+VzWeLyGIeUP+fdGoytsbwqpkOMkbELfLSOK+apdZgtnsU4OE8Bh7js&#10;lvKqLXySwsXjAKsVPy8mGcXFxZLGuJQGu6YrnKyw7t+FHNq+4+tukX0HkhXWEhw4lEP7z3q4R3RF&#10;ZFkq/tRchYtDaFkuPR86vxj065uEQM+mv6xZAOQ6AJ4cSU1A5NI0TYv9YrBgiwWMcbK/FA2MRCqN&#10;/RAq5yyHxbqBiulTzlE9oUI9sJyJaeB3Dhf7OxI9ly/VBhgD4+K6kXJydSYV19F+cnyV83c0PqE8&#10;Kf46mq9C/TIWa8dywX/cf4jDrOM54pkxsowKWIUy+Z37af64tcbI/tbvQnxb/CrlzWVKYbQXFmt6&#10;uFwpHjF/QkNDz49JxqpVq+jmhPacylWqFGsmOeNZDhtPjNhuA1swFXfAUoLkDOxNldlgFIcEjC0D&#10;OkLIm8KjFC7HU6aB60KqHpTyc0aYHA2CFVa20iiWJWfgFJcph5vjKYWJ81HTO+NmJ+7w2U8tNClh&#10;ZJzOdtzueIBimWXZdbaTqjeeBHE/zZMMR2GUwiHwhnnFmNTkfH19SW1Cz/NjksFCafvtEvtWF2OW&#10;+tJnQZHqoBiN3MTEvkiVc1cSfOWU6ghlfksNwHL1w6jV1kmzXDANcnKjDk6fi0KO90o8VkMbaKr+&#10;1YCReaiEQ67dKqU5twbt5yOHg3Gz3Ah1YD8Ef+csh0VKfu2JTw4HI5ULk/P/mzrbPMmVYz8rrLbB&#10;7eBcHGuFVY44FlKpQY/jSwm1XD6O8BeWC1nArJ0STg7jyZU4jXV6Rz4zv4U/63IFP/4VO8aupkGd&#10;J0RSMqM0URLT5Iz31vCY5UdI5wzMXKZS/QuyL5YbR+MWypOSC8Ym4LTmIdMl0Gbtb69nLoudmFfs&#10;J4WP/QUnRZcQZutfxinGKPhJ4eC44vhtxcTl8Z9UeUp5N8VHpbRtDWO87GTOsrY1+/aW/p9hhVWo&#10;lfrSU8jVByMhwr/dWWFtoMFch1O7cxHUqwMCGjSvCpSp/deMitxM1PlEIDRQA0830qBZkIuCskro&#10;SIGbkZS+hSUmITKctMa28VCu/ThhRk1pAVmRzYW21gPxnTshJiKAaDl7omm/8lubswX12jLSTpmN&#10;wjIdAsKikJAQhSA/r1bfTGotkpakU7MV1kY6SB5KCqA1WOAbGg1/G6mibgmPxHHNRj0qi3KQeTIX&#10;Bm9fsnSchLjIILjo7GdpVIxB8V2FVlgFvIa6apQXF8E1vBPCbGRF7t8rrMRdbd5GfPrS2zgcPgzX&#10;DgrDb688icPdbsXQhCC426mzF740hMoVfoXZn/Bu/cthbZ0hW/QVWPHTBPxyMhwXd4+BbyuuHgqY&#10;hFmyGLMSTiFMnEbIs6lfs74KGdtX4eOHfkXoTcMQG+rb4iuI1mXI4ZDz57StpcFQlY0FX72HPZZY&#10;MogWC3+Pemz8/jPMTlmP7Xv2YcuSzTDFdkOnhEgy/d78QVtOluT8relv6TPTsGr2PHw7Yw5Slu/C&#10;KboWmNSZzGcH0FXoFmbWGh4rpVEq3qwrxe71qzB5ykwsWJaKQ2lZcA8KRXx8FLxbOEFSqn85fHL+&#10;SpjBlk7TtuDnX1KRWeuPvr2im32lUChPrr8Qwq3LZz/+k0tjHbfh2WyEtuQEGUqbhNSD2dB07o8Y&#10;TfO/W6UwCGUo4VAKIzvlKMk9gnlTv8Wcnxdiw66dyKmyILxLZ7jlH8b8Tz7Ekr1HsG/zThz6MxsR&#10;Q4YgPkAZsxRO9pPDIRVfoIt/jaSX4ug2akNT52Dhb+uxc0ceLCER6J4UKduXKZVnnbf4WQ6jOB6/&#10;mw21OLV3HX79aSbqul+F7iHKNySl8rD247J5tbul/YJ1HufH819WWN/A+6OuQbeuQzFmVE/8caQQ&#10;BhWqB28b0w3ITp2HT9ncO33NqVxJowSpdONn+xL8+L/PsLSMNDiSpsnmD8US2TnSy1CNvaS5cf7G&#10;PSisOqPK2lCAPalH0GXg1Rj7xFN4+bNXcdVFnelrUK1UmZGbOhPJqVo8+MJH+Pn7kdBnHkZmfino&#10;Q1bVrq7wGLbuzELc4DGYNfsr3BpXhQOrlyO9zPkHC+UY97cV1n2ooL5IbSzWlZ/CzpSp+HnuXOzL&#10;LJcjw7H+xmpkHtuFlHQ9nvkpGd+8NQb+mfPxI2lp/svS6Nin8Owrz+A/rz+ELjayNNoSIv+2wjoO&#10;yXO/xphbgzGfrLDmOlMUaXJWkX0UKfPmYM3xQt7DaglJinGVp3CKSc+PQHNdOmbPKsVzqwfAlxRo&#10;0a4XqgrL4RXcjgawZlaFvjodv4yfgSsu7Y0MD3UvE0uTVIedv85C5L03Q5O5l77z1NfxSuOmJeWM&#10;HUienY3ucZ0QEejX8LVoJls4GcYk9IAvaqu18KHl5iBf7wZjfNL5ONtXh7S1G3HBVSMR7qtFpTEG&#10;jz0/Ch0S46DaedEZllncwzDs5mvgH9MN0TSwJESGIK+EbEjYsDO1Ze2wnZ6TWzZgv7Yafv16INJd&#10;XVZYmdby04dJwRWplg8bilhSkWG7Yan1nDST/pzouN54fPQwDOkYjhqXaIR3jMOf2lpUu+rJ7Ht3&#10;0qJahxra6gsPCSYlco7+zqZbID7R6HXh4xg0eCjCA2sQHR2DGGST7p/W0922lBaYqC86umUb1m91&#10;xdU3JZEhUNuZavjHTzLqsndjo9uDeCvWv9EiqbkEG6Zk4rIZcXC16FFG2hn9QkPIsip9XZLimfqa&#10;CpBPw17uWRZMSXdGcX41/COC4EVKotT2LWo21CB10niseOA9/HRpNj76gw4LqrSDlW8wGtw1aTVc&#10;zOnY/80ReMlHVFWIgQxezXv1GyTd8wyGeOzCIY1Hg32H2tJClGsOYMqCLHSYloucrFg8N2UC7r6u&#10;B+laUZsEnWGpBlj29duYCTpT4mJAzNX/wbsvjMKgTuquDQ1NLobG0EBo0qPw+FYsSUtHfexFGEGa&#10;fFXnSNNwefoGzF1ZBU3SvXigOykatI0ZCZuSGtHvNjzW/0YM8voIOwqNqrBZ4uoZgPgetAXSnRTG&#10;VRfh4JbN2LKmDHeM16DqxAkcrFmPCRNOICgjB66dRuCzX/+L3iEtUyLWNia6wj+ctEJfF0/DiR5F&#10;Jw5g86o1KI+8HhHebcu5taktpjpk7NyEDckbcPfnryI+ew2yWpuZRDpHT+MkIDjXy4Wt+XQIQQCd&#10;veBVjJqja/FDQH9c0isYVRl/YuJLH2N3WT0ZjqG9tJoCbJ79Dt75ZQfKtdZrW2ZSN74Nz101AbtO&#10;laty6bjycDJemBaC/w4KhqWkEHXlBcjJryKLsbabsTqiJulyAVxM7ceoG81McWLRREyPGYKYuFDo&#10;y0pRkp+L4gotzL698No732PzgllYsWM1Pn6gFmknyb5GpQpHFKFySeyT7v4/zF2zDfs3z0Fg2g7s&#10;ScsE2RBUvTMb6pFzbBO+mDQV2T598MCDo5Hgp74u0FKXi2XJS1CFEgy+KhQVBfnIzy9COcmM0Wlf&#10;u+dWb0NbJDPWJpJxtRhFa0BJBytrydLxlqWzMHVyKmKefBt39euIXkPux7zZi7F95RzMmDce10Wu&#10;w4r9trE0ei53lH3MxlrkH92IOVO+QWp+NMZ/eTtClZPYLVSbcwwbNizGumH3oY9bBXJyClFWTB9A&#10;tbZp1P/4lQx3Hx+EFBSitIS2SGqqsPjDjzD4v5PRl7ZLcksjcPHQQFoGbPyqrK2oQ0iHDqg9Roej&#10;rBYH9TU5WDXrd6QZClFNylkaVgjo0IuaXMmx3YgK24G3Ht1MB3zoBHGdO/bvfB6//TQGXSI0/x7O&#10;sVtl1SF7bRE0u1Lw9sZkmqhWoM5lCbaN/gBv354EF/dwOkBGX1JmN8T1iyPT40aUq9YyLsl0tgd6&#10;XBmLAH8fuPh1wE0eWlSVl5MNHxOCaAVPrY5XMLL2rsSX301BddyVeHXcU+gZ6dOw9ayypkoyUopy&#10;NwPWrF+GNalLUKOtp2G8A0o8DHj66dsR1bbzeGqtIhvhMqO+PAcr5k/D+Nn7MW7853j88iSYdKS6&#10;2dVAbc2XynGDT0AQ/HqEY22p1kblNj8btnqac3gFpn00AfvwFD6f/DiS/Bu3mxw/aphQW1SJokX7&#10;UYD9uPNXPfR1NfBNodtjL3+KV6/r2HzCZGL+4ycZnok34KOxz+DbH35EZPF+mC75ElMfGEznM9zR&#10;tWcQare50/ZIowuM74zeNSEwHeOtBoGjFhxdMh0VF9+MZ9K+RdbJU6jvFAovbw9VbZkkjfgcS28k&#10;9dKunqg58gteX5eA/425GJ3C/f6dYAhVaZdfP1zx3WRcRLpBiPVIX/g+NmquJqNiF8PnwLt46i0D&#10;7njpLgzrbcbSuTm4fmQ4OgT72AVJ2zP1Rrf7+2BSyh506RpNavRPYgES8WDHBASp3Aprbc6fmDr9&#10;Rxy2dMSj114Ol9KTyNSHIyoqiky+O75rV6oLj7A+ePLViRj7InUyhjwsmrULtV7xGPnIMASqcILR&#10;MElTCQst+mqkbV6GbyeuRL9x4zEsWo/DR9Ph41qBgwsnYuqWy/Dht5ei4s+9OLrZhNH3RCtVhR3C&#10;yCZWdhpWfj8ZK7KG4a3Ph0FPZ1vS/YIR1ymOjG7aoUjFLN0QPuASvLRtG56lOqwtSsPO1fNQcuHL&#10;eLBPpGLK5gb+4ycZQBBufG0mrtfrYXAjq4e8bdLQYOhQWH0tarU6VNdqaVuBDIrR3oqu3gidka2v&#10;mmh2rEWthSJHDUO0tggpW/bB48Iy0nmgvi0IV08N3VpoFAuPoEh0INPiQT5sgVUlvUNzJZbjudCh&#10;rTiydEsGmdoDfA8/v7+sPgYHxyKGLIJqfL0QdenzGHf3i/jy80fwSaULBo58Ba9dNQiRfupdEUi6&#10;6Tk8d4ow/28u3q90xR3PfohLe3eCr8M7x5YIDFCcnQ0DHa4tPLAZ74/b3JD4ojvH4sknn0L/SJWd&#10;J6GVLS8fP/ojmKZARJKs692DoPFQ43VAF/iEBSGItii8WngVuGU12LzYhtpqFBVko9StHqXfv4YH&#10;vgcC4nri1qffxugR9+PIsdfxwC1fI7BDd9z9/Hu4JtGveRnbKhad86sqzEPmlkLoUIg3HttCOQeg&#10;58Bb8cHkV5HkhHMZrqTMzzsgAFy0mzYUEWHxcAsOaJMBQWt2nRcG0lizoe3VipvpMMxK/PLVOyjv&#10;Pw5jH74DPTzzseLXSfj8oAbjRo/G5diE5bgS9/SPQ4BLFj655T0M+PIDDO8eAe8mOl05bYzCHWup&#10;u+otufNsXcn2ehY0TYqxNkUD4xGnsRfGpvJlrPwn1qQn6JiQw2nLutDX05kfWsL18vKgSV9TiM8N&#10;Z6zspGiQ8m+ITP+1hQbGbHHzJEu4pAZfyLCFv63hcVNpWgih1dHleMf+/CeuCzn/VgNoIqFc2+Rk&#10;Aj7+tXaO5q1ceXL+Anb+lWuX1vRIPVtI/b5Op6fR1APedJuwKcc8kipLDqPAU6k0TZWlFM758p9Y&#10;rjhNSzEqldOaMAEX/1o7lsEGK6zl5eUWNi7Wnp3cgM0GonjyYS93cHEy6i68CX2j6UZJE5MKMQbG&#10;LIWN/ZWERkrIxHk76l0OJ9PATso2i1waR2GWKoc7DCm+ynUk3IEIYVL5OcNPigahHpg2caenBhqU&#10;MMiFCR2ZmB5H8lwOm4BBTsbl/IV0tvxtTVlSMmRLTOK85Mpjf3bMZ3E9M10sz/zrCCfHR8bIYeI+&#10;Ti5+W7Eq5SsXJuffVizi9HLlcP/jR6u4LikpKZaTJ09KdrLizNT6zlbweEIhdiwATKhYUMXxnPXO&#10;lSN2LLxMi5TlzKY6N3Fe9n6Xw8Na3vhPT1tQUoO3vXHZIn+uA5YdKRqYbqm6s0W5tsyj4SuCZIxp&#10;ELcBtdPAbVfoyG3JE3vnxbhZNoSB0t7ltSZ/oU2qFaPQBzJOsYVTtcgtY+T2xR+KUh+LramX1qZh&#10;nrDccZ+rJscTjL59+/5rhdVZlcIDGAuG2LHwyg1g7C8eLMTp1fDONAgdmRiPWjoJAZccT9mfaZCr&#10;CyG9Gn7lsMr5qwEzY2B8cvIsh10pjaPoUpJhxsdOii5HY1cqTynMUXxUKkcJn1L/opRna8PksEjh&#10;UJKN1pbfVDq5MtmfMUrJYlN5tiRcrhzmW8MHZ0syO7/j0myQvvh0dKDT3cuLtC4651AhV5jcAC0l&#10;1M6sExYg/tJgYbJ2TdHAM39xGuv0jnwWGqG4IQr+UnXB2NU0AeEJqxROOX9H8lepLIHHYt5zGjke&#10;K6VRKsuWYYxNWLEQ5yuHj/25jqRoFedhi3cBh5RcMAYh3Lospkvgu7W/vZ65LHZSPBH4JVU2x5ei&#10;SyquLfwYpxij4CeFQwizRdlCHpwn/0mVJ8SR+21NGrm85PylymC8vCKsrvUVOQrs7m9GdUEGjp0k&#10;C41F1fCN7oAB/XoigA7iEZ/OG2fW16KkqBT1dPvFL5hul2h8GrWcthsKLXSHm06Pl1TCZHZHIGli&#10;DfDjWz/tqZIs0Gmr6MZSPYx0D9qsp7ogOjSkTlwFh/ObIQl064puWxWXV8JgdEdAaDACfD3bhRyZ&#10;9HUoL69ATb0FPpoABAX6kibfFh6magaHbBOFNFaSvoKKikrUkaxrSK9DIFmMtZfBxtZgZuVmfJ6v&#10;lvW6kJZSN08faPwD4dOMA5WtKa81aVirZk1lJcqq6+Dm7o0gklc/1agXIMvLunrUVOvhGxIIOkPt&#10;NGdPPv1rhZWqVV99CBMfvBcL3Ibg1iGBmPrQSGQPuBsD4wLs1qilviRYwnj2J+c4TDyjlot7jr+5&#10;Hgf/oGuHj7+ML6ZPQ35dOLr1TIK/L99okC/znHysPISvDTFmJZxCmDiNVbayjxZTDf6Y/R0ee3k8&#10;pk/diDK/MPTtnkCWZN1bfcNBDoecP4NrCw2w1GPrtM/x7c+zsXTVaiz+bhFqorojsVMU/FrZy8jJ&#10;kpy/LIObEWCuL8fWJTPx3zffw3eTUlHiHoyuXWIRSBONlkpRa3islEYJvsVYQ5YvU/DxB+/j3U8W&#10;4nC2CTFd4xETQoroWghcqf7l8Mn5y2E21uZi56pkfPj+h/goeTWydIHo2qkjQsjKaXPgCuXJ9RdC&#10;uHX57Md/cmms49KsAqWksXLW9EmYnLwUqct/wfb0AvjH9SXdO6zwqmknhUFIpYRDKUxIz78WNvVw&#10;avblY28AAEAASURBVC+mfvExXhr/FVLWpcEUHInuJK9eLah0KZzsJ4dDKr41LuHZTBaxD29cgR8n&#10;rkWna4dDyeipUnlCflK/chit49qKT9Z58jOXzavdTpw7iSE56d1iwPZvn8HM3u9i6jO3ovcFV+Kl&#10;FwZjxYFc6I3q03fRWi6Zy7bj/he+QY+3vsXqP35H598/xXfrDqGy/txzIa0tw97pTLnr8ewHaXh1&#10;0lxs+O1RrPzyU2zKLoGuPVWTsRB/Lt+GHsOux3P/fRXvTXsX11/SnVbN2kNTNKNg8wx89lMeRr3x&#10;A1LmP4TM9Suw+1g26lVeB/UF+7D0910I7jMGK1Z8gE6uJzB/7hoU2+/yWRuagxHpq39BMrXPXo9/&#10;g6UfXAa/zBVYmXpCReq7jSg8uoXangU3P/o8/m/8l3hq1Bj0iSPjNipxxup87E1dic3ZA7F0/Up8&#10;/vRA7P/2HWzMdr7afovZgIL0nVj441vYnl9ppT/a8cyzN5/+8dsl5to0TP6uABNWD4NfwxexGZX5&#10;JfJWWGk/kNWM0yStXbn6kkyYYx7DLQN6ICzCH1c/Pwhf7M/D09cZEOLTPsTAoK+BPzrCn87O6ElZ&#10;THefCtDeD2/qUl20jwoxVxfimKEnergGor62jrZKyEpkgA8828VeiQ77lqzE4BEjkRBcj2rS9vn6&#10;e30brLCqfY7kGtAZ9zzxH7h6+UNjzoKGFNG5uNF2lRpbsbEU+w6aEObRGRfFucBgvgwP/OdW0k4a&#10;p579bUstio7Voe60C7wsOtQZvBAeGdSwfakWllpc/dCx32V48ZI+6BoeiOzoRPSKsqDO6coSyUZW&#10;0UlsWLcWq6pH4JaOwWRR2nnO3nxqH6OLHfnfEiusptpK+vKnK0s6E3yDaW/vjPIki5J1Vjtib0nW&#10;LtS5BuYcxLHTuQhwC8DJ7DoYdmZCS/RwR9sevqO94ofjJveP8NJDOxHnmoEDSaPwenRgg5bWlvDC&#10;mXHbpeVVa4a1UyusXgGRSAyw4PTuVfho4teYkx6CR8fdgiBXdU5QPVCKdXMWYHbKTHhCj96X3Y2n&#10;n30R4UFkM8a6Ppz0bCFbIHluZqzccRCbT79J2o8zETV0FJ558VUMiXewFk0ZHnj6h6H74CvQjfrn&#10;ahrUN5ERwt/1Ufg8zLlq+011JWQd9nes25yLT8c/j6KlKU6dZNibT+1hbJERIdt4t8QKa94fs/DF&#10;rOX4+b038PNmGqD1jVsN8tZZbYPRFrn4dLgUT1+0D+8+9j9MeOVpvPrTdmh9POgWDa3K2KIAB+RR&#10;tHs+kj0uwutTP8KXsz/FVUXT8MeRXNQYVPk9KskRd//e7c/yqjUl7dQKK38IGI0mhCYNwbhX/g8v&#10;DgEq9i9HWonzl86t2dv4TCssFjcMJbXnM9dux45V09DVxQ/rlhwhMwbnxnaGD3/9Dr/zYfxEFk1/&#10;W78Bs75+F6EaE9bsyVHV6pDFbERF/lEsmvsDJq/Lx9Nvf4neQc4c9gxkfXUn1i9cjI73vAivsmJk&#10;F1ehOK+ATFU4rx+zJ5/+8SsZLbHCGk6mcCdc44P89QX4JKeSlByRUHi5Qc46qzMav3yZAbj4lR8w&#10;oJ7MRfuE4rHtE/FBSS8EquaktTxyIaTi2DaYb3gYF/ftTkbELsAz9/4fPjp0GncP6kx2Wc4YZhEi&#10;q/TX4qIjy6ukBa/dWF61ZiRNR7PbpxVWfUU2jmVX0TZoR3TpdRFuuHwDftlbhrTcKgyKdILBCGu2&#10;ip9pIlGPQASERCAi2Be+ZIE1JnInis0FZOUZdEBYnMDx76RujLaN6Xqiqxtt4VjgH9ERAdoSGDOq&#10;wQbCVWENhiaW5TmHMW/qx5hzwIK3v5iMKxL9G4xbtuDcp22Za9ahgm7kbNxfjuz9D2OW3oB6uvnS&#10;ubQQr346Gdd2dMIqkJ359I+fZLTECqsPGZGpyNyGSbM1eOKDrgj2b2zt0tZZbSubbc6NbtCMeegr&#10;PP7pi7jQN4u+PDbjwrcfbriZ0ea8HZSBXzTxfOEepJ1IhDm4Emvn+uKidxLgQ2dp2ourSJuJ8W/q&#10;25HlVWvOtl8rrHWFe7Hw6w2ojbkCY0Z1wP5dJdCYYtA7NtCaQHU8ewThghBvHN1xDOs37scgz6NI&#10;15oRM7AHQlUwwWAmmWqysXjm5zhaH4NRYx9G7Y6VyCZWDrosXh0TDMKor87DlmVTMTHlNJ6Y8Bmi&#10;dKdxNN0PUXGdEOJ4c6eNskUrQD2G3Yl5226kDw06/HloP9b8+AcGvvcKBkc4YYLhAD61n965sYrs&#10;8H/zrbCaKvbi8/d24IaXboSPiZR3kcW/Wlcf+HqQ0R0r66x8Bay515jsQJB0loF98PmLSXjxlcfw&#10;frUO/R8ajw8v7QZ/WolpLy7+yqfw+r6H8f7Tc1FR64L+d7yGdy5OpFUMZy5/tox70cOfa3eWV60p&#10;bK9WWIO6X4M77z2O7ye/ibtvBxIvvBFjn7wbvdRmgbWB2d7oM/p+5NROwg//fQhfIg43PvgY7ryx&#10;21/WfK3rxBnP7sFkxfS2+/D991Pw+J13AB0vxUP/eRKj+9rGPLgtaKqtrEI+mcxwr6/CtFcexzTK&#10;NL7nAIz7cBJuTHTOgM4H1N3IOFtAAM8WzagNCUdMUijCgvxIQZotqG55Hvbm079WWGXr5FwrrJZV&#10;/8WLP7hhcK+dqOz/EV7pcQrrva/BXYn1WD//+7+ss942sCN8PJQHbzm14sK9Zqm76nJpZEmQCDDX&#10;1aHe1ZMU5sirL5dIJunFd6BZ86EYqxJOQXeDOI1kATKeeqLBaCEafNpOA+NhJ9ZYJ2jLlMIpTCCl&#10;wmQgn+NtICumBhd3eJOcuLZx7ZaxMhYpGqT8GUxbaWD8ZndPOtPj2mI9EwIzWsNjpTRCvkq/JtJQ&#10;q6cPBJZdjzYo4hLaqbgsOXlqndyT4jMD2Z2hrQl30pzYkjFITibEeK3f5bBbxxE/m42GBtsdLmSR&#10;16OJPk+cVq48OX9O31a5FWNo6l2uPPZnnGLTEOzPf+K22FQ5TYXLlcfpOIyduD9S4mNDAhv+xxjE&#10;5bMMepH27PNiklFHgw4bgRI7VmlqT+M19rDCyp2fUGHiSmP6hDAxrc56l8LDws3+3NDENPA7h4v9&#10;nYVfrlzGL9AmxtpeaBAGGsYrpoHpFuiT44Ej/JUwSIWphfdS2AR+sXxLDTJKaYS0jvhVCz45frC/&#10;ECaWW8HfEXxSKkPo48STDKU09gqT44mcv61xcDks7/xr7bj/0Wg058ckY9GiRQ3qbcUCyYSzMLQn&#10;x3jZup+U9c/2QgfjZzraAw0sM+LGwXzmyR43EjlruFJpnFU/cjRwPbDjibbUoOcsvM0pV7AN0t7a&#10;b3vALciCWnnL7U74QLTnR2Jz5FAujtBPc//g7IkGt3/GwH2WmhxbYe3fv//5MclgoZQyusVMlzLg&#10;pYaKYMxSwsmDFwuweMLEmIWBTSrMWTQxJjGepnBKpXEWfoHXLaFBTfgFvklhYtqEAUWIp6bf1shJ&#10;U2nUQJ8c3+X87YFZTq65LClZYX+lNBxuaydXl3L+XL4cdltjE/KTK8/RGJXKE7CKf+Wwi+O19V0O&#10;G/vzh466pj5tpbZN6dVhhZVJkJp8sL8jOykuryknN4lTwslhUhPCpsqyZzhPMMSTDKUOlxsPD95C&#10;47IntubkrTRhVfMkoykeczsQ81gpTXN4ZYs4SvXP+Bi3lDxJ+dsCj1IeUvXP2AQ+Wqdlf4E2a397&#10;PQt1K+YVl8f4pLA3FWYPrIxTjJH95HglFb+tuJTKU8pbiY9K6WwRxpjZ/TvJaGDDP8MKq4ksmJZW&#10;11LjpYv4ZDzIwz8cwX7e1KDP3ktrYIkq/zs/rLAa6siKaVn7s2LaIBIWI2rIMmgN3e9vECOzBwLJ&#10;gqSvd/MMd6lBrJj/Ojr86eGjITU36pF9Y30Nqmu0qDfQJIAHMT7w6UOWTX28YKAwbU09HQKlf65e&#10;ZO2U1KOTMj1Ho2elTfU1pPm4ivTt0M26wKAgwuEJi1EPbUUF4Sdrpz5+5B+sCmusrIRNV1uF8tIq&#10;mNxZVsOdwrez5Z6sr5JF4KryKugblKu5ws3DB0HB/g61xKpseZUw1tehusIATUTbLMT+O8mg2tdX&#10;H8a3Yx7Anivexls3BGPivbdhzw8bMW4Y3flWUSd0tqC29M2CU+snY8K8g7SSQF/hVfsRO+I7vHbP&#10;RTTRUMnl+yZIYiusm+ZNwmuTFlKHFosRLzyBFx64AmH+dIK5ibRqCTbrq7Fz+c+Y8P18ZOVF4ban&#10;xuDxkZegY5h/q29pOJI2iy4bv378NbZlFUBPipiqq+Px6JtP4MoBHeCnfKHKkTBlyzIbtNj7+wzs&#10;KfPEwFsfxuAotShxMyJr92okL1yKfUV60HE56Kot6HL5Lbjzhh44sGYxlm06Bi9PUt4U2BM33/EA&#10;HrjK0VdayeZGwTGsWTAJM5asQ5nPYNw59ince8MAGDJ3YMG3k0n75x4ED74Gjz45DlcO7QpvZ37A&#10;WOjjseQ01iZPwfQffkN5TAeMeOptPHn7UPi5O7HHMNUi60Aqvv3gZxT4+cBs8EU4mUx46d2H0dFB&#10;euEEy6s/T5pCWlv3IiJmAO57eiwevGUomZ0AdDXF2L9sHZb9nIsHl7yMbm3QxP7vJMPKCuvWZ25E&#10;IH0dsBXWcWSF9fELySQwnZ04P1w9jq36GeHD3sXdg5Ogcael6IAO0LQjPRmCFdZ3fp2LS/zScP1t&#10;n2LQpRfgxu6x1Jm1j1oqPTQbE6Yewx3Pf42beunw/FOfY2nHEDx0/RCEejqx42sm+4wlJ7FoXzBu&#10;G3ULhlwQBbIxhqiO4e2D/7QKU3hoA+YvWYScqMsxsJk0OyaaGyK6DcXIR5JwB4lBzvYfkTz7KFws&#10;kfCtycSRGg90vOUJPDwolJbuPRAeEeXwZWiLqRx//DQHW9MD8eQ3v8Nv9VwsXL0a6+K9UbJ+OY6E&#10;9MGXK8cjffo32Dx/DsI7v04Kppw3iTPrSrBr01x8nJqJL5avgeH4anzy8yT0HzYQV8U4D5eFDD2e&#10;zsjDjpqL8cV718OXrFN4+foh3IGQzra8+gEqty7CNLJQm9BvCa4Nr8LexdPx6WvJKO59F0a1sQH8&#10;4ycZNrPCyvv69PVxZhuqjdVih+TmChxbZyJT1y60clMNfUQ0OoX70w2KdjI6E0vOByusVRkHEXbT&#10;FRg4oCvi4tzweL9qbC8rQmWNgSYZDuxlWilibGjKkOgBN+oZa2oNCI+JhT8t56t/wc8CXUEals/b&#10;i7KSENJMGQsLnatRj3OBJiwanenPWHMSe+dbkHDhNbh31MVw//MnaGpL4etjgK7OhIDQCAQF8FqH&#10;Y52xLAt7SkOo7+iACFdSGXDpTXj8pnBEhHuhJuwJjHDzQQDZL8kz+CHEQsrGqU90pqsrL0R+fib8&#10;rhmDcDNt8cUMxscTrkZ8mHOHPQOZdqiuz4ZL944w60hvERmsDA+PAKn9cZiTt7xqQOmpIziweQMS&#10;xt6Fip31bTbe1sBtexxUcRi3qKC2CLMtrLAaZayzOpIHTZVl0RbiQEgodn8xHUeScnEgLQf3fp6C&#10;cdf1Jfsl7WO15nywwuoZHImibdk4lZODWFczThfVYqdrMW6pIUNdwWqfZFhQkpUBzfG1WFC0GxW5&#10;WciJvQKTJzyD63rEQc0LMSZ9KTb/NB+VZg3uee5O1Jtost1Uo3FKuAknN83GVpp0drv+HvQKNePP&#10;Y5U4Pm8F8rbvRoqFUEdchCefeQG3Do1vkYKutpLDUwYzdmJe8kSsXqGBpT4Sl93zKJ576Q70TAxF&#10;9end+PWjiZiSfBqXPzYOcUHO3oalfi0/BwemP4Xbp/jC4hOGxKsfxfdv34+gtjKjDen1dCao8uhW&#10;1G5fhwl5McjILkPS7c9g1ssjEOKg2bq85VUNogIvx6OTBuPw5lRM3rmlDZQ2JqXzRY1XJvkUqvUf&#10;n1i3fnf2M+ORw9SWSYYtrLDKWWdtc+3YMAOLRyie+uRrrNm1ADN+24M546/DLymHUarV0QpM+3Dn&#10;gxXW2IG348KCP/D+Bx/g+Wcew+Stx2Fw84Jnu1hRsiC41wMY/81vWDBzDnasnYHH6rYi6+gJVOrU&#10;LEUWFOz4HYtLq1HSczDCdBUoyMtHWVk5tLpGS8pqaQGW+nxs21aOMI8uuOnCuAZYCSNuw6vLVmLO&#10;b+uxdNY3GB4egm1rD6PC0QsxDSsTdK5hzEdYs3M/Vk27Ca6eO7FkfwGpCjDCMzQRI559GW890h+m&#10;k7uw7UCJk/sWkkm/WPS77yts2r8Hqya+iOF7krHuRLUTq5sOHAfE4+L7PkfygtVYOednLJrwADql&#10;TsWBEsfKopzlVV6Nd3Uh3tEtKVs4dx6gpa5M8qRC7gqRLQpuaR5y1yU5H558tBarLaywyllnbSmN&#10;9ozvQsuXJlcP8LkiuoCJKNr/dfuiCvX1dN2uwc+epdsm7/PBCit8E/DYhC9xr7Yc3kEaHJzxPnL7&#10;xiJQowq7lU1UFF3lo0PDHn604kIquc0ukegcq0Ex3SzQkT+1xCbSOytYj9IDpTCkrMGyVWuwRFdD&#10;NzjM6HBlGczPjcPtfcOdBeyccqtzjuJESSQ8O1+BeE3j+rmRVl3cqT8mg8lwD4hAWABtzZqLSD06&#10;JXfgErsLTFTDYQj3jkSwN20Nd+hP2yYuMJ48hsPhZXD3DEf3rr1x6X2XY+vMgzh8pAC3Do5wnr0V&#10;OoMDb5LXnmQh1oW2+KIjEXNpKA5mlAO9nWUYj0Zw7nBp3PWgNm8h/vkFRiE+3LXhgw+RDtrKsbPl&#10;VWvBtgtFFmMNCkstCAv3o8ZBTCWCaipL6PokXcGy+CA0MgR+dOBQuEdrDcjRz7awwipnndXRtCiV&#10;ZyjdjdfGvYL735uKy7sEYSvNoAMe+RCBgV6O7KeUIDYZdj5YYa05uQwvfpSH++67An0NB/Hztjzc&#10;epEPnWtQ6wBtXS1GHJ/5Ef6vpj+eu/dG9MBBzMmJwMjIGAT7qhn//7N3HfBRVF/3pPfeGwmhCwLS&#10;QUBREBUVEOkgoFjAAiICKoIiIPw/UHpXpAoISJMqEHqT3ntLgISE9GSzye5+9wYHlmFmk2y2zIqP&#10;X9iZN6+ce1+ZN6/c44KqvT/Cj917g8baSDy0Entu5iCyQWc0jbHWy0Zfrw+vs+5chkd5NcIb06Zz&#10;9tbl4MCqBdh6UYVm3XshNvMIzl/XIqLu0/Cz8GqEk08EyoUl4UDCZuw5HgzHE1uQQxCrV3DG9uWL&#10;cC6PGFl7tULO4QO446JD3Woh1htgEC5XHyIfC60ELF6D/U1oYHzyOM7uL8BLPUJZs1ZydOLl+mks&#10;/+E7xDX+HBNfDMLfR45gt7YG2kdYjrTNkgy1Jh9kaGjn7NUDC/HOBEcsm9cdIZ5kIjvpIH6ZNA1z&#10;1h+HOvtpokkfgHdb14SHMw00rFTUD7MtPQurU9aRR9hZ+WuPv/SU5JyjXsKEgafR/9v+mJieC/tn&#10;+2D+mw0QSuVjK+7fwMLqVYmO91UZgMkj5uFmpj3e/PQHtKrzDHyseaSu2BXACfUHDkXXT4dh4nvz&#10;cc/OHl0G/x+a0yZWazFnFxe6AxE1edAfO5V3CEIDVfDzcidTzEpqpxo6EpyHKB93VI70ui+anT9a&#10;dGiPC9OmY/i77WkasjJav/0+uvSsbnlKdZdwvNalM25On4YB3TsCEfXR9f0+eKNJTWT65f3DyPoz&#10;EPMsOpN/t6ety8jq4BGKOs1eQ+eLY9DnrXbwiqiEN/qOQLNIC50TvV+Cov/t4V/xabTu1QWXBw5E&#10;m+k6RFd5Bp+NnIhyFoRVNPMq0Vu4uiMgzA9OpXxJyxKkGbVcQgaejm6Yhy4DRuFWzBc4u+I9hHk6&#10;Yd//aGBx/QusGNEGLtdX4vlWm7D42M90vMmj2LvSi1oukbIiaSiOqOQlbovPwvrU6VH4+hfHB+ys&#10;o7o1IdsNhl/evMQjtUwlbMKV2mfCZcL+Us8kBJD00pIRGFWBPTGYOpd6Jon1K2XFUE42BmQKGUzJ&#10;wiostYl1KufPMggzcOI4/Ky4zhQspkJejJWxiJcM5fw5Xulk0NIyWx7sHF1sjoVV0Flpfg3pjus3&#10;O3FZyPkXG4dOQ6eriJHV3rFYjKycH+OU6mM4T34mrr/FxkgGufILaK2GWIT1mVeZkVVNPDnMyOpS&#10;DEZWufzk/AXcjF2sX0N65FNEmvw8Mh7mQktOJRtUypU1+zNOsX7Zv3j4uL1qoMorgJOLa5FGuIrS&#10;CcsvLk85jIZ0ZewzzkucP/c/BllYWaiSFGQhuNxT+OTFeajVUYUhS5/G0U09EOZlhxOrliKrTnvU&#10;D3eBNucI2lf+BgP+XoZnQzxR3A84QwOGnJycQo4SsYI4jjkJdkrLwiquoIyfC4Z1Ly4wsWxKuJeq&#10;WIyL/fmvxPVHCUL9g8GQDFw2/FwpTg6PUI+k6pJcHKXLpAR8RemO64aUzpWAXcBQlAxCOGv86rct&#10;sR6VglvoHxiPGKO5yl9Odjl/a5Sdfp78LnN3d5cnSDNqkEEbCukVg4LLixDThCwbnn0HYbTmf787&#10;JpPQWSnYOvczDJpTHSt3fYpy3sXfD2BokLF8+XJkZGQ8VthKVb5+QYivhYLJysp6TB5xWGvfy+nX&#10;jUwhc/3hwR+HsUXHLJD8l5eX99jXiq3I4+rqWjgYYhlsbcDHeLkOiZ1cnROHM/e9IRxSz6T8zI1R&#10;6enL6YT7em57/BHGTM5KdNxPc/tiAk6lYmS9yenYEjplFtbatWub2mjc/U4hj3abP+q0yE29gbiF&#10;IzDk5xz8uKI3ytJegMe7kEdjFfeuY8eOkqRbhgYmxU3bXOG4kkrNZHDHKjcSFkb4XHGU4OTwyPkr&#10;AbMYgxxWQ4NsazZcMX6+ZzyMV6pesHxS/kqQwZCOpeRkP7nykgtvDn/GwIMgAYt+HoKfWOdy/vpx&#10;TX0tp19DZS8Xx9TYhPRYL2Jd8bOS+gvpmeO3pFgM6bc0+ORwcJpyeRqKUxos+nE5D6n2wHWJB4sm&#10;3/hZmLnoHZifdQPLRr6AsZtbY/a6yagXQaRcBExZThksrFxZ5L46Ld0BFFU+coM4Qzj5GQ+uuGIq&#10;wTEe1jn/iZ2cP2NXkgxyA1Y5f0FOKZmFZ5b6NaRjuY5LLo6lMMt1qpy/XH2S8zcXZs6P9SfVl7D+&#10;BDz6+QtyScXRD2eqa85PriwF/FJ5GXomFb60fgJO/XTYj52UrgQ96ocv7bWh/IS0WZdiZ0ldifPn&#10;e/MNMvj8tnC8ijYsHZvZD0Pmx2Lkws7wSb+I06keiKkaCx/aHKSMV82/nYWVZpLu3UWBOx8ddiok&#10;4tLk5SDlbgpZPtTCxdMf/r503JgMQimjPMRNRbjXQZWRioxc9X0GULUWXsFBD2QSQtnG731Z8p3c&#10;icHUtdgboK0vmw75OcQim2p7LLIa2vScmpqGbJUObp7e8KVTHM6KOl3ysHTvs52mIS09m4joXOHp&#10;7QMfd5f7JgEeBrPqlTZfBV7WzaHNi6B+3sGZGGO9fBTBvipWjKYgD6qsbNh5+MK9hJs/xWmV/p4/&#10;aFXISE9DRk4BbeT1QECQb4k3pZYex8MUtLT6kE14ssl+DNvxsKMXuHcQMemaoH2YZSbDniiUyzR2&#10;hgPv6tTdxt8rkhARmkVHKN/9R6pamPXXdNQLdldE5/qvZmGlHcw5aVewfNinyO7wE7oRM6KXoxpH&#10;ti7EjO9m42hmFio274VPPu+NulF+cGa7Jkp1ulzETfwWSy7cQwE1hIzjGWg3dRLealgGHlbvOEqm&#10;NI0qFZumDsetGl3RumldhHsq2c7EQ9m0hHvf6kUYPXs5rif4E4vse/iw63OIDvRQ9ACVbfec378J&#10;U2bOw7bDKtRr0Q4fftIa9SuEKKIPeqhhvtIhK+EcNi+bgvnr4nDesTqav0VttO1zqEh9pjJaqA73&#10;LuzBb7+vwE4ye+6Sfws+lZqiXddP8cJTAY+KY+U7Zhy9dXov/ly+GmE9f0DrcqWgFDWBLFp1Bq4d&#10;3YhpM+Zj/f4UREQ3xyfDe+PVBjGlPi5qHDwNUq6ewoqJ47H9Hm3azyogltoo9Jj4PZoS+V1pnSNP&#10;w/Cf1FSHsYm7xXbA3kVC7Ej02bsPfYRbI38ZnzBlJE5CjF383OD9v5yFVZ1yGsvG98IPKy6j5+v0&#10;xUFOl3YE/Ub8grdHz8S4Z4Kw/uvX8L/VtTCzV1OEFnH01qAuzf2wIAG7luxE41HjUCc2BPYaHbyj&#10;Q4kpVxndbrHF1+bhctwiTF8bh5oRrYsdzfoBtbizez7GzU1Ej69nolHQGQwath6H68QixL+yRQme&#10;SqoL1Z1jWPPnISII7IX130dh3sSl+H3pFsQO6YZQYda1pImaLTzR0f/+Bw6e8UPPCZtRM3cnxi3e&#10;iyVu4fjy7RowfDjebKBECROj7bk9yNPq8Frv/qgb4gSdsy9CQj1F4ax8S3Tv2XcuYdvK2Zh/IBOD&#10;e1gZD2WfefsMtq6ZjuvVvsHW/5XF/tXLMOW7uai++juUtYbhX10eUsnS7NVjyej84zhUoHGFHc1K&#10;BfibpqYVmhXntVvxi9qSaznFKXbGI+ek1sXkwor9/+0srJe3LcLx0HfRwn0shPF7vsYd/QZOxCv1&#10;q8LL3Q7ValXD+Aw75D++pCdWl1XvtWkJOKmtj3IOTsjOzEFAKLFB0gZiByXPvjymMer0Lu7C1OlX&#10;UC26AsL8iWhKYi31sWiK8MjDsVUbULdtZ5TxUyETsfhyZA1Ex0bCRb55KgK5vXd5dPjwA9i7eMFT&#10;ewOebnTyhnjq+Tyc4pzODiGNW6B9Yy9UejoKzrdjiMskBbpkOiWkFLBkiTTpfC5yr9vBhV5Sufku&#10;CArxhTebnFeMo2WJrCSc2EqcL5vs8EarKrSqw2v51nR0aso9Es80/QKN6jYjMrJslCkTgxgcAK3i&#10;WcfRsld6phqX7J5BE40aKrUTgoKD4W8iWtjC5RIpWxJSJx+so4H7uRrCw4MkYwcaJmFhzU2nfQIa&#10;OuGihZuPD1kyvb/vwZr6EvKu1H4sfrRT4fedU3Gbvti4HjsH1UTHt+iaphFTL+zEtJkX0H5oIHzI&#10;1LuSXVZSAtICjmL8rGyUSziNs/FVMW7DeLSsGQxXG5nNyM+Jx7LBk1Guwyeo73QIp8hYnbW7vRKV&#10;OX2orp00HAvgSayr+Qhv/gG+/6wH6ljlE6z4yF3IymcscX5cP7wJYyZOwpKL/uj98evwtecWobCZ&#10;MDtPVKrXgHDRsf+cO9i7eS0uUltt2LCtQmYxCFleJm45aLHhwEnsvj4UmryrCG3QA58MGIz6UZYz&#10;j22oBug0ubhycBfiFsWh/fjBiLq5BTcMRbDIM3t4BUWhbssoYttQI+nSCewmPp3UkJcRXPqVCaMk&#10;KOD9IRmXcDJ7O0aMuATfK/GwL9uWZs8Gopp/6d8JCv/+MEpnJYpkEhbW3QsxbflG/Dbmeyw/dAM5&#10;vHlGIY4ngOzstERr/egwWVuQi5tnt+KH7l/j3ltD0evFSvBS+CDDyacOxk5ejEPLf8XqI3EY1fIk&#10;Nh+7jCwiebMNp8WllRPxS3h9hEcGQH0vBcm3E3A3LYvIrh4tH8XKkw+Ua/8Vlm7Zh+O7l8DnzAEc&#10;OXMVmeSvZKejvUkFZKUyoFx9fDzoKwyoD6QdX4czNDugSEfT/KrUeFoe/Amz1yegev2u6Fm/jMmO&#10;/ZdWZp29Bxq3extzNyzB6u1xWDjpewR4arDlSLxiZluy4s8jLu4PbG3UCdUd0hAfn4h7dxORmmP9&#10;yqotyMHtczuxZNZkbLsdhm9/agNr7WSxc/RB1fpdsOy3P7CfynP+sm/RMmQr1h+/W9pqUhjfLBs/&#10;TYLMQomYhIW1XkcMoA+PU8vOYG+Wmo43KvyFQV9F8X+vQqu+49Dk/R8wo2tT+LqTmXEL6dzYbHT2&#10;xLniQHwIfHxM646yDcpgTHpO4QkZY9O0bDwa2P2VBM9DGzF85yIUZKch124V9vUcjTEfvIbKIe6W&#10;hVPi3EjvN51Q5YUIeHu50U79aLRyykJGaioNrDXwLYYp6RJnaaII6rSbOH8zAy5+MahQtSFeeT4O&#10;847ew5mEDNQJsdInpKxsNIORfgMb/vcTZh3KwguDBqPvi0/RcqdyZl3IqDahIRsI9g5kB0FHp7yI&#10;6TQrGQVXMsGvcGtsLXhUnbThPSkdSSuP4w6Oo91iNdS52XDfmICsL/4Pg1vGPBrcgnc6jQrxp9dj&#10;zpgROIa+GD/jfZQjqhqrlS5/advnU7fK/Y8D3Lx94VElCH+lZJlEK0/8IMMULKyuXr44vXo8Bs1M&#10;wLtTfOhssPImiIjL6oHTpBzDl72+gdvLA9G+fghuXjmP5MAoxIb6FnJRPAiosIuUI1Pw6RfBGD63&#10;Kyr7JmPpvCT0/iESPq62Uo090GzqDDSkdWF7Wrq+uGIUdno2x6uNnkVsgLBjRmFKfwSOKyp1qY5p&#10;G4+gQsUw5HlcxnLal9Etpgx8XUs/rfpIVia+yU08ihWT4pAT3gy9ekTj+KFkeGrCUS1CWSyshWJr&#10;c3Bo1Wz8vOscYl7ujedD7XD59DUEEVV5aJCnIj4GNNk38ceC8TinIubVd95GzoENuEmqrPNclAIG&#10;GKxFBwTVaoLP9+3DpzQ2zkk6g4OblyG53hfoVt2axG06ZN48gw3TZ2D9jUYYNr4R1MTKetHDD5Fl&#10;I61CNJhPA9p9S8Zi9p7n8MOUpkj7+yjO7dagZ4cwk7RCW+mdTSKsdCKlZ2FFZiJCn/8QKyMX4I0d&#10;l9GsYgDcfa0/ln8orx18y0VB7X5/r0jKpVNICglG7l9T8Sn9savxzgRM6F00sdvDNC1/FfXSCHx5&#10;6G2M+mg10vLs8OyHY9G2fll4OuuNoCwPq0Q5OpGpXeEwg59fBMKJjtqT7B/Y28jm1XKt+qHftQH4&#10;6ZulGJVuj7bEItu0Wlm4K7wIfCu3QLuOFzB9xlC0bwPE1nsF7/Rpj6ohSmqn96uSLucubiTlIyv9&#10;FnYvHUF/5B/QmPD2Qd+OVmBflajhjn6V0b51J0ybPgvvt3sTiGmK7h/0Qc8a1nyBPwrUnk1/e3uD&#10;56kcsgIQTB9SDn7e1v0I1KmRkXgLV/ckIg+J+Pq9PYTOG0/VfgOjZwy2KBOroC3XwApo1LYLzp7/&#10;El1fnwSfaCrb/iPRItY0e2tkWVgFALbwyxs/2Ya82LFFSqlNreJw0vcaXD6wCfMnDkdarU/Qq/ub&#10;0G76HJ/PcES9ageR+swYDKl6HducX0LtWwvxe3wQyuSmoUzLjnihWgRci2B+k8PGx3R5E6vUcV2W&#10;U4ptVhq/+X3lZDCE0xSnltQqFW2WdCSGPyKT46WTUjjGKrWpWM6fs2IZlGbxk+uM+JSKXPmwDFy/&#10;xOHZv7gun/lQiBHUyZHLoLixHg1nSMcckvGJ20FRcR7N4fE7DXNN0HIm68bJSENDhnQnV7/Zn+Up&#10;jc4fl0behzEK9VQciusKPxM7jsN/JdlEz8yrhX0SMa/qM7KK05a6l8tPzl9IQ07HwnNT/nJ5cZ2T&#10;0olcXTQXPrn8pNqJoAO5OMJz/V9tIVcMLZs4Movu4/VDP6z+NefPMovrNvsV8iepVCqdkgle9IWR&#10;u2YiLu70xUJyZWUn9pdLp6T+5zasQG7NFngqxAvOtLFMS5WRX3rF6XMNVUTGK2AvKSalhLd1GRg/&#10;/3E52arjNsH4lVqXDNWR7Ozswg6KO0lbckxGx/p2drb+UU45/TJGfsYvALGTiyMOZ857Q32jOfM1&#10;Jm0l6IsHeVymTEhmLSelB267jOlfMZNx9epVm2P85I6IC0bsuIEJ7J/iZ3wvVZhS4azpx1+JLJ/U&#10;7JI1cUnlzTj5K4V/9R03EP5jGaTKST+sta/lZOBy4PokJ4O165IcbtZnKm0mZZpoFxcFLmdQuxXX&#10;F6EO8OCInbjDt4au5fJkjPzM0/Nxw1lycQT5TPkrV/7c7vgZY5GaZbQkRjl5GR8PJPkFL4VRLp6x&#10;/iwzt2X+FTueJOAy9fPzEz+yyL0cNh7ERkVF/TsGGVwppZYRuJPlDlauQ7BICchkwpilKqfQuKSi&#10;sTwsp1KcnAyGcBqSzxpysQw8yBA3XqFBi/2tgbGoPBmr1HSunD+np4RyMEbHcnWuKB2Z8rlcpyro&#10;lXUrLg+WlZ3Yv9DTDP8Zyk+u7OXaghngFSYpV/5y+AQchvoXIYypfhkLO3E/wP6MX6oPZ39zlLOh&#10;ui+lM/bjP3NgEetXSmbOmz8S/tv4+UBbymBhfQBH4qK0lUVLBFH3kpKRQ6Robj4B8PMmUjRjF9QJ&#10;n1Cx+VffGcIpVHpxHP34ctea3AzcTc+lxzSap4ZMwwPYu/nCz8P4jZPizkMub33/0sjA2PNziWDs&#10;nukIxuR0KefPshgjd6EOdAXITktHtjr/Pkmd1gk+/j5E8kazV/pKKuW1nI4ZNz8zBr+OjB9lEUFa&#10;enYuHIlfycfXB67OJcctdKhS+jWErUSYtQXIpSPOTJCmc3SHN2F1d3E2ev+LfnFw+2QZxHjY3xB+&#10;/TT4mkm1stLSkEn6hIsbfHz84OHmVOx6IM5fSJ/9BR0Lfvq/hvoX/XB8XVriL8YiVc6ctiH8/Fze&#10;0bsmX43M9FSkE0Gak5s3Avw84WJgj1BR5SKFxRB2OWzGEsnJlQnj/m+QUajtfzsLKwlJL4fLu5dj&#10;0pAp2JOZhjpt+6Nf/26oFOSFIvaoytVHi/vf3v8bvpq5H/l8ptuZGn96Msq8MRyDOtSlgYZwZsPi&#10;sEqUoVadiYPrfsWI6b/jxq1QIhjrhfc7N0FMoJdJXiAlAmNEYF3eTSweOwn7btwhdlAHZGZGoffQ&#10;D/FCrWh4KHn7BNX/WxcOYcXUmfjjrwNwr9sC7/b5FK/Wr6BAa7E6ZN8+h02/T8G8Vduh8m+IN9/t&#10;g9Yv1kGoUo4Ka/MRf34/fp8yA+vijsKxcn28RRjbNq9DliuVUhHMS/xlRPMpjMKWSG+RIa6ZE2Zh&#10;xdFERNVug8Ef9USzmkFWNbZmLiI5293VZmwJS8S7z8L6JsbuuYcy5T2x6J3WmHPoNtRE/vOvcZrr&#10;mPnJSEQNnYgNO1YhZsMErNx/lb5IlWOdtChd+1ZuiYHfDMCQoUPx/vMhOHblNipUCICLs1I6taIk&#10;AFJO/YYRs8/jzf6TsOXPz3Hpz7lYs+80UpVOHPOPaAXJl7HymB/qvf4ePh/yFb4f2R31KwfBVeE9&#10;SUHaOfz823wc86mKyRvX4MUqHti8dT0uZijRWqwKx1b8iUNnAtBrwnqM7hyFk2Rddc0J01hgLLqW&#10;Fh1Cl3sTK1b9gTO+VTFh818Y+WYEztBHzMYzKUVHtlQIfeKv/oPxzciv8fnoD1DJRMRfxoqhSrlB&#10;puLXY59nd6xfMwNvxyZh7FfbYRrTV0aieoRI7jJPuJrM/TeT8S9nYX1QU2hvyj0vHaq665Cb5wj/&#10;ym5IoONnWomNRA/iKOzCMywG1ck+jDYvEXNG7cILA6aida1YuJfguJW1Rcq4chKBrZqhdq2KiIx0&#10;wPs1M7H/XhJN4ecjQAEnEorST2bSZeTHOsHBXYNsMs8cFB4BLzcXBdKlPypJ6rWTSPUKQVBMQzjk&#10;5uO5l7vjjaBQhHkpcXRkj/JtO+KD1sRz4eeOhBvegI8zckzY8T+qnZLfaXTOaPJ8JzT1ikT1yBDc&#10;ii0Px6QkJOcp6KPFzMRfJdfa/Rg6DR37tacNwjFk5jO3AM5kK8fJO6/QUqqxaZYunnmJ5J74QYbJ&#10;WFhLV8pmj61ziUH3V50woD+NnqPscPTvGvjpy3C425Ahq/tK0iJx12xMP/8G5ox9msyh28YyiVDA&#10;zn4hSNp3E9fi4xFhr8X1pBwctL+L17OJQ8PP+sceBZzSvzok37gCzwt/YXnSYaQl3EB8RDPMGPEJ&#10;WlaJJMI06VjK8KV6cngrFk5ZgnVeTlD7VUP79z7CAFqqst7BPznNuCAkKga6rOvYtHgMJs1cBN/n&#10;30PDSB/rmZ4WQXX0jESdZyOJZJH2jiRdxJa1f0OrjkSjSHpxKsSZm/jLWDFd/cIQFv0Ujg3uh5br&#10;guGW54xWn02GDw8irdCGzE0kp8RhvLFlZ1Q8gYW1WoTXfcpwbQriZl3Fc1UjYU/W2e4lpiCvgGwm&#10;UOoFOelISb2HpDtJyFTd3/j2IFPiA7mbkAIVcTgo6IPjATzN3f2Ys9gZXYZMx8iJi/Bplav4889T&#10;hV/QDwLZwoU2A+smLkfzAS1QNsCTNn/aloug9dd6d3Zg1OjR6P/Je5ix9wLyHVzg7GALTVEHv6pd&#10;8e3k1Vi+YAkO/DUf7+XuxY1zl5Cep8Rar1c3aDoYoc+i53eLsf/4AfzapiLcj23Fydu8kVhpjo9u&#10;0tFIp0DUb/MxvvryHdirbmLjvnNQK0jN/EV+784ZLP9pMv666Y56XbophoGVS9TcxF/G1Rod0m9d&#10;x5l9h1G/5/dYOnkM+reqjWOz1uN6rnVmgcxNJPfEz2TIsbAuquqHjCt/Y/rotWj543eoF+SGWzsW&#10;YuZFT3if3w33tl+gR5Ny8C5kLtUi59Y+9Gu+En3WfoP65QMV91WXn3YNR7VvYkjjOqgQ7YuQcZ3Q&#10;8IMrSO7WAIFetGvduBZj8Vjau8cw8WItjKsZC08XG6y+7mXw3oif0DErFa6+njg5fxQSakTAx1N5&#10;9iAeL1w61VGghZMHzbjQTnitXQjKR3jiLp0yyCN/5otQrCNSKoR6wS0iiEyguyOiVjh9hd/DzSRa&#10;CS+jNGI6ItK7eBkZGldEVyqHhs27Iu7QUtw7cxHprZ9BsBIm72gjbdqNYxg3cSr+zgzHF0M+RvOq&#10;offX8q3wNS5Z78xM/CWZZ5GeWuTeSYXmcDLaTmqBmlVc4Hs3Cbc3TsHJxPdQrqyl59XMTyRng710&#10;kaVYogCmYGFVZ8dj08I/cSY/EZlkx6Jwn4PoWGeJQJkhsIN3OIL9/sLBs5fhqvXBibVL4d1pBHy8&#10;bWeAwWrJTjwHB4+GKEssoDa0FeNBiWZfXosBY26hU6dmqJF/Er/uu4U3GrrRvgYFv6AfoC/AhQVj&#10;8FX2M+jX8VVUwUksiQ9G55Bw+LkrG783TU+Hp11EfNxOHC1THRe2XqSjdeGoUdY6BoweqFTqQqfC&#10;0Y3LsPWiCs2690Js5mEk37FDeJ3y8FHCAIMwa7MTsHrOz9h1pgAvv98SIfYpOHu1AGEhIfBXyIDZ&#10;3MRfUkVXtB/Zjgh0hcfTdrRRdj+uuAThyJVjiAsORptASw8wGK35ieQchg4d+q2UQZGilaWcEMKZ&#10;avF5Zjl/feQOflGIzp6PBXtu4tTa33Cv0VCM7d6IvpLdERgUiMyT+1BQqQEiPJgrwwkZ1w9iwrQ0&#10;vPNBM0QGuBcSHp/+fQKuPt0S9e4eQGp4FVSODqUzz2S1Tj8j0bXUOXUOIpZBP1pRZ6X1w4qvHbyi&#10;UDMwAf8bMwa/zF2AHeq38FP/t1A51IM27RlCKk7p4b2cfg3hFJ4ZkvNhDo9fJR1bh0vl66BV3WiT&#10;zGTI4ZDzZ0SlkcElIAReF+Zj5qwZmL1sB17o8TW6tHgWQe7Gj/fl6pKc/+NaLa6PA8KeqQzNyoWY&#10;PWsm5q/bg1c/HIC3mtWBnxHHFo3RsaE4hqRw9AhBTEAOjsfNw5jxv+Cq91No2a0nmpT3L/EsnqHy&#10;l8Mn5y+J2c4NUWUCcf7UXkwcOw5/bLqFys1eQY93n0WgW/HqiZCflP0EzlN4rp8/+/GfXBz9sFkJ&#10;57Dj4D4cPHoMp3esx8rlK7DvmgrB5Z5G5bDHLYnqxxWupTDoP5PDUVyMjm4+8A/yQMqRH/Dd+KXY&#10;cy0DjfqNQKc64SWac5PCyX5yOKTCC3KR5sGs3Z5Oztg5ahjG/rYCZxPt8M6gH/B8OV/Zd4ah/B6m&#10;/fiVHEb9kHZkM8WRjGax4Sz7vFxkJyfCPrYRKgeWbnaV82bDaf8Ks+JsCa20Fj+1ZJo138EJzmSc&#10;inRDjowmqYhyeeZ4ZLbuiyaR/nBI+xsjB+3AS5+/ikjfCET4OSCPCujqnj24pc7Axo+/gtNnEzCw&#10;14sIJgNRhl7dctbbDFUK4aWuX0FKes0GuVS0x8TNzU2yoylJelyBpCyqGsLJz3hQy3IqwQkvYnGH&#10;JufPmBm7YLjIWBnyieRNS0RETrQXoxT20Aqzl6tLcv7GYn4YTwuVijg6HF1Khd8YHRuK8xCf/BXv&#10;I1BT/bd3KB1Bmlz5y+GT85dHSk90GuSp1NAREZ0zfeCUZEmT82MnZSSJ67qApzDQP/9xvRbqtr6/&#10;ua6FPkDc9jg/xieFvahnUlg5nXyqrzonF7gaMf3JOMUYDelKKvzjuHQknwaqvALYu7gWeQTcUH6P&#10;p/3Qx5AeH4YyzxVjZtPihcNiW5/JMISfK4dcZX1EtTRQcSQLklQf/3EaXD2yDev3rUJqbhQC334T&#10;uk2zsOOMA3LGdydmVmZhvYE4lxZ4q2EzVLW7gaNlG6HWc88Q9TilRC/SopwUbi4YObwmqTD2NJCi&#10;JXWpvIvCK34u6FbcAA293Fg+duI44rQtdS+H1ZDpYpahtPjtaIDGFku1ZH31QZUzUmi5cuDkuC5J&#10;1afS1iVHR563Lx1+Od0LamC5hPoi+BkqFyGM4V874qThOqilDxPjNG+o/OWesb5ZnpLWGwen++sj&#10;Wl6GNSzYI08ZB+cp1c65PvAzseM4/CdVX8RhTXEvl5+AQQ6HMXXXwfl+fTWmzBmPVLnJ1V85fymd&#10;OTvRK5hO6BRVFeV0JaQp1VYE3FJ1QIhnil/OW6jf+umxHrgM7ZKSknQZGRkWq1j6IEx1nZycjMDA&#10;QMnkBEVLPiyl56XtG5BXrTEqkrVGpxJ+mDMudlKVl/3lGhg/U7pjmfhlYO7KbU49FNWozZm3qdK2&#10;ZRm4T+LZNiYLtCXHjNDsmNxNqY6Ytwv7F6ViFPpG1p9c/2ht3TJGYbBjbYw8m8wEab6+vtZWyyP5&#10;c9vl97Ijvwhyc3Nt+qXGjYaVLDU6f0RqE99ENHi+MMUCVS6MoS3jiiquoIYqrlR4E4tkkuR4BMsV&#10;3xYGSqxvbgP6HRsrge/5T0oGoczEcUyiPCMSEXCK8Qh1SSpJJcjAeAUcYozcntmJB6qG4ojTMOc9&#10;4xbrm/Njym2uM+K+yBq45fJk3fIzMUbGLxeHn1nSMTbWsbh+8L3whWxJPFJ5CTj0MfI169AcTq5s&#10;mIWV3+G8NGENJyczt93CbQz0gtYxSFt2XNil3ZNhafkZs7gDZQxyFYmfGXpp8HNLu//2ZJinMylp&#10;OcrVJTn/kqZvrvByLxLOj9sBv6zFHbahOObCKU5XDhuHk8Mn5y9O21T3nB87uUGygEc/P5ZLkE3f&#10;31zXQtnqv6SFvBifFHZ+buiZEN+Uv4xTjNGQrqTClxaPofwMpW1pXeljYcwP9mToP3hyr5XPwmqq&#10;sinIJfa/Anf4kr0Dh9LuOjQVqGKlo0VediYxmGZAo7WHp78/yeBqYzLokJeVgcwcFa3D0n4h4o7x&#10;CPCHpzvJoYwxSxElQRuic4hFNtV0LLJFZGiyx5r8XKQS7uxcDdw8vIg11AMuTgo9ekvr9NnZWcjK&#10;VtEWdPpn7wIPL0866uxscEO5yZRVjITY2qcqOx3pGVlkJptYWGm63lNB+PRFMJZdVD8NU15raQNy&#10;TnoaUjJVcHTyoFMwvnAzYlOqqTBpiaE4Oz0d9zJz4eDoCt8AYtR1LT6jriEcT/wR1vvKuc/CeurU&#10;aZw6cQ53MtVU6ES8RbMNNBgzi5P6kuCMePQn50wxQtaRUaJDS77HlJOeqF8xjOijje9khVGyGLMh&#10;nMIzcRw5mfX9tXlJ2LRgOvoO+Q5zf9mEeLUrqlSLhber8RTYcjjk/BlPaWQA2UDYO2c8pvz6G9Zs&#10;2ow/pq5EdmhlxJYNhYeRnYxcXZLz19dpSa+1qlTsXbUAA4eOxNRp25Ds6IeKFciYmHvJX37G6NhQ&#10;HIOyaPNw8fA2/G/0CHw3ZjGOXs5GaGwZRAb7lPh0j6Hyl8Mn5y+HOT/lHJYt/BkTyKT4tq3rsHb/&#10;ZWg8o1A1NrBYxy+F/MRf4EJ+wnPhnn/Zj//k4uiH5Y2zzBS7efH/MPqHEVi04RTyyNR42dhweBqg&#10;LNdPQwqD8NwQDkPPhPj6v8wumkDHgZf/PAtJZZ9HZf+S7fORwsl+cjikwovxJF85gV8mjEX/4dOw&#10;dccd+FaKRYUIP9kPDUP56actvpbDqB+O9XP32lHM/nEsPv92AjZuPQMN0R9UpnbtUoqPUM6bZ7sf&#10;32Ksn/sTcv1EsLAWlqUW6SfX4eOf1uB8Yi40CjJRXJyqlnbid4yam4nRc1Zj95bRUC8ahnWH45GT&#10;X5J998XJyYxhChLx97p9qNLoZfQbOBgj53yPl5tUJsuxttAUtbizez7Gzb2FHl/PxMbfu+Pq9vU4&#10;fP4mVAovAm36Rfy+fD8KIttizYYfUdXjOpav2EBHz5XZCDJuXcDZbCfEvP4hBn/9LYZ91BUvVw+9&#10;fxzQjNWzuEnrNKnYMXcJ9h7xQZ/Jf2J08yq4tnkztl1KK24SlglnRnZRYwXIS76KXcsWYnt8A6zZ&#10;uhADOnlhydSluGPMxj5jQejFK8i8jaPbNmD3zdpYQ4cZxn9UG8enfIedN4lPyQSueJZdTJCRYpN4&#10;UlhYqQDUmecw+cMJeKXFM7ji7GpzI8wCl0r4ctJraFgpFG523mgQ44x7UCZXjFx912Ym4nz+U6hi&#10;7wNVTi4tlYQhyNuNuEvkZ7Dk0rK8fx6OrdqAum07o4yfCpmIxZcjayA6NpK+eCyPpiQ5amg62Enj&#10;CR+NN81c2CPAjTcVZkOTT4MMF6XpnvgtbifCMycF7m75yKPlHe+AYFre8VRMmy24dwNHUvyhDo5G&#10;sD3t6WvaCu+3CkIokbgpx5mXXdQ4OTWFxIJ3Th3BS+/1hF1qJiJrvY7RzwcipGQTLMZlLxFLZ++B&#10;mJrPYUCT6qgY5IObYbGoGkps3XS83hTuiR9kFMXCqsmnBkRGuux52ojWINk4joaauosr0VuTn9A9&#10;8fpkvtau0DhRUdNlpii4kqahzc/GtmnfYn3XkZjb9CbG7KAzzLQT2pZccPUWeIMAa9U5uLBrMSbf&#10;8cDQYG8beUHf13ROSiJSPU9g1vIbiJ6TgPgbEeg3awTat6xCbN5CbVJwqZAxx7WThmMBPImfJx/h&#10;zT/A95/1QJ2ypbMOaG6JHX1jUd0vA5Onj0D3lU5QBZZDG5odCHVXos7zcO98Oi4sW49b+w9jIxE1&#10;IrghPvzkM7SuH1Xi5R1z6JZ7Di0OYtmiidi83pNWAUPwXIfe6Pf5m8SMrIzXirnZRY3WK6nn1q3T&#10;+OW9jphFunILiMCL7w3DN2VCyBik0akaHdHZKxCV6zZDJTIOlpl0GbsObMaf6lCMD3QzOk39iFYQ&#10;ST9761/Ls7BG0Aa3dDKZuw8J2QX01QPkJF7AoT27sHlTHM7dpc1OtHGPHb/0kq8dxI6TN5CrLtoI&#10;lzWkTj+9CJ/N8cfAOn7QkdnY3NQ7iL+dAbWJRquWkqkgNw0ndy1A969+Rvuhs/BipXC42sQswH0N&#10;OXpVw5DvpmP38oVYT415bNccnLl8FnfSTTM1afZyyAfKtf8KS7fsw/HdS+Bz5gCOnLmKTPJXssu8&#10;eQw7E3MQ3vMzTP59PN5tZI+sUxtwNlmZJ+vKtG2NwWs3YMnq7VizcDIaB/lj/9bTSDXNx2Xpi6rw&#10;AyUabXuNwZaDx7FpTivYOx/EqhNJimGhNje7qLFKZEJgz9Aq6PR/K3H8yG5M/Lw9jsxbgAuZ1itc&#10;/khOoz02K5fOxIytt/HR8J9Qzdc0wwNlDDmNLS0TxJNnYXXB4XXzsfj7Y+i2tS7CPZ1w98RR2Fd8&#10;DlF7JmPuzhB89erTCCBOk9SLezB7+iBsjRiFheXCaTOl8tSafP4wQgMPYFjv3dDmZ5IVU0ccP9gf&#10;q+f2QoVg5UzDGipSrTobf/8xDn3Hr0PvMYvQvQnRdRu5WdJQPuZY8XjmAABAAElEQVR8prNjc9we&#10;tGmMNtxqHRBZMxKnEwuQSuaFle/oq/+mE6q8EAFvIqiz84hGK6csZKSm0r4YDXyVelKDFJubdBW5&#10;IT6IbfAcalePRPDLOzDvUBJOXruHWsFhilN9gYY2zdExTtrgD0fvYAR60/KOJolmSwmq8Xu1TSan&#10;Hc3nOiAQQa4hxFtDM7rRxA5LM7u6+GSyGRQFK83868lnfnZRvcxKcEltKMce3mleCCwfDjs6WRLq&#10;HYLn82/hZmounqETTxZ3NIORGn8ay2aPxZITOgz/cQaaxXrRTDcdFzbBRJ/y3oYW1rA8C2swPLr3&#10;R4TdRCT/s+Ac07IrPM5vw6TVxI44jAYT/5BCBVRtgQH9BuDietqpfn9yw8JSFJ1dubbjseZVLR2F&#10;c0b22Xn4cmsZfNPrWZQlAiHTjFeLxlDaEPeOLUKvYfPQfNAE1A0uwJXzpxEYVRmhvnyMtbSpWyZ+&#10;2pkF+HaoGm9+/hYaVdNizdJ4vNw5CNF+ppmaNK8UrqjUpTqmbTyCCnQyKc/jMpbTvoxuMWXgawRB&#10;mnmxPpq6C72ofWhPUuqp4zhXNg3ntt+DXW4Y7ehXlpXEQtS6HBygEzwPWViP4Px1LSLqVoOf9d/e&#10;hRCdfCJQLiwJBxI2Y8/xYDie2AK2dVq5uhIGGAzR/OyihYoo8X80wIgOge9zwfht2QY0dKmM0xfO&#10;YW9IQ3SNsMIAg/CrM29hz9rZmLjxOj4cMQ6heddx7iINfiLLwt+j9B1r6VMosZKVFcE59hWMeecM&#10;psz8GRO/HoqrTX7C7K514e7sQEskdEwrS33fKAxNDxbk5sDeJxpNXnTB3xcSkEsmhNUFtPGQBhYF&#10;ZOkvj6aclHpiw96Zzth7ecOb7Er4+oYgOjIIvm60+ZOOGdmKu3j4KEKCghA3+Vu8060bunXrjmXH&#10;riO3KMP/ChIwrHE/fNz+NpaOfxdt3nwfFxp0QssX6yDEQwGfp8XQU7lW/dCv8nks+OZtdHj3e9Rq&#10;+zKaVisLd4X3JL4VG6PdC77I2vUl2rfugplXtajYth2eCVPg4M7OHy06tEeUXxaGv9se3T/7Ax5V&#10;G6Bzz+pQzM4Xl3C81qUzzfAmY0D3jvh0cSL8q76JV6tJ0zsUo2qZPIg9mSBw9fYu7Pe83AMQHBiF&#10;ED9vMlVv3crqEVoBzdu0R6ObP6BTu+74ZcNxvD/kXURbaQCZk56B25cvw1GVgTmD3kenTl0xcNgI&#10;7KcTiKZw/7Gw/qNFKRZWVfZd/DV2BLJe+wyvPxOD5F0bcSe6NgISlmLK1WfxeR0Vrrs+hdqRHrh7&#10;cCo6bYnBrI9fQhWaHSiKPl3OGqOhc82CXQpTFLwp0vjP4qfxAzRmYc23c6TpcIf7m4pLUSBydUnO&#10;vxRZPYhqChZZwY6HlF0GbgfmsPipIXP3ajpR4kjEVMa+bOSwsXLkZJLzf6BQqQtiYc0na8zMwupI&#10;PBAleTVyfuykrGayvgU8+tmyXIJs+v4Gr3nDO31o0Rog6bNkA2XOi51U+TM+Kewc3tAzfm5qxzjF&#10;GA3pSiq8FCaWLz9PXcjCWtS4x1B+UmkLfpbWlZAv/zJmtvj5rxhksEDMlSF23MlyQYoriDic9L0G&#10;lw/uwNU06uzU+Yis35imkS7h2AmyCeAVhQb1qiBzz0zEebdB62g1Thy7RlYo8+AUXg11K5MRkyJq&#10;jdDI5bBJ+QvySOO1vK/wEhNjFXCK/Rmh8MzyaKVzZDxskl7seADFZt+lZBDKThzHWvdy5cAERSyb&#10;UmWQ072gR8bNHZW+E8pF38/S14xJ7gUoh4VlZXmkykIuTmn8uY6yk6IuYOzCc/08WC72L6ls+mmU&#10;5Jrz4z8xRgGbnL5Yl5bCyBjkdCLURXGZcnixX0n0IheW0xXrisMKebEuxU7AKPY35T3nz3kLOIS0&#10;Ga+HB+0/+zdwl9y5c6eQIEZKSHNWxuSEJHiEBMDVkSyDCpot5q9QIcSYObqhyiTEK2Y2VgnGGOVk&#10;sAogA5kKDUQc5N8gA8skJ59YXqXdp6Sk0DS3F5ydnZUGzSAeJh9jnXt60llfkVNKWWRlZRW+FPgF&#10;oEQn9HH8K9V/K0WP3MdJ4bO0Tpl7jMvUn2gWlOS47YaEhCjGgFypdMOU0Dy6FTtzV0avyl7iLIt9&#10;L7yEhQYlRBQqLmMXO3PLI86vqHs5POwv97XBjVL4qisqfWs+53JReicn6EeuHBg/P5NyXA5c16zp&#10;DOFj3ExFzl9iSnNy+macAl7uk/SdoTj64Ux1LdRd/hU7nuFiPGKMhuKI0zDVvZxe5OqGNTBKyco4&#10;BIwsg76Tk0k/jDHXQn7iuDxbyX0qD8rFzlxYipMPtwX++1fMZLCC/2NhFRe7+e+5AvEyFVd+fScM&#10;lPT9hGu5wZXw3NK/jIcborijkPNnfCwvv6TFclsau5Af13+paVQ5fyGetX+N0bGhOJaSx1D5y+GT&#10;8zcXZs6PndSXNtd1AY9+/iyXIJu+v7muhfYjbnucH+OTwl7UM3NgZZxijIZ0JRW+tLgM5WcobUN6&#10;NBTPFM8Y838srI9o8t/PwqrJy0HK3RSoyACXhx+dLvGkGSBTHIR+RI/mvNFBlZGKjFw68UMfD8xg&#10;6hUcBA8X2hT36DjHnCBMlPZ9WfKd3OkotO0wsOZlEetmTh69AHgd1r5wmdDVywcebmQBV+FlUKDK&#10;pmnlbKjoNJKuQAdnWi7w8qYlGSUCp02fuVnElpxOps8d3ODlozwd2wILq45sQOTlZCA1hZibHZ3g&#10;4x9ETLGmYRc1viOgd02+iuzLpCFDpYGThy+C/DzgZMVOzJwsrMqbizS+5EoR8z4L6/nLN5GYlAn3&#10;sGjUqvkUkVZRZVR4x1lsoWlT6gki45n63RwczkjH812/Qv++7eiYHBnishUZdbmIm/gtlly4B3pH&#10;ION4BtpNnYS3GpYxmsG02PozcUANsZlumjoct2p0ReumbOzt8eU+E2dpguTycXLtLMzefgrpuVq4&#10;0kAjMxVo1ncgOr5QA0GKPseqxsW4tVi2Yi3O5dgh/7YKlZu8hi6fdMFTgcrb96G+dwnblk3G7CV/&#10;IcOzBl7t0QdvvdIYMV5K6bLpeP+d89iyfBrmr9qKe2510e6dvujYqh5ClGIzhUwQZCZfx1+LZuGX&#10;mauRGk4WSvsOR582DeDhaL1OT6vOxLVjWzBt4i9YfzELMc93xjd9uqNBWevYLBJYWH+dNgtzNxxF&#10;cHgtdProHXR7vQG8i8moa6hzse6irCFkFnz2JLCw6jJOYcCYX1F39Bxs2b4E9otGYuWReGTZFINp&#10;AnYt2YnG7Xpi4CBiMJ0/Es9VC4WLEr9EDdVfGvBdjluE6WvjcD05y1BIhT1zRNlGb6L/pwMx7OtB&#10;aFXhJpKTXclioR88XRXelWjScfnvo3ByjkDvAYPx7U/D0L3Xy4hQzEtbv6gLcHnLUuw8p8Wro1bh&#10;pw+q4OSRP/Db0TuKMdltCyys2rxkHNq1FGO3XcWX67Zg1MAONHCbhv1Jj59E1Ne+ua8z75zBjg2z&#10;kFBrADavnIiO/mfw3Zg4WItY4D8WVnOX+BPCwqpzDMOPk+ajUtkAZGTeRbSOdpbzmoMNOW1aAk5q&#10;66McEdZlZ+YgIJQYID2dbWzJh74AL+7C1OlXUC26AsL8iVyK1shtwxF7aXR5BBBYdepBLDjsjre+&#10;eBvP1S0DN4WPMXS56UjI9UeyHelbnQeNkzeCaQnC0xqMVEUWtgbqJCf4q70QwJMsLv7w8aT1bdr/&#10;xDXFet/gD4HbAgtrbmoibt++Co8WvRCkTUd2eF2MHdEcUYHWnA3SwTWgMl7o/BNeDCgL17TTcPWg&#10;D6V0LRHOWcdZhIXVHBtVLKmu0nTSpmBh5bXJPBV1XMzO6kLr6/RlrYSOQL8M7D3D8UxNIPHQbxjS&#10;bxx2JJbHFDKp7GLFaUN9fMW5zkpKQFrAUYyflY1yCadxNr4qxm0Yj5Y1g22GJC0/Jx7LBk9GuQ6f&#10;oL7TIZwiThxlUuoZKBEamB9aPByHq7VGmzo1EaT0EQaJkpeVhnTdWaw/loDDp9Yg/5oODbr3Qf/B&#10;rVHGU2kjJCdEt6yJzDOT6ev7dThpVSjXoDe6VglVTL/Cgx2ls7AWkrzcjseJX/qizSx36NwCEdu8&#10;N6YP7wLrGZO3gwvtwYip4Irb54kcbdhIrElwxmsD3oSzlUaQZmdh5d2nUn+8M13K35p+cphKM8gw&#10;BQsrs7Me3L0Nm9dtw8nEjAfsrAa6aYs/4g1QanUBfCs0xfBfp5Fp6ItYvuY00rKtO3VYEkU4+dTB&#10;2MmLcWj5r1h9JA6jWp7E5mOXkUWbp2zDaXGJpkd/Ca+P8MgAqO+lIPl2Au6mZREbrq3MZtDLJfsC&#10;VqwG2jesQdwf3jahegfXMmjbbQg2LFuG7XGrMfX7Z+GjPoij1zOUh1+XgWNxccjRhOOz7xZj4uBB&#10;cCrIxoaD56FWSjUpnH1TNgsrWYkBPCJQs9ME7Dp+BJsmDkDjI4uw9VKmVctcR5t6Cwrs4FOmHt4e&#10;+j0+ebkGDs9ajqu0z8lazpwsrPZ8TIiPv/Gv/h+/uPXvrX3Ngxs+piqFg58Z6+RYWJtUvc/COqHv&#10;XFxKyy+cyipkYS1fFVHZ24mF9RKdcrj/cmP/gug6qGi3HWPXnEGKAl/c2uwr2LbzCHIcA2gUTZu0&#10;vnkZ+w5epUEGmS02VnkWjqezz4W9Ay3z8G5crTvKNiiDfek5hadlLAzFyOxycfOvJHjuWIThH3VD&#10;77G/YerXA/D93M24kmwangAjgZUoWsqZ3TitbYXo4Fj4OCttzk5aFJ0dHbWmTWz2RBAInRMt+wQj&#10;NcANVzJV0hGs6VuQi6t3cuAVEYvGjWqjXvPXUNHLHaknjuPe48ZprYJUzMIaVMjCWuYfFlarQHo8&#10;Ux0py1ULp6di4G3nBO+wEIQ3DcDpK7Rb2WqOTpWlp+D834dwKcsNFZ6ug8ZN6uIp1T5cSrJSH/AP&#10;C+vSGaMwd9stYmGdjtee8jPZarpZFqd0NOpOTNEhkDg8HPnoAo3cslOTkZKlgs7ZCyGBNE1PtJlK&#10;OLlhChZWZmeNyE7D1rUFeOP5MNoEZxa1lqpZaNLOY8zX09Hl++F4voIH9m7dCu8XW8DTw1kxU7BF&#10;CZhyZAo+/SIYw+d2RWXfZCydl4TeP0TCR4H6lpbFA82mzkBDGtTzu+7iilHY6dkcrzZ6FrH0wrMN&#10;p0PKpSMo80YLhJTxUgLreLHUlhO/Ewv+j2YHIl9Br57ROLz5PPw0EXiurF+x4ls0kKMbIn38cfFi&#10;Ko4fPYfMgnO4l+SCsGpV4GslEi2x/MpnYaXxhU8QwkMrAYvXYH8TanAnj+Ps/gK81CNULI4F73XI&#10;jr+APyd+j7jGAzHxxQAcPXsRF0Jr4ONQ61hgtTkWVo06G5f3LUSHvkuRnHN/o1Je8lH8Mmog3njj&#10;dbToOwZrjt+FWiGbDk3BwqrJScOepVNwrkpPPB8bAncFnnZwjnoJE4Y0xeLvPkLb1zpifGZXTKKj&#10;XCG0cdJWXNRLI/Blh4MY9VEHvP7WR8h4exja1i+r0M170lp1KrTN4A0PV2/4+UUgPJDO7bu70Be2&#10;bcwIEN8wUpLz0LC8P4K8FcMJKq1sPV/fyq+iXbsYZB0bivZtiL032QO1OnVG9RAFymDni4Yd2sGH&#10;WFiHEgtrlw9nQkuzGu06PQ3FDEVtgIXVgTZU1mn2GjrXvYA+b7XDoDkb4dN7KJpFuurVDEtf2sO/&#10;YnW07tUVUTM/Q5u3umPe5tP4YMgnKGclWFZjYeUlCF6aKJHTqnF0wzx0GTAKt2K+wNkV7yGMNrYd&#10;nFAHH17qhxUjWyNz02C8MukZ/L2xJ8K8XIr9FS1nXZLx8V6N0lr8LA0La9TVmegyywfDP4zGnSxa&#10;p2xeCV7uhj855Kwx8iZcOb3LxSlJGWnVKmTTKo+HS+lfbGyeWI6YTsoCpaGyKokMamIw1ZBFfBcX&#10;2jdUyukwOZ2yP5eD1H4fbhssH5eVEpxcOXCbYZxyMsjVM0vJZEjHcpvR5cqruJgL6IRGARnjciBe&#10;BScjPwaEcpfTK2MR61ZY0hX7G8TNDKe0j0pr5wBnttljMPCjD1lPwpL3o0/k74zCSLPUjJHWMYmF&#10;tWQzuJwfYxTrkfXLf3K6Kmkd4P1oXO5amj4sirhSSjtSdZH9hH5AHKd4+MggVwExAucVwNHNnQxx&#10;iVN59N5QfhySsUjpi/sAfjea28npiE3Xl6xWFIU07wLNWFzAoL6vY8hSeskWbg7SIeKlmfi929Pw&#10;L7iHfH867naP9nuYcCMAK5FJYsSOO1i5TlYctvC+QI2HqWhw9cgR2NVtBY+bZ3E+3A/hMcFIObYX&#10;t7wbYXDbysjaMwtnfCLg7Vkf3/TIQfbdHITHukKnzUdenuEBGldErhRSDUwSG3myLFIVSS68pD91&#10;WLy6oNEU0J9kiGJ7MhbGJHbsLyUbhzOFDHakO0faSaKhcn88dzEaw/dC/RCXg+DPscXP+F7oIA2n&#10;bpmnQicixlmUDNwxWNMxbjFmAQ/XH8YnxijIJBdPiG/o14ENDPEL3HATlU2C8xbjEgLLPRPClxg3&#10;1XV+//BLsiSO9cQ6lHKMgf+4Dus7ozEWpqOT/ODQT198LeQvxinnL8Q3VG+EMI/90iCIPg0IY8l6&#10;DNaJVJmxP+NkPYtd8fHZwdGZ3pOafBQFq6iy4Tx5QKHvOI6heqAftjTXctiEd5wsdwkrUFz4RQPh&#10;Sm2HgsuLENMkEwfPvoMwn39mK7Q3Me/zgfjf2r0o+/4CLPy0ceFaenG7OUMzGVeuXAGxyUpWhqIx&#10;Gx8iLekeXP296RgokcAYn8wjMVnvLCsPmqQq9yOBrXzDlUsKo0DAxBXfVh03EKGRSsloC3LZcjmk&#10;pqYWEqS50IybvpOrc/phrHnNbJhcX6TIqiyNS05XmZmZhXVbiilWLo65sMvlx3WX3z9SL3FzYZFL&#10;Vwoj+wkvUfF7Uiq8XNqm8DfEwmppLPrycNuNiooy8UxG4ZibzqTTjMBDx3baaW+GfTBe6D8aFZss&#10;xtt9fsaJrrXxbDhtHDPB2zk8PFyyMho3UHqIvMirmJgig8gF4Aoq1YAYM3dStvBiY4xcicVOaHy2&#10;IIMYu3AvyCUlg5zcQlxr/EphMtTBSIW3Bm65PMPCwmj63amwI5cLY01/Of1xh896Z+xKdbzEyfiZ&#10;itvaTk6PhuqutTErLX9+j3C9E7PqWgqnXBnyu6yQSdksQB5ZCtHi+r6tuBXdFPWjYhER0Q0vf/o8&#10;zsWno36oZ6HhqtJi8KDNdPzVLLwYhPQMzX4IYaz1KzfIMNS4zD5oKqEy5PRrCCc/40YhLqsSZm2y&#10;4IyHGwn/6Ts5fw7D2PnrRSkyyNUlOX99Oa15bUjH/JUtpWNDcSwli6Hy5xmMktYnc+BmPbETf2Wz&#10;H+MT9Mj3gmO5BNkEP3P+Cu1H3PY4T8Ynhb2oZ+bAyzjFGA3pSip8aXEZys9Q2ob0aCieKZ4xZp7N&#10;eHQRxxQpcxq8TPVgIK/B2Rlf45Oogfjj3QZwSNiOv3xro3OM7/3jrabKs9Tp0IwLjQbzaHHMkRTj&#10;VDhdXupEFZWAJjcTKWSOmxk0icIUTl5B8PNwpQb9+GyEooA/BkaHXDoSXeDuCw9a07Qt+DqyPpmB&#10;zBxVodE2ZpL1CPCnEyY2wsRKpFMqOq6dkpaNAjsXOiHjS6yWzjZRBjbFwirUedrflZWdRzPBzoo7&#10;bm4LLKxamlXPTk9DNm/AoW6P5pjgHeQHNxMQfwlFZPyvDgV5tBE/Uw13f58iN38an0/RMW2OhdXe&#10;zRNlGhOnRKHJame0mDAbPVr3QY913DHZ48Oxi1E7wN0kSyVFq684IZ4AFlZqYde2z8CIZScLd9fb&#10;ZRxHRNupGNKhIQ00HowIi6Msq4fR5CZjxehPkfnGKHSrHwMvRfJPyKhJp8KBeROw9OBFpNFgPOtc&#10;Jl4aMhQdXq1FLKbKZ2LV5NzApnk/Y/LSLbhpXwE93+2DXq/XRqjvo3snZKS3ordtsbDeV5QWWTeP&#10;Yv6y43COqYO32z8D6y9wCEVoAyys9LWbcvUUVkwcj+33aJYmq4DYV6PQg2xUNI2y0nlRQX30q1Wn&#10;4czOzVi+9Bp6TB6MclY6n2xuFlazzGS4xXbA3kUPtekcXBvD9+3HoMws2Lt7wZk+PWkmRTHuPgtr&#10;VxxpNhzDXvHDxI6tcWTmTnzcKMr2GD5ltarC+U2/IqjR92hftxw8HWnJwjsannQM1KYc8Tic+XMG&#10;fly3H+2b6+/9sREpChLx97p9qNKmG+rVr0F2D3RwDysLb5dHd/orVZo7+5Zgwl5PfPx/i1FNtQYf&#10;fLEdNcpG4aXGJt/gZVoV6LOwftgdIY46OPkEI1SRLKz3RS9Q3Ubcwt+w4o+7aDagtmn1UcrUHrCw&#10;XvRBn8l/wmPzUqzYvBnbKlVE52pMoacAp8tDavw5XD2WjM4/jgPRhcDO2Q0B/tYfqvEJxDsXD2LF&#10;z8OwP7Md3raiuh5lYR2N9L0rMWfKdyhTcxVeK1v6kY+jsHbH6yf6TljLEfvrhynZtQPcvX1KFkUU&#10;WliXEnk/tl4mfm7w/glhYYU2Dee3auBX3Q5q2l2uDg5D2SDaeEuWV23H0Zfd6Y0Y/WMCXiXeDE8X&#10;Osj66FYKxYuizUzE+fynUMXeB6qcXFoqCSOjVm5wNsUOaAtIX5CbCl3ZaNK7mmxN+MPVLwcaR+sx&#10;SBZXZNtiYaWZfU0etdc/cSAjFR71nkaEEx1JLa6wFghnCyysyFchnZYiLtk9gyYaNVRqJwQFB8Pf&#10;6oR+NAuUdBlxW//Cpsy2eD3Gj0zcWc+ZnYVV2Fwj3tgiHD8U+1tLFYbwCAMlY7CZjoVVTZNzxMLq&#10;6lJIPf7okM0YZKaNo8tKxAn/ABz+8RecLZeAE2fi0XH8RnzcsgYdJbaN2Yx84l+Z/c5YNP5hDhrf&#10;noedtExiY2MM5KQkItXzBGYtv4HoOQmIvxGBfrNGoH3LKjbAA6JDWN034DptGAbuXgGnlHhEv/wV&#10;oiICHm7BMm21NVlqNsXCSgauUi/GYemGDHiW64iulWlTe57JVGGShLjdKZ2FtYAMD2ZkXMJJ4poa&#10;MeISfK/Ew75sW4xbPBDV/K3X5/Fy78k9f2Lr7gT837f9kbRmo1UHGWZnYTVJjbPhREzFwnpozy5s&#10;3hSHc3ezlMnC6hSAvv+bhC2HlmP+6iNY8m1LzNt4mvhkaFOZTZSfFmd+/RbTnumEWkEOSL5zF6l3&#10;EpCYkQuNKS27mVkXjl7VMOS76di9fCHWH9iMsV1zcObyWdxJV9hbRFIPGpxcuwIFZV/EyJHj8dtP&#10;n8Fxx1GcPptQaEVWMopCPG2JhVWXm4C1i1YhA8moS9wWaXdu4/btJKQSW2+BUhpr4RSisllY7Rx9&#10;ULV+Fyz77Q/s37CE9rZ8i5YhW7GeaC2s5/Jx+9xBbF/xB2I6DIDLvbu4eTcDd2/dQY6x1uFMIIw5&#10;WVjNsifDBDJbLAk5FtZF/7CwLv7+GLptrYtwMo9eyMJa8TlE7ZlMLKwh+OrVpxHg4SjrbzEhipGR&#10;nY5MTNs7gbc70QFMhFaikz4/ZpARMzI7XehXjESsGiQHV1bfQVDCLPTeOwv5mSnIddyDs/1mYfI7&#10;zyKQyscWnI4+Se0cPWhPEn1JaR0QWTMSpxMLkErmhZXvCnBr/Wk0eaU/Gj5dDbGe0egU0B53E68h&#10;Q1WeTj9Y7+uwKN1JsrDevqtIFtaC7BSkOuRjy/a12LJtFbKJWFKLaCQ75eOjj9ogVAFVXczCalfI&#10;wkpHPePp1BeilDGzxZ27PbHv2rlT9XCAmzedRqsShL9SsoqqLuZ7rs1DGhls23k8FTePv42F6nyo&#10;MnNRnmY4B//fDLwUYwWStH9YWJfNHoslJ3TEwjoDzWK9Cq1ym+Lk3hM/yDAVC6vH+W2YtFqFZsPC&#10;4a7A5Yf8lMMY8vEgdBk5m1hYfbF3ya/wfvcH+JBFVtvYleGJVitXoTnZp2AG09Nz+yOu7Efo2ej+&#10;QM98vYJpU047swDfDlXjzc/fQqNqWqxZGo+XOwch2q/0G6xMi1QqNQcENfXHrauncflsFLQul/E7&#10;jSveDPVT/AZiW2JhdQqsjj6DJ+KdATT8z7+FlQsPIcclCp3fbQQfBQwwuGbYAgtrfvoN7FsyFrP3&#10;PIcfpjRF2t9HcW63Bj07hElVbsv42XugSqN2WLbvVRr80ObPU8ex5ecdqD1yEOoGW2GAQVKbm4X1&#10;iR9k3Gdh/QRTZv6MkLvHoWnyE2Z3rQt3ZyYYog06Wer7RmFoerBAlQt7n2g0edEFey8koFEMGRNz&#10;c4WdOu8R/2fL+cOtCII0y9Toh7kUsrAOPI3+tAY4MZ3keLYP5r/ZAKE2xMLqTAaahH3h/gFlEBEY&#10;SAM6Muku2rT8UGrlXYU17oeP2w/AT+Pfxf/S7VC78yAMebEOQhQ8C/BQi06o3WMYjn86FCPfnYsU&#10;Oo7+8vvD8WKtalDwIY1C+PdZWK9h+kxmYQViG7fG+32UysLqABc3D/oj6BofhEQGQ+1I9kiIgEwx&#10;HwT/sLDenD4NA7p3BCLqo+v7ffBqtcCH1cXKV66BFdCobRecPf8lur4+CT7RldG+/0i0iLXOy/y+&#10;OtgcOdnq8ObRohY5/kRHXy4Agb4eZK/IOgoTs7DOIRhRT9XCxz9Mw6sm0JUsd4l1xDUuV7ZsWFqL&#10;n6VhYQ2+vAep5eoiIGEpplx9FkPfrIFAL8OfHHLWGPmFyZttpTbc8gZXuWfF1ZxGnQt1gT1cyYBS&#10;aV/OLANvHBZjNYRTOLVUXLzmDmdIBs5b2Bitj0PQm1hu/TBFXecT106+nSNcnYi4qZRzkiwDYxFj&#10;lfMXsAl1Tbgv/i8Z5FLlQevoAlc6nWQsfDndMw45HRuKUxz8THGg1ugK+YGcjDTIJIeN8xc2oYvL&#10;Qs6/OJiNCcP5MU4p6gK59IzCyERzBbQsQXXZiepySZxcfoyb/8Q65LQNPZPLm9PJp/qqc6L6WhTd&#10;qSgRzk+qncthZ38OLxVHlHSJbuXy40TkMLI/xytJHSgRqH8Cy+XPebu60kc4EYvp2O65LTuuRHl5&#10;j2+cY/4AHnwYV+AaXD6wA1fpa1NL62YRDZ5FeN5lHDl2E3neUWhQrwpyD/yMv9xfx0tByThzKv6B&#10;v18xaJnZJLdwYkZf99yJspPCzM+Yd4ALVQlO6PDFWNif8Ut1ElzxpAaE4jQsdS8nA+uY/6RkYGxS&#10;5WMpzOJ8BH2LMQmyif05viHZxOmb657rghQ2zk/wF9d1vudnwnNzYSsqXTGu4oaXq09FxS/pc9Yt&#10;Oyk9CX5iGSytWzmM7M9YWFcCVkF+S2Pk/IQ8BQz8y37cvvgFLsbI+E39Yuf8SuqEOJaocyyzWA+s&#10;H6YH+FcMMs6ePYvs7OzHhGShWVAlOsbGhS9UBAEjFxYPjnjgJy40IYzSf3kAxXIIRExKxyuFj+uN&#10;wM1iiUYqhaG0fswbwHXIFsshJSWlkMlUCSReJSkH7ofYMZ+SUp3QV0qxsCoBM/cd3P647kp9iCkB&#10;I/fb3E9z32BtjPyBnZOTQyb+/ZSgmgcYeBajXLly/45BBldIqa9j4SUhfpE/0IIVLxiz1GhXGGBI&#10;YWY/qYGJFcUo7AjEWOVkE3By5yGOIzyz9C/jkBrMyfkzPiXhN6QvpcvA+Epan42JY0hHxj6TqwNy&#10;OpfzNzb/4sQzJk9j4hQHi1QYOR1KhbWmn5xOpPxZJqmvelPgl8pPSFfqmbX1y5j4I8FKW00E1Sjp&#10;lwnSaESYnUN7FngKzDrYpAZLAhIuNP5TiuNBnJTjyi3nuAEqycnpVM6fsZurEzFWLzyok3KGdK2E&#10;esQY5DDyM6l6ZCiOlA7M4WdId/xM6rmcvznwcZqsVykc/Ezu5aMkjHL1QpCNf63p5HQlp/PSYpXL&#10;T0hXqW2Fy1H6LSEgf2J+nwSCNNqonpeDlLspUGmI+dMvCL6eboXWSW2nmGnvTXYm7t7LIANc9vD0&#10;94cvscg6GLvz0CqC2zgLK1lVyc/Jwt3UdNrw5wjvAD94uxMZog2UwX8srKat8MxwmpOejoysHNi5&#10;usOHpuvdnOm0l2mzKVVqSmVh1WrySXfEZpypgqOTB/yDfOFWwk2ppVKMTGRNQR5UWdmw8/CFu4nw&#10;/DfIIGU/EQRpZATmxNaFmPrdHBzOSMfzXb9C/77tEOXnafTpAJl6ajZvbd5dbFk0GyPmrEJWph9a&#10;9OiF/h+8gTK+dJRYST2bIQ3YOAurVpWKfasXYfTs5bie4I/Wfd/Dh12fQ3QgGRgzJLfVn/3HwmrS&#10;IiDT5ylXjuGPydOwbPN+uNZsiu4ffoJXmlaDt2IaozJZWJn1NPnKCSyYOQOz/jyNyOgX0Pfbd/FG&#10;/Vg4WbERMa5bp/fiz+WrEdbzB7Q2ES3sf4OMJ4QgTZdxCgPG/IpOo+dgTFUNfmjWASsb1Me7TSvC&#10;20ao0tNO/I5RczMxes5q1PK/ha9f6Yx1dWqhJ8lgM3TvNs3CqsWd3fMxbm4ienw9E42CzmDQsPU4&#10;XCcWIf6VYXXeKUNv0f9YWA1pp+TPtKnY8/tSXNGGYvif65CxeBoOrPod4RXLo0mEQgzLKZSFNS/5&#10;KnYtW4jt8Q2wZuuXuLT5d/w6dSnq1f4SUYYtH5S8nIobg21C3bmEbStnY/6BTAzuUdyIRYd74gcZ&#10;RRGkFa1C2wihcwzDj5Pmo1LZAGRk3kW0jna/2xDnB2u5wKUSvpz0GhpWCoWbnTcaxDjjHtHSye8A&#10;UV7Z2DYLax6OrdqAum07o4yfCpmIxZcjayA6NhJKZ6r/j4XVxG2BTFFnO2rgQPaAyOIOnAJd4aSz&#10;Q76abGYoxSmShVWDtIQbZOnzCF56ryfsUjMRWet1jH4+ECHWGmBQD6rJSqKZ7u1Ys8kOb7SqQizA&#10;pivHJ36QIRCkDYsg2nNeV9YmI27WVTw3PxKOZGhIk082RMhCW6HBJDI8k6eSY1ulteq8fDJ57URT&#10;91ac85Jp4Pae4XimJpB46DcM6TcOOxLLY0qEL1wclYdVRgQEV2+BN+ihVp2DC7sWY/IdDwwN9rYZ&#10;mnSWy7ZZWEkAT2DtpOFYQBfOZBY5vPkH+P6zHqhT1oXFU6z7j4XVtEWjc/BHveoB2E3LJV90Wwlt&#10;ThjqtfkYlUKZJ0QZTqksrLwT8tat0/jlvY6Y5e4It4AIvPjeMHxTJgTWmFTWaXJx5eAuxC2KQ/vx&#10;gxF1cwtumLAIlbXV34SCFTcpOYK0JlX9UJCTjtM79iEhmw160Qsi8QLk2FY1uXexZ2sc7mQRK2hx&#10;M7dgOB19eajVBfCt0BTDf52GfpUvYvma00jLzrcgitJnVZCbhpO7FqD7Vz+j/dBZeLFSOFmdtJ2B&#10;km2zsFL5UXUp1/4rLN2yD8d3L4HPmQM4cuYqMhVejf5jYS1929NPQZt1DXt23YZjWA8Mm0IfLm/V&#10;gcO1w/j71F3FzCwqk4WVTvdoaaweWgWd/m8ljh/ZjYmft8eReQtwIZMeWMFlxZ9HXNwf2NqoE6o7&#10;pCE+PhH37iYiNcc0jfqJn8mQJ0jT4uCyX7FgRNEsrDqNCtd2/4wvvpiL71ZuRWAFd5oVsUJtMZCl&#10;NvsKth1IRf0G1RFTIQztvnkZM2ZfpUFGAwR78YSn8p1WnY2//xiHvuPXofeYRejepKLJdkBbSnrb&#10;ZmGlWnLTCVVeiIC3lxvtQI9GK6csZKSmEk21Br4lNCttKZ1zPv+xsJpW25rce7iRGw2/2PpoXLsW&#10;tEFpOPjjERzddQsv1w2BIua1lMjCyj1tjj2807wQWD4cdnSyJNQ7BM8TEd7N1Fw842NpI24a5CSl&#10;I2nlcdzBcbRbrIY6NxvuGxOQ9cX/YXDLmFJXnCd+kCFPkOaIZt36IxQTkfzPgnNMy654nG1Vi6wL&#10;m7EhsSI6NmhJnA60bEJW4FwUZg9Ck3YeY76eji7fDycWVg/s3boV3i+2IHpu2xhgcE2/d2wReg2b&#10;h+aDJhBjYQGunD+NwKjKCPXlY6ylbgsWScC2WVhdUalLdUzbeAQVKoYhz+MyltO+jG4xZeCrQOZh&#10;/QL9j4VVXxulv7Z39YGXby4upJ/FsXORyD++HYk+KlRroJABBomoSBZWMk3lHR0C3+eC8duyDWjo&#10;UhmnL5zD3pCG6Bph6QEG1wNiVq7VBJ/v24dPefyTdAYHNy9Dcr0v0K16SOkrCqXwxA8yAF+8OmQB&#10;XiYz3vm098KZ9mUIWyqKx8IKxP08GaqaHXF72ybMd66Bp0d1QXl/d0XNDhSysA4hFtbvPsLENGZh&#10;fRez2zRAiA2xsF48fBQhQUGIm/wt/d2v/+9MXI73GleApzUWM41ogrbNwkpLJa36od81YpH9ZilG&#10;pdvjzU9/QNNqZeGu8EHefyysRlRWA1EcfcoTm20TTJ8+C73bTwECaqN9rw/RuZYVadRFeJXJwkom&#10;50MroHmb9rg+5kt0aqdFRMWa+GjYj4i20sZPezLm5+rtDVfSn0NWAIIDo+Dg501m003TqP8V3CXm&#10;MSuugyr7Lv4aOwJZr32G15+JQfKujbgTXfsB2+rndVS47voUakXS5sP865jU8huUnzIOLaqHwa2I&#10;fQJyprcFi3FyFty4HUk9E7Uv2VtmYc0lFtb/Z+86AKMouvCXeuk9hBCadAhVei8KqCAIQgQF6QgC&#10;AoqA0sSCFCsCoYj8ohRRijQBpUjvJZTQCYSEEtL75XL3v3dh8Th2L+3udk8ZDbc7O+V7b8rOTnmf&#10;G7Gw2gujKcnQph+wDGwW2hhPfjIYhzedi2WfSpWDlD+jYfmKK0MO8Q1odPZkdtex2Ias2Koe4zHG&#10;JFU+5tAo49faE/OmI7HIFnGtrSg6NhWnIHKZi4XVWNdC3lJlIeUvxDP3L+fHjtunsWPsAh7DZ4JV&#10;SbE4huEMr7WaHKJ0INJG+kBjSoTCOKn8pPyFtBl7oTDSSQk1kVzaOTpDVYQXp1h7N4WxoPi0hCsn&#10;R0OHBVQoCCxT6RYWo6BLc/1ynWIMho7v9SysiYmJurS0NMNnNnct1fFwpS86eU0u7bjdi+tJRGRG&#10;x7JCGjdDKbU4C2t3GlS4Zd7CwWPXERDaCJWCPPKtNFxhxLhLWBaxCsOFwv6FaVyWLkiWQayzZRnY&#10;Xwyr0mRgPGLOUDYxGcX8xNKxhp8hVsP82J8dYzXGK9QxY3/D+Ja+lsJtKl8l4BYwiNUdlkmq3rNc&#10;Ys9MyVvUZ4xNwFnYNKxVJ6Qwsr+gRzEsYn6FlbEw4RmPsTPEbozH+N44blHuDfMTi8/PxfIV8xOL&#10;Xxw/zlsoL8N0+D2gZ2Hdtm2b7urVq1ar/IYgzHXNAwkxHg1u0Cy8Ep1UpWC8zJ6ZlZX1RJlIxZFL&#10;Pik8PLjjCsZMssadqlQcuWRgffNgj3EZun+DDFyPWC5maTTubJRQDlK653IQ8BqXi6k4huVn6Wsp&#10;/Qn1nXEaOqnwhmHMfW0qT9avsW45f1NxzI1PKj/WHbc/1iUzCBs7JWDk/o3Jvxif8YesJfBxeXGe&#10;Qv0y1IlUWzEVxzC+Oa7FZGYm4nr16j1lYTWHgouSBlcYsZkMbmDGHVRR0rdGHFMdFTcGrnjGTiqO&#10;cTgl30s1arkwS+k0P5xS8awphxQGrj9i7YDrlFTdshZuU3oV62wZlxy4pbBI6YnlYp0L8kmFM5e/&#10;VBlL1QnO19oYTckqpl9Bd/zMnM6UTjgfseeWwmIsl1jeHIZ1wO+5pxs/H2mMWVjVyKajeI70BehE&#10;yjFzPXmUk6kLLjDjkbEQnjsAbphKcTx7xCN54wZlCic/Y/mM48glk9CpCg1SwCHlz88Zu9wvOgEn&#10;/3JDFqszUgNZw7hyXuenY6m6xWVlXF7WlMNU+UvJJOVvKdycHzux/oJ1J+AxzJ/l4mdicQzDmeua&#10;8+MPLbGyZHxSOKyJkWUV9GIoN/vxnxhGsfCGcYtybSo/U+mxHsU+Zk3FMdczxszviKeDDL1G/3ss&#10;rCoPP/j5uOutmpp3zG2uKiqWjg7q9BTc17OwOsM30A8ero7F3sAqlpPl/GydhfWhZnQapMSnwsnD&#10;gzZ3OSnqJJVU2ely1UhLTEJyeiYcXT3g7eMNF4Wxhj7CTtaF09PTkJaeRcat6D97Fdw9PeBJG7aV&#10;1l71m8lp35q9syvcnB0eiSDXhd7wYEYqEuOToXF0gpevPzzcyHIHscamE/Npeg59qJFxRTKGDq9A&#10;Yo51fHxpy3q46YMyOwvpqWq4+Xnnu4/PkrgsyVb7dJBBJZfHwvo6Trb9CFNf9MW3r3XFyUV7MbJZ&#10;GajyOSViyYI3a9raLJwkFtaFHy3BKdroW+X5ARj13mA0LOOrP7Zr1rwslJg2Ox47V4TjIyJIS0mu&#10;gr6TRuCtVxvCz4ZsfcDGWVjzipYGSonnsOD9X1B7UH+0aloVHvK/W0zXOhoUxV4+hrXzF2H9X0fg&#10;1rA9Bg1/By81rqxIi7E5CZexdtUabNp3CSrnHGR510Dn7m/g9eeqEleIcpxOm4PoU1ux8XQ8yjXq&#10;iq71zGNboegS6pCZEIO9KxZj0fy1iCtVBq8MnIA3e7eCXdQ5rP32S+xOoFmINA3cHcug37efoFUZ&#10;PrxpfadVJ+HC3h347Zco9PtuAsxEeloEQSzLVvt0kEE2Xk8uGYMllafhxMgu8HFzwnvvNsLIszEY&#10;2iiEBhlK7z0LVqd0yScx7MN56DfrB8xpEIBNEzrhi43PYmH/Vggii5+24FLOrcaUBbfw6f/Wo7b9&#10;IbTv8Q2ebToP7SqRzX+lfd5JKTQ3Dic370O1rm+iYaO6dDZdC49SFWyHRZbk0mqycWjVZPx+OBXB&#10;r78uJami/HNTr2LZimW44lYZ3279EFuWh2PDlvWoWO091PFTXjeYevcKzqc5oUynIejfMIAIq5wQ&#10;GBSksKlnMjwYfxkr1m7Erzf8MP7ZrvKXuS4T0ecPYPOvBxG2ZjNqxx7A8tmz8FfDmmh47xKiTt3F&#10;a199jSoqWhZyckUJP5n6Pl0u4m6cxOZlH2B/Yi+8KafmiK02KcZyulFe67KysnVZFxD+1XV8vq01&#10;PFwcaQpNh/T4BDi40IkDnlP7l7gctQpjJoSjS7Oa8PJwQuPW9fHFPTp5YENMrA4l2yJ8TRiqh7gh&#10;N6U0KqpyiAeA1+epkGxkkKFLvYdLmvqo6x5MS1UO8C9Zmjo6IhuzFaI66hxjjyzH7OOhKB2QAl+a&#10;RbKFVpJw7STi/cujXNVOCHBxQ4/e75ABIl/4e8k1VW66Y0m+ex9+SIOXvwvVE3f4BJZAoJ872YtU&#10;jtNqErFnyQqknr2Kxi37wFmjgJpAe9ayNMQQ7OmIMrSc6pzpixKV7Mj0fQqxT2sQ5dgcL7g5w5FO&#10;rwSWLg1fWazI0WxL/HXs3fUXVt97BT2qEE+WnMVKHw2W1M1/fpCRcesodmIAJpYRWFgTsH/eJbT6&#10;oTSt9VNlSM2Ak7ur3mCS/j1GnWx6ahZU7sRPQksp7MeWQXPVWcimiUxek+QNL0pzzkH10bc3YSWi&#10;tMzYI5j7xSn0mDIW3irbqQKeIaFoSF/+h5Z/hGEzfsKtymMwi2z9OylP3ZLFnx53GzEOe7FpYQTK&#10;J9zCnfuhmLT8Y/TsUA3Emq1wx1+uJzFrxi/oM2YiXPbug7uKNu4pHHUePPpiPbQJ4TPDsYysw+aG&#10;NEG/0e/i/Z5NoBzeUEGRWYg7cw8n5y1HdLnt+In6HNfy7TBm3Dh0fjaE+hchnHy/OtozcmPfWvzu&#10;4IGQkZNQWaOFOlcBm9JpQFa23DNoEHQUA1qHoryfL7S+fTCvkguiL5/F3jubcXr4MfjfiIFLzQGY&#10;v2Y0qnlbd+imy07E2YPbsPWPSMyd+SHiN22TdZChyc5AfLzldGNd7crXJqRz5mPYlQPhzebEqbvM&#10;ubkPXzmHonVNf6RdO4RPhkzD0QdZyNX3pPT8wVEMbzwJh6/HI+dh75qbfhe7lo3HB0sOID7tyXPd&#10;0plb9wl3DEnRBzD9pWGI6j4NQztUh5fCOScMNaSjrxTux6o9Nxg//zAb7a59jT/PRyODOjhbcQ6e&#10;tTH18x8RsW0d9kUewrd9UnDx6nncScpSvgi6VGyd/SFc2vVHtQpVyCJujn7zZxZZU1T+hBg11qBW&#10;GPL5epyPuoDV3SrD/cg2nLurTL2X69kDU3ftw+87j2P3+iVoGeiPfdvOI1EhI7qsu8fx4/pbcMwg&#10;zqbKZC8iOZE2qqYjizaAyul0tM8h6vxpHIpsgGmLN+KT8e+gcdpubDmYgprN3sTm3//Ehf2b8NuW&#10;mejkvwV/nI6zMtwc3Ll4GH+vXYsaw2ehZE4GHiRnIz0pjTiv5ClcO0cf1LKgbv7zgwwn2hnvdiON&#10;GkgGMlJjsGLS+6g1fhLq+WkQrwlA6+Y+NPTI+3TIVcdh86I1OEqDilSaEdBP01MVTUtIg0/ZcsjQ&#10;5h0Bs3KtLVh29DX04PwmtOg8HHGDZmH52M4o6UnGmgoWWxGh0mPP4PD5u1AFhqBW01cxvJs7/rxA&#10;bIFZsk42Fko3drR5xMvXh6Zr6ZSAzgMVm5fHCTLL/MAWZMi+i33XnLDxmw/RtU1zvPvjEgzv1x1z&#10;1/2NexnKLgOdOg26Mt7wqBACD3sPPNOsPN0741pMSqHKzzqB6YPH0Q2eNIPqqbKDs18ISvnZwSM3&#10;BtkKUXPK7ctQP9iCdT+MReu2fTF1/PuY8v40fPVLBM3oyue0Oel4kKTFA//+6NamPhp06IhW/dph&#10;2+Kz0NDSnpe3D4EjS5T+JeBdPxh/3022LtjcbMQlxOH3Xdcwd+jzeK7H65jy8yKMHfQm/ozKsC6W&#10;h7nZ0SjAyYK6sZ25cgup37lSZ8zpPwjTZyQj+P4p5DT7Div7N6VpYEdUr+WL7KMbkVf0OpxfMxeJ&#10;bXtg4o15iLl+E5nlaM2PBik+ZaugTro/cq+SRTZ5BqP5akebdAbjwsbDq+skvN2pGn2B3qGvjgCU&#10;pHVex4dn6vNNROYACae+x/D3SuC7dQNR0+8+9m5xwHMzQ/RlJTO0AmefcGI+Rk12xMBP+qFdbQ02&#10;/O8aOvR6FeV95dnhXmDgHNClEqYvX4MpmlxaKkzBhnHhcOnaDW1a14M/HSVWsvMuVx2B967g3q6D&#10;uFq1Ps7uvAT7zADUqeirPNg0Y/T3ivnYE2WHLiNGoWLyQURez0JAnZrwlWmforGSAp8Nw7QlXfGB&#10;1hHq+yew9sBNOJdqgjfaVpCV5t3OQQVnL6KTyI1AxM0XUCrlLM5d2wHVc0NxdPEkLDnaGeEr2iPx&#10;5Bmc+yMF/ReGGItm2Xtazglt2Rtbzr1Cy14a3KNZlx3f/436n05AoyA5WFhBJ8WuYs/iTy2mG2X3&#10;DJYt7oep+6LrR+vw8hMsrLT7mIxG5Wbz5kiaDqZZQG1gU5RIiMafu4/CvtY9dGqWBRc6Y+3MRll0&#10;ZFiG9nBoaEqfZziUsG5qqL64c0dw0VWFOyunovvKvCfPDluMJaPaIdBGTpeU7TQVk493wage3yMx&#10;HWg1eDYGNHsG7jbCwMpaL9X2fYzu/hZmju+IcQlAwwFT8XH7RijpYQtN0R7u7h4Pq5UKfsGe8Awi&#10;9kYakCutvj8E+ehHVbIh3uwVi6++novnGl1D2WavYtTY3qgdoJC39iOkdGEXgBd698IFOgUxuGMT&#10;uq+BnoNGoe/QenqmTMOgcl3bO7qQfQn6IwDqTE8E+PvD2dtT9tN49i7+qNukA3qfmoWwVvWI8jQE&#10;dV4chXmDusD1tgoRZ0ejdZ3J8CtfA70/+BKdKln7xc4Gqpzh7c31LhcZ3gEIDPGAvy9t6pVpXcE1&#10;sCpa9HzdYrp5ysIq2Uq1uHJwIxbPmoCkBuMwbHBv1KKRprPmOqa3mYxGi75Bg5wdWJ/VBj0rpGHH&#10;ym8w45Qn3hv2Fno0rJCvURopa4yCtTgxK3jChlKxZ5JiWPABy8AW74zxCNYEjf0ZipTchYGpzshA&#10;jgNvsi3+y00KK/uzE7Pox/5COfF1UVwOcdPk0LStygwsrKbKgbFZSoaiyG0YRwq3EEZMx/nFEeJK&#10;/epyc6CmPTzMGupcDCNMYtg4T6l6w+H5T6osRPHSEmcO8//YOcCJeDIK8w5iHJxfYaw9SmEXxWYG&#10;TymdSPlzlgXFyBvcNbQZn+bc9EygAlxmPlVnq2l9QAWXAlCfSmGRwsH+3O+J9X0ChqL8SuXHaTFG&#10;sfyksEvlX1jdSKUj+DNmV1fXfwd3CTckMSIdNmkqZm5ZUEJxf8+sWYb0pt3wbAhZDiwk37UUNi4Y&#10;7kilKo2Yf3HlKGp8U5Wb0xTDyn4cTylOSob8GjW/LJQkh5g+i/tCFkvTnH5SujeVR1HimErP3M+E&#10;OiFW982dlyXSs7Z+pfJTih6l+ispfFLhzVFWUrritKWeSfmbA09+aXAfqqd6J7ZPHbNl2rJbvXo1&#10;UlNTbeKllp+euVJwwWTQ17qtOmYn5BdcZmbmEyLIWemfAGPCg/EzE6QYk6yJaIp6xOXA+mYZbO2l&#10;xx8HXAaM35acMFMhDFKViF3pGPkDjNsefzyKvZus3YeI5cfly+1L7ANXLLwl6wG3bcbBelOSY5r3&#10;+vXr/ztmMrgzEiPdYqWLkSwpoSAYM1cMY8cVlJ+JOWtXXjEMhn5Kw2OIraDXUjKwvy3MVrCcUlil&#10;/DmOJb+4OP2COFMYTD0rSNqWDsN1ozADCQ4rvNwtjY3TZ/1xnvxbUFeUOAVNuzDhTJW9qWeFyaOg&#10;YQX9cVsydmJlaiq8cfx/yz3LLFXX+B2srKGPrFqnjZ5khIH/7Oglb+9Aa5oy4ZFa4hGr1DJB1Gcr&#10;NYgzhZOf8eBKrNHKIYvQOITOQcAg5c/PTb28hfjW/JUasEr5WxObqbyEemKse44jpWNT5WIqL3M+&#10;E7CJDRqk8En5mxOXYVqcH7czMYxSLwWWi5+JxTFM21zXnB87sfJn/FI4TD0zFzbDdAS9GPsxPjGM&#10;YuEN4xblmtPkP7H8TKVnLV1JfTDzjNTTQYa+hMhaXWo8Ll+8gKjoJPhXroW61crRyRF56N5NVZri&#10;POPNUNmZaURnTyNPstvvSoyOjoXcS1Kc/Isfl6YF1dlIy8ymjonsB9CmImbRtH/YWRU/fWumQIbd&#10;sjOhow2sjg4sgzXzLkZeZN1WnZWp3zzJ38g6HW3ucnOlqVr5BuUFlUZLmz6zsrKhzqGpZScXPXus&#10;I31MKNNRXc9R6/HmkP0dJxdqr2RNWEl1XZerIV2yPskYHtULO2I8dVFRXVAgqSQbIuSlF2aKdVJA&#10;Y+MNyLycrCZT7A7UB7gQS6yTnHWRBpc56kzCRFsn6CNbRab3nZ3o/WeGxqHUFmYG0QqeRK46CvN7&#10;NsX4P2IR8owb5ndtie+P3YFaqUYvCi6aQUiis795EF+PaokmDWqi59jvcOpOClktLfh0qkFislxq&#10;c5Px9+ov0bJZE9Sq2QkfLtiMWDLxbovFpNWkY9e8yfjfnydwN/3JZTNZFFyATHXqaKyaMQkjBvTH&#10;gAED0LPnVGw+fgsZSheBWFhvRuzC+OG9EBraEQPeDceRq/cVW3e0ZPjv5I4leCusPUI79MKEpX/h&#10;VqJGQSbcdUi4cgBLZr6PN/sNwIDXO2DM1I+xOzK+ALXIykGo7O9ePIqVs6dg6w35LbzqctIQHbEF&#10;00d0R82aLfDSKzOw8+xdGeuiDhkJt/Hn9zPQPTQUbV94BYv/iDDb++/pIING4MfmDcF3VWZixbge&#10;qFuvPSZ92BwbTkfrv9as3Bwslp1OG4O5nUcioclX2HX0AHpE/IJPfyPSqHSFmBAsgOTJJ5fjvS/j&#10;MHvFnzh9cBbSl7yP9cduIp2/pGzJ0VdV9L6f8MVv23D1vhItTkorM5eInVYf8kbj7m/jw2kfYdbs&#10;AWhWIxAqhfck2qRLWLlqP3JK98Cfe+ch1DUKK1dvwm21EgfZubi2fQm+33ocVYcvwc45LeBwdhXW&#10;bL5ARzKV4siQVOReZBKXUJfhKOA4owAAQABJREFU4/HRjHCMHjwEdYgDSlmOXqD3r2HP+gVYsCeS&#10;ZlzkR5cccwZbfpmF81Xfw+GTGzA6zAWzJy7GTZkYKXTZ8TiydyU++j0CU/YcxuwJYfiVjHPtuWMe&#10;QP/55RKzsbDSjACbH1fqzL2aeFhWafpgUeNKyEzRod2ylWjvH4wAhVtqNOwS1A6VMGlhZ7SoXhLu&#10;jgF4vrIKMfTCtq0hhhY5MYcxZ84FVC9VmcxFk3ErG5pNSqUOWxPqAw+iyHZwdEVQUAn4ebhB6SSy&#10;ucQRgRwv+LuVgp+vL8qQdWm7nESaIqa3DpnuVpTTPMCx0zqU8ayDTrX94KbtjpHj3eDrF6Cc9W2i&#10;VH9wkYYYMWSUzZ3W3d18EVCiJHyJqkBJTpv5AOf//hurfslE1+41oRPZbG9dvFo4uJZG3ZYT0Kxx&#10;R4T4ZaJilWqoovsbmTJ1ZBkJdxBz5wZ8wiagmhfRZNRoj2VzOyMg0DzDA/33B28oUboT2xwkYDb1&#10;TAgj9SuwsNZ+xMKamMfCWuMfFlYNzcc/GgCTgZz0lHQyW/uPnzYnC+m01yElhfY7kMllJb4z+AtI&#10;h4Xo+VILtGnVEs1bTcaey9TJKhGsRGEFPfsSejQlQ2eOOsQe/QUzboDonNnKoPLrryCSNicOa97+&#10;HBVf64TerzWBF1lbtZ25JB3irp2H/dFwLPp2Bnr1fBk135qJHZfvkGExZTvHgGpoHJBMzKZj0bFW&#10;N3yx9R7saj2P0h7KrDvOiMMmmr7u1KIpmrdsgw9nLcCVuKx/+iGZ1a3LTsGN3Ays3LoXs0YOwoBX&#10;m2D01Bk4fUc5R+912mzcOrIfuxdtRtj8iWhb3ZdmXuR29mQltxyadnoFtf20SLh1EYe2bcFtr8Yo&#10;IRuzAJ1mvB2FYxNeRf0GzdG66+t4e9lBpJtpXED7iPJ2rfIuVMM/3hXKzwz95LzmM8lS+Rer2nDv&#10;WEwW1ug/wjF5/ip8+95oLN1/HWlqmYak+SqiEeZvPo7LN6KwfuIVfLLrFO4rmDVWTBytJgs3jq7E&#10;S2/NxqvTfkTHaiFwsZlBhg5X13+JhZXbES9OFbhkpCE1JQnpWTnELvtoGCsmtkL8dPCp1Q8zl+7E&#10;H2s3IfLIWgxL/Rs3z19BUray8afdOoVdsRko1f89hG+ai8FkrTv55GZcSlDi8ChvVrR52FD8dug8&#10;Lhxcico6d2z79QIyFaJmnb07WocNwi/7NmHniZNYt/hz+HtpsO3kbcXMLKbFXsSu/b/jr47D0dZf&#10;i8S4ZGSkpyJTAcurOqKqiL9xDL+Ez8S6i774LDwMAXK2co8yePb1cJyOuoIDiyai5YGl2Hk11SyI&#10;HE0dWeJnxZklMAvCh4nwAEPq6KOUXYmC5J/Hwhqfx8JKXw+/6llYl+pZWKMfSLOw9hZYWOlDqESr&#10;vpjzkheSDiVicmQCMuuXI/ZEZXEi2GkzYa+ri8pExOVMuqzRZghcPiGStCwyW0yURgpfUtcXpS5X&#10;jfOb5uD1ST9j8Fe/YUCbaqRn80zpFaSuFD9MBq7+dhU4tApDfv0G2pxMmgH4AVsGfYFvRr6CGsHW&#10;5lEorETEu0Cnknx9vMjMNVmltS+NOuU9EE0Dvyw6sQEFl0XG3atIL+WNSsRr0bReCMqmHMQPR+7i&#10;xNUHqO1fqrCKsGx46nfTtX7wDiqJ0iU84KGrhPLBtEFYE41kGhO5KaBrsbNzgsrNm04VuVPvQYPP&#10;0tXgm5ICdWQScjpTVbCshgqQugZp0XG4sWgnIrETjb/N1Z/W8awUgehJ8/BRpwoFSMMyQXRaNe5d&#10;2o7Fn43H/tThWPDTSFSiGTUeP8oyr0Z4tCoNnBtUg5+9M5zLlEb5F0rgWOQD9K1O6yfFdBbpoXmU&#10;lpaug7uH0+NHrmiTZWZaJpzd3WhWgmZQigneHNHNwcLq6u2HrDuHMDPcCSO/rAo/BRKOuZaqi3re&#10;b2DX2da0hloaR1YtQuX2X8Db3TYGGFzWSWdWIGz8EnSashgdq3og/g5tzg0oo18TpnGTDTh3tF/2&#10;E1qSNUs7elFcXvcp9ru3x4vNW6CiP1NNKd1pcGbeBHyoa4UpA3ugtvYkfrjuh15htBav8L09zh7+&#10;cIu/jJSLVxBL7LdndidAlxCASqUUyMLq5INQTztEHo/EvuPX0dTpDC6laRBQuzr8FTDA4Fqam3oN&#10;yxfMxg1UwdujhiLzwBbc8MhA3TavKWCAwQgdEdSQlpnOncP71Ddk3o/E4R2/IKHh++hTpyQHkM2l&#10;xVzAlvD52BLdAZ8vIOK2hJuISfNEYHAAXGR4KaqIpC04sBJyVm/AmfYDgIhzOPdXMjr2Ns/g2+xd&#10;M59Ff3BmJboO+An303MM1hCJoTQ5ApNeeR8n7tOGIYVM+wF5LKzLv5iKT1dspiOeHeHNrJKEXKuh&#10;aexHLKzZj1hYTxEL6/lL95CZnaXfg6FJPYs5Hx9B2Cc9UYLOituRQS/FOdpE9gVNg638aAiaPNsU&#10;Y652x/hXGiHAQyG9VgEUdn7vbrIV4Iw1k4eiQ+vWaN26DZYcvIJ0IryyFefk7g5Pb294uHrD1z0Q&#10;AbSZz53slfCgW/nOCS0+mI5eN7Zh8ovNaV35HTQM642O9AXkIW6kVjEi+VZvjbC2KsT+/ibV/5aY&#10;cToNz3QPQ4MQJQ7uXPHskDfRuJoWS3q1ReseX0HtXhZhXapDKa3V0S8Uvbv1hlvUQXRq1Ag9FtxC&#10;xWf7Ysiz8r7ADSucPVmbdKW25uXJ7Y02pnoGws/Hm0yWm/21Z5it6WtdFhJv3cCZDRdw58Z69H+x&#10;Fe2P64Jh78xHdLbpqJZ66uhRCo2e74rXah9Dl8YN0ffzlVAN/Rjty5hnk4gkCysvTxTWuhht3UXk&#10;3uXo1G8yHlT9EBfXDkEwvcS4+9RqMrBpWk2MWFINq0+vQdNgDxRmKV3KuiQrnpdLzG9WvOAsrNVO&#10;T8S74c5oWvsgEht8i68H50+fLmWNUdiEK7VMxc+lnhWoEtKSQwatn7MhLiGvAsUTCcR1RGxJTUhX&#10;DGeR6pVI3ubyksIjJRvnW+wyMBf4h+lI1SXLyaDVG4kCGRFyJoN1RR0fSeE2pWNTcQqi1twcYmGl&#10;PVMOtOfM2bloLxtT5S+lc1NtQho3GUgig1xaMjxXWBZWzo+xiFli5HYp4DTMm+PwX2H6fa1GTRhz&#10;YU/05U5kvKmwjnGI5SflXxSMhcVkHF4MixQO9mcn1vcZp1uYe6n8hDT4uVieYtiFOMa/euZaqm+5&#10;9gVjqDWOb3zPmEwSpBUG3KPEM85gUKPFaNRPiykb6+H01n4IpiNNdjT4uL7tU7ywIAOtEhMw4Ldv&#10;0TiocMfeTA0yuCH9W1hYuRNl3YtVGNazlP+jMrDihRROwV8Mq5ifFSE/kZWA1fiB4C+FV8rfOB1r&#10;3AtYjfPKr8OTWwYp3MZyGN6zTGIvJcMw1roW9GuYH8tkCp+1dM7Y+E8sP/YTwy7IIRZHeGbOXykM&#10;nD/rkZ0UFil/c+IT0pKqp6bK2hL4pHAI+pLKU8pfkM8cv2LYuHzd3NykCdJMKVAaFE9b2yH32gqU&#10;a5mKo5EDEexNR/Ri96BL67cwcddfiJn6EcrO+g5NAt0Ldbbe1CBj1apVdHw05YkKycqVqsjSMljn&#10;iVTF4EGGSqXSm5wV66xYHmtUmoJoQUoGHr1y/SGGX5MdbkHysEYYMZ3qbe7TdCubIjb+GhQLbw2c&#10;pvIQw8T1iMtByTKI4WY5ue7zM/4zdFJ1zjCMnNeMT8BojENKVuNwlr6X0q2l8y1o+twH8mlCnp02&#10;/nhUig4ZI/dz2dnZepwFla2o4fKTm8uU27qh4zhCWRv6W+JaDJ+npycaNmxobtsueUJm0RTaI6dL&#10;wk/v9EHFD9ahios9zqbkwC8+Gdl+rrTMQXwHj/chj6IV5qJPnz4WWC4pDILCh+VKavzy4lS4sIwr&#10;S+FTt04MsYolyMAdrS04qYYoJZsgE8vHYWzVCeWjVBmk9JtfuVijPKSwWSPvwuRRWF0VNnxhsIiF&#10;LUp+rHvuH4X6K5auOf1MlTXj4Je4obM2Ps7bFMai6NhQnuJcc948OWCR0yWPAcu8hc2RXjh5pAd+&#10;n6ZDVmoGHI/sweRfD2Jwo9IKMqSkHBZWscEH61SsUj+mayvfcAUS2wtjCic/Y/m4AirBMR5upMad&#10;heDPz4wdY7fWF4Jx3mL3UgNWKX+xNOTwy0/HYvXEVBxrycDlL4aN85fCJ+VvKcxCfsb1mvOTehGy&#10;XELdthQuw3Q5L3ZibYzxi2EX4pt6JoQx1y/jNMYo+Inh4LDG4YuLhfPjP7H8TKWdnx5NxS3uM8Zr&#10;ORZWtm8jzNy41cL/Dh0mpdOhIsdEfN9tOip+PQPtq5Ykew3KeNHQ5Ox/goWVT/5kpmXorXw6u7rb&#10;DIOpIW5HYlF0ccljj9VqspFJhqy0XLlo34+9yoNsCDBzrlLqlalmarssrDnEvMn2VXJ1NGVMDKwq&#10;G2Er5k2K2dlqsAVfPvbGmxW5Ljkoph8yrC82wMJKtoLUxCSalaOhjbTOxNzpIi+TqKH6Hl7zZkZm&#10;Dc5UU/+gX+IgFlYzsYuKZFdALz65qNEvJ5PhaHI0gLB3ov0LtLwpc9dlCbZaYShQQOUULJgdNVyf&#10;BrThU398xB5eXt7wpqNE7u4l4F/GAyVLkBEXeqaUd8F/goWVGtvVfaswqmUzNKhZA5O+XY+7KWSm&#10;WF/JC1ausoQibpKL+1ZiJOOuVRP9P1iIM3dTaaCkxa1di/D2sCHoP4BYIF+th8k/7kNihm0Y6bZV&#10;Flat+h52LZuBl55rgdCOQzBvPZPsKdFqpnFtzcGV3b9jztih6Nd/AHp36I3pHy9HpCItftJnj9JZ&#10;WKn9Pbh2DIvfG4yOxNzZa+gE7D55k9qlsd5lvNeRVc3bZzF/+kiE1myI514chf/9FUEcITKDJMOI&#10;tyJ24KP+ffR9V9++I/DuBysQlSWjrjhrC7HVPlouEZveEfMriBpcK76Bs+sfhuSpo0eRXPHG93OF&#10;B0V6wYlhEvN7lGV+F9RYBBbWE+O6wsfNSc/COpJYWPvXD6blnMIfy8ovSzme61JOou+4r9Bnzs+Y&#10;VVuLT9v1wur6tTGkZRV4FvEonzXk0CUfRd8xX6LfnB/xZYMAbJrQCZ+uDcXC/o1wcfsi+LaYjuFE&#10;+uZulwM772fgobKB8jJgYa037EVrqNFsedw9sBwzd7th9HcbUCNjPYZP2I7QUsFo36K0FdZeiyGG&#10;NhnXjhwjUreSGD6xP4KI/8bJJ5CO2D/qAouRuLmjPmRh3XZFz8I62WcLwmlz+xqPYLz7Zh1F6FmX&#10;GY0fV6/CWc/qmLd3Oq4t+w67Vy6Hb/kP0DBQGdY8clJicWzrb/gjsg7+OjYTKQd/w5LZExFSfQM6&#10;lZfPPoouOw1R1+7gQGILfPHdS3AjM+fObh4IktVMqiFbbQImv26+Ou0orJuIvah5PUcpjvHxjmMx&#10;nFJ7GAqC/b/CwqpzCMb8hb+gRvXSNFWXglA7V+JYITK3gihJxjA5ahXGTAhHl2Y14UUWZBu3ro8v&#10;7tkhOzcJV7fnokwDDziSRWvXUs8gJNBXcdO1T6rOtllYs5PvQlu1JjzIUmyAe3kydhQJtb1GT0Gu&#10;xNf1I/1nJiMmKwhpKh+4k7E9d28flAgKpGvl9HGPsNoAC6vO3hs9e49CmJMHSgSokOZI+sy10xNH&#10;PpJD5gutnRvK1mmJ8S3ro3pJP8SWrY4GpTfq+z05oWmy05GqjoFj/Ypwo3esytMPpUMC6Fo+VJZk&#10;q9VzlxgfE5JPVNM5Sw0meINbYTfECDkJLKwTH7GwJuSxsP7wDwurkzudhKHFMv1yGa39p6dmQUWm&#10;0R14yYcSYhbWTFqXzKWZehWdC3Y206kZAaM5fu09S6NBA+Du4Z8wethn2BdTBz9WDISLk8yLgPkI&#10;5xxUH31700weLfdkxh7B3C9OoceUsfBS38dBWgM+NH4W9lWKRsTVeLy9cA+GPk+DEQXPZvzDwjoK&#10;TVxPIdLGWFjLtnwdbgvfQ/8dS2F/PxahYZ+iQvlAxViilKpOWSnxuJd1FMt3R2P73qXIve2Cdm+N&#10;xbiJnRHiprw2kMfC+i0W/PwVHGgau8nL/fHuuPHw93bN64ekBLWSv72LD8pV8kFK1FEsmfglFq2K&#10;Qcd33kXFAGXMYrAaVF6BCG3aEaH0gZpJprsPHd+B1cle+DbQzUpaEs8mKz0Z8ae24c7WFIw4WwY3&#10;YlNQq98k/DLmJXjLsCnjcbbaKXgm9i/cEodeJF8Zx05Fwmv+SLycXFwW1p3hmLH0Nyya9AFWH4tC&#10;ugJY/owVpaNloVwyd+5btS0+W70UY8qfxS8bzyGZOBGU7ngzUlL0AUx/aRiiuk/D0A7V4elRAqPn&#10;LsGhS9uwbtdVbPy0AxZvO4/4tGwFz87YOgurFme2rEFm+ecxc+Y8rCPadM2fp3D2wh1a51Z2LbJ3&#10;LYew/h9h35bNOH5iJ5bNagnfzIM4FZWsQOC8xGwHRbOw0oubP+xcAisjbNwHmDawDnIvHsKBiHhF&#10;6ZP7vfT469i4Jhwz10Vi1CcLUcdXztcezch7l0OLPvOwYdsh7N+0BttnD0C5P+bhTJw8jcjSbLVy&#10;alsRlTGPhTUtj4U1NQYr9Cysk/QsrPEaaRbWVPqypnamdyWa9MGUIT3wUhM/xCdk0ZShPJXFlEK1&#10;6Tdx4Mh55KgCUbFaM/Sd0x37/76ChHTiZDEVUe5nNHP04PwmtOg8HHGDZmH52M4oSVZk7Wm5x80n&#10;gEb+bGtFhzJ1O8BxdzwyaOOncpeAHrKwEgPrkK6t0XniInw2tA9Gf7MOl+5lyK3pAuSvxu3fIvBc&#10;w8ZoVa82GnfsjyElInA/5hoSM5U9WLVzJOuDXm5wdXOn17cLgqqEIKGkKyKTMgsgt5WDUMeSx8Ja&#10;Lo+FNYhZWF3g8JCF1cpoRLPTqRNw7cpF3IpTI7BsHXQY+CJcy/ggIuI2MQsrxNEAI+3OZfyyYBq+&#10;2XARny34Gd1q+T3qt+VByQceHOkkiTt8/N2hc3CDt39pVC2p02/Etz4mA7ba74aicftuGPLx95g1&#10;chBm7YgyCxxFL6OaRcJ8EjEHC6sLsbBG/PoJBs64gYk/+dHRUOVtPsxNOI1xwxZjZPiX6FjdE/v/&#10;3ATHdrOoshM5Vz46kvOxNukMxoWNh1fXSXi7UzWkxBM9vToAfml7MajXRJLnN5LHD3t/ngsHGoR4&#10;eZO1UTkBm8zb1llYHeHXwg3RNy8h9nYNeDhfws+52egS5EUbbpXdlaRd34b5M/dDVy0Mo4aVx4Ft&#10;kfBMD0CbCk9ZWE1WWYmH2vTbWPfjMmJhrUwsrN2RGXEYMU4ZqBNaEk4ScaztnZMai72bFuHLrbcw&#10;ek44qrsk4HZMGnwCg+ElB92pXgFaJF8l9uKPp+Hgi5/gf51K4tiZU9iaGorwMu7WVhHlZ3m2WmX3&#10;DFZReR4L68tkPjrHgUiTeO9F3uYL/Vnmf1hYae9FYFOUSIjGn8TCal/rHjo1y4KLIxmNSU1CpZcn&#10;YG/VZWi99RKaPOOLMr6ybhV+QnPOZTshfPIZDBnWHZOS0mHX6m2seqc5SiqchTXu3BFcdFXhzsqp&#10;6L4yT6xnabC0hNhyw98/S/K89lCeMVg3tgVx5ShnTfiJQiAPZmEVOmFbZGFtPOgTnBjyHt7pOAdx&#10;NCfQedRMdGhQG14K70l8Q7sgrMc1fD13AJosASq17YlRY/qiXknzME2KlXXR/fJYWKPTvsJcYmGd&#10;aFcWrwwYoTwW1h7P45tvviMW1plAxZYYMPJdDKyrHBbWtIQEXD91DKmxt/DpGy/iUyqQcrUaYty3&#10;y9G1khwvdK4R9vCvXgev9u+FyBGvo/504JnQ+pj45feoLFNVFNhq+byNQ2oeWy3MyFYrycLK6rAV&#10;xxs/efOqsREmPo3CtuWN/QsmlxEL65DeqEV8K8651zG9zRQ0WvwVGqr/wrrsNqh3czFW3iqFchkP&#10;UKFLPzxfKwRu+dAJC9YyjbGYstDGcopZ2DROw9S9Vp2JNI0dPFyY16J4G96kZGB/sfJgXKbkM4Vb&#10;6hnLk0XyuBRRHimrmFKyCTJIWXyUwmlJfymswoZosRNZ3CbE/AuGM4+FNZdYWF3IEJfeHE7BIj4W&#10;Sgo3B+J6IqZjU3EeS1ziRsMfE2QByZH6BqciAjelO+FEnvFGdI7Df8b+EjAfepORQHUOdHb2cCbW&#10;2MK0VsbB+UltlhfLVwq7WFjBT0cG/rLUGrKJ5KQ37if4F+RXSidS/kKaUm1WeG7uX9aLWLlJ4ZAK&#10;/zguMrZGJwWy6YSfk4qMmOUz/co64XSlypOfi7VnKYyPY7HMHWNydaWNykRipWMCJVt2rHj+M1ay&#10;lOLNJWvEr8uR0fRl1A32gRNtTtTRIMCBG3cBMpB6ATBmloV/jZ2Yn3EYa94zHrHGx/7GZSHgUpoM&#10;jEsMq9BR8DMxzGJ+gozW/mUsYuUgdDBiMigFv5juWX88mOYy4D9Dp3TcXA78x4MhQycXbjH9Ch8q&#10;XD+MnRw4jTEyBmM/Q5xKwcg4xNqdJfGJ6YX9+J1hXOdYZ5bEYlgmYri47Xp4ePw7BhkXL15EWlqa&#10;aMU07qQMFSPntdRAgvGyvXeegRErODkxi+XNldgYJ1d2/hOTQSy8WLpy+zF+LgvukMU6ErnxFSR/&#10;loFfJPwRYVxGSikHKRzx8fFgFkeejTR2UnGMw8lxz/0Q43OnZTE5nSkdMUZ2/AIwdKbiGIYz17VU&#10;flxnue5y2+N+UolO6KcZH+OU0/GsMbOQ+/v7PwZDSr+PBTLTjVhePItRqVKlf8cggyulMDo31BlX&#10;VKlpe8NwclwzZrEGxIXFFdj4pcAY+Rk7sWf6B1b+h3GIYZXyF7CLxbEy9EfZCVjEdCrWcAQZhLJ4&#10;lJCMFwIWYxmk8DNUHjix7Ep1LIsglxIxFhafqbKwlHxFybMocYqKn3UotD/DNEzp1pr4GBPnx22F&#10;fw2dFA4pf8O4Rb02lbaYzkyFLyoGsXhS+XDZ8jv48Tk9sRT+M35PWVgLW9RSgziuXGIDKE6fn4kN&#10;CAubtznDcwPlP0PHOLlzMfbnMNyoWD7+VYKTGrCyv6lZGFPPrCEX61hM95y3lI5NxbEGZgGb2IuH&#10;n0nhk/K3FGYhP7EyZp0Lzw3zF+qzWBzDcOa65vw4L6k2JoWDsUs9Mxc2w3QEnMZ+Yv4chv3FZDKM&#10;X9hrTpOdKbnF8rS2rgzlYjyWY2E1zMkmrv87LKxZxMKq5sJ3IZsBKieyN6GMF2XBqokOmmxmfczr&#10;mHS0gU/lQZtx6WVqS2Iwq2xWRhZtQMyFA7HKuroSE6gtCcCFRTYIsjOy4aBSER9IwfYhFayMLRdK&#10;r/fMLKg1WsLsTHon7Gyd13JZFj1l0m+OOgtZxBqrI7sKKpp6Vlo9Z0NXGt54TUzIOmIRZRZWZ9kZ&#10;Th9XuY7s7KizyCJzNu3xcXDUb0R0ovoqr3vKwiqv/mXIPVcdhfk9m2L8H7EIecYN87u2xPfH7kAt&#10;N1ufOXVBHULMsd/Jjn8LNKwZitGf/4yrSRlE123OTCycli4Le76ZguGDB2LAgAF4td6r+Gn/TWTQ&#10;S8NWHFsvvX16O6Z2fQFNqRyGfboUl2KTiK7eViRgnDTYS7+C+WM+x59HriBdmcvmjylUR8yXV4//&#10;gXcHhxEjZ2v0Hj4Lf0XcUmgb1yE7/iq2LX4XYe1D0bn32/hp51kkKqqeE8aE69i+dDxe6xiK5199&#10;C0u3n0KiomhYtUi6cwVLZ45GjZpN0eHlyVh/5Lr8fd5/jIVV7iHdYx2BLDf08hVYWFeM64G69drr&#10;WVg3EAsrf/H8a5w2Ct8NmoTS0xdh34kdKLtuJn49cJ3IgmxIxlwyrrN8O1q8NhiTJk/F7N9mo13N&#10;UsSUq8hvUdGqo3lwCG9NnoOAIVOw7cBGpJ/bgDWHIhCXZTvloNVkY/+P7+HX/X/jfoZtnEzLvH0U&#10;q1cchHv1YThwdA16htzBrp9/xPkHirFPaVBfsnDkf79gzzEPDFywG1/2KY3Te/6HtafuG4SR91Kn&#10;TcLfi5Zhz2FXjFy8B18+VxHnfl2LzReUY1ZclxWPiP1/4ucD/vj9wBZMHRiCeR9/ichMeUf0hiys&#10;4z6ejunTx2HsqLYKYmGN5O8Is7n//J4Ms7Gwmq1ILJQQTWvedtahbkkvOJJp8bJ1XXCJpo5zaU2U&#10;VpItlKl5k9UlxyJC2xo1PX1o4dMBQeXKI5CMnjF5na24mONbkdG6H2rVqEAyOGPWrIXwCi4JP5WN&#10;yEDTz7FHlmP28VCUDkiBrzsxI9uA8nPtA9Gu9yvwKl0D5Uu6Ib5CCFLv5iJLgRQA3B6r9HwdI3o4&#10;wz/YDw8Sg2Hvm4gkjXI0nRsfhaMPSsK+fFVU8yfCsW598X5vL/gFUNtUiNPmqml5VQsv+yooSZaA&#10;NQG+qAri2ckgPcpIivefY2FVSH2QDYY5WFj14EXYWWUTSiRjnaoqRvZywpC+7bE6xA4nz7fEkg/L&#10;kTnoJ8/Ki0RXhFfqnRu47bIb730Wg0rR53A1vjkW7vkCz9cMpNkMRUAsAAiyq/frTAyem0nGoHRQ&#10;Vw/Dd7PHonPtMo8sgRYgEZmC6JATfxKzZvyCPmMmwmXvPqJKJ/s0MqEpTLaeNLhoUZq3kuQiMeoY&#10;1kdcQGJgA3T2evKIbGHStUxYFUqWqwhdahS2LJmAr8JXIejFd9C/IvFuUIZKGI7yp4kW+7F0wWdY&#10;uYxs2OY+g079RmLc+G7wlpfk9FGROLgFolzZ8gg+Ngpta3wPPy8d/F+bglA/eTX4lIX1URH9Ry54&#10;trSYLKw8t5Tz4CiGN56Ew9fjoahlyYfFqKVp+oX/06HP5B8wc9FajCl7Dlu2nUUKEYrZinP0boRv&#10;v/8dl7b9il1Xj2NOhxPYcfIq0rJsRwbumlGhH8I3H8aVqNOY43oWl06cxX0bYMOltx62zv4QLu36&#10;o1qFKshKp/P58alk8THHJvaU8H6YBzcOY/bX3+CiXTX07T8U5d2VOYun41MXLoFo1vM9TJ3cH8i4&#10;js0HL0E5kxk83CmPsGFf4eDFKOz/uTPgfAC/nr2nmO5EnXwH584dxYUG/bH4jwWY8m5H+B6eiwMx&#10;2TJifMrCKqPy5cnaHCysueo4bF60BkfT78KQnVUeicRzzU64iuO5fdGlTRNUq9YEQ79/C7uWXsY9&#10;Yo3lrxJbcHZEB+Pj50+7xOk0ic4L1dtXxM6ENJva+KnNTADqVYCfrxfx5PihXlhFXEvNQGKqnB1f&#10;AUs/+y72XXPCxm8+RNc2zfHuj0swvF93zF33N+4pfbBKMxh3zm7H5x9/jGhVTUz+4H00LutJRw0L&#10;KLtVg2UiJuoqrtx8AOfA8mjdaShqej+DxLMXkKCULSTaHNjrglDCtQxKuNmjZOVmCHaoAM31+4ph&#10;YVWnJSA5Ixr+Yb3QpnY9tG7/HDq1zsCmo7esWpqPZ/aUhfVxffwH7orPwuqI82vmIrFtD0y8MQ8x&#10;128is5wfnF0KxzVgaVU7epaAh+sORNy6jwDPHJze8gMcX/sYXjRdrMxvuSc1EnfgM/R+vwK+2zAY&#10;Nf3uY8W8KAyaFQIfV9vZWhRUpxV8wvfhYmgVVHR1wfaV11G3rx+CfGViR3pSzdI+LpUwffkaTNHQ&#10;0VuHFGwYFw6Xrt3QpnU9+Cu8DDJijyN80WJccKyOEa/3gJ8mDrFx3vDz8YGrs7zT508oXJeOQ2uX&#10;Yk+UHbqMGIWKyWcQdzsXgXUrwlshqzvO3qVRLuAWTsYn4MS18nA+uZ1OGWWhVu3Siln24+Ph7vbe&#10;yD15GlHxfrTJ+iYu/+mDRl3kJHF7ysL6RH3/93sUl4XVEdqAx9lZO7fUwlthinMOaY/wScRaOuIV&#10;jE8i08eV+mLZwpYIUuSatLjyynb6HJMPv4pR3X9AYibQasx3GNOsAlGO28owCXCv1BWfjbyK9+YM&#10;xCc3E1AzbBJmtngWQW62sKnEnsxlC6aoVfAL9oQn0by7EM270s183L16GUmxt3Hh5CmM+HOdvoK1&#10;7D0cY8aORUOlMbHaBeCF3r1w4auvMbhjE9qEUQmv9B+OXgNqQTFDUZcQvPLmG7hBS0+92zaDrkwz&#10;DHznXXSpU0K88crg6xpQHi1eaoczn4xG63o6eAdXRvfhn6BLDS8Z0AhZ/gdZWDMzM3VselvMWpig&#10;FqX/Slk1k7KEWDB5cnH5wCZ8P3sCEhqMw3BiYa1dwgNOOdcwve1kNFz8DRpm78B6YmHtVT8EXrjx&#10;yP+5GkFQ5fPeM4VNqiw4TnGtZeaxlmqJtdRVb/WvYLoQDyXwCxg/lfLncFJlZZyGqXt1ZiY0dsT6&#10;SLs9i2tMTKoc8pOhuBY/tTlZyNY6kPEi4hcp5ukYKaxS/qxbS1glNFVmYs/yw8fWDQVLh0J8U3GE&#10;MJb+NaU7rt/sjC0zsj+3a6m2LYqZNpNnZ6mhpZNUKpfCzThyfoxTzPIuYzDWK+fPfhxPLI4oPvak&#10;fS7qHLJ+a+9I1h0LN1Dm/PjPWFdS/gIGqTYrPDf+1ZLROzXpkSzHUb+XT8dsHJnuWSfGGDmYFA6p&#10;8I8nXTgWVo4rVfe5PDlPsbolhfFxLJa543J0c3ODXWJioi45OVkUoGWyNn+qqampeWxvJJShs7SC&#10;L25di4z67VEzkNfXDXPO/1qqIgqNjn+NnZifcRhr34tVbMbAWE09szZOqfzyw5jfc6l0relvCqNQ&#10;n8TwyF2fpHAz1vT0dKjImih3rMZOybgFUkAXsn5p7KyNW0q/xLythyaGkR/IjVPIXwq/UjAyTsZo&#10;jFPAr1eyGf8xzkdImj88uUyNCe+E55bCI6TPv2LYuO16e3vD7vbt27o7d+6IjtQME1Hy9b179xAU&#10;FPRE4+DRJw80xBQgtzymsHGlsIXZJdarWAUWXgz8RWSse6k4cpeHcf5cb1g2MRk4rJLkkMLC5cDP&#10;uK7xr7GTimcczlL3pvKnjx/9VxAPNAydqTiG4Sx9LYUjIyNDr2u5WVhZfimMPIBjJ4ZRKo4+ggX+&#10;EcuP2x5/hHHbM55BEAtvAViPkpTKj/sGbl+Mz3DmRyr8owSLcSGVNg9saUUCPrS/yNhJxTEOV5x7&#10;zkNsJoXbbpkyZZ6ysBZHucWJKzXLwpWXC03MSc1+iIW1hh83MjGWW1M4hc5DbHBiDczGeQiNw1jn&#10;Uv4cn7Fz56IUGaTqkpS/sQ7kui+Kjk3FsZYcpspfCp+Uv6Uwc37sjF/S7Cf1UmC5BNk4nKWd0H6M&#10;2x7ny/jFsOf3zBKYGacxRlO6EgtfXFym8jOVtik9mopnjmeMmWfLnpyLNEfqNpmGclhYLaU+JojK&#10;JIK0HBrEONLOaxda53Us5n4AS2EVT/cpQZq4XqzoS2b4c3KyaXpWTRwQDnBxc4XK0TYI6rQaNbKJ&#10;cEzDRDH0vz2RpHEbKO6eGMton9bsc9Sk52zkaO2I0JCI9JyLvwfJnFjZsBnvj8rK0cDByVlPkOZE&#10;hHNKcnqMWZnIVOfqj77zXjTeO/LkYrQ1UT8lSLOmthWSF7OwPqCd5/uxbfNWHL0QRQ2Hp/oVAs8c&#10;MGiD1sV9KzGyZTM0qFUT/T9YiDN3U/UDDnMkb5U0nhKkWUXNpjLRqu9h17IZeOm5FgjtOATz1p9E&#10;PBnlUr7LwZXdv2PO2KHo138AenfojekfL0ekYgxPPK5BLdneObljCd4Ka4/QDr0wYelfuJWo0Vv8&#10;fDykTHc02Hxw7RgWvzcYHUND0WvoBOw+eVNZhgh1OYi/fRbzp48kUryGeO7FUfjfXxHIlJuN8ClB&#10;mkyVVsZs/wssrLrko+g75kvUm/Mjjp7ej5fTF+PTtUeRkGYLL4iHleMpQZqMrSQv67sHlmPmbjeM&#10;/m4D/pxRH5vmbMex0/egeJur2mRcO3KMKN5LYvjEqZgR/hkGvNUJpT2UOJmbi2vbl+D7rcdRdfgS&#10;7JzTAg5nV2HN5gtQCuGtLjMaP65eheOe1TFv7y70fUaH3SuX4/QD5RDm5aTE4tjW3/BHZB38dWwv&#10;5o2tj6OzJ2L3rbyNr3I1pqcEaXJpXq58DVhYT4zrCh83Jz0L60hiYe1fP5g4MQp3LEsuMfLLN0et&#10;wpgJ4ejSrCa8PJzQuHV9fHHPjo5R2s50zVOCtPxK2fLPs5PvQlu1JjzcVQhwLw9X70io7TX6l58S&#10;X9ePNJKZjJisIKSpfIhvxRHu3j4oERRI18qa3tfj1TyggZsOZTzroFNtP7hpu2PkeDf4+gUoZn1b&#10;R0auevYehTAnD5QIUCHNkfSZawdNrnL6E62dG8rWaYnxLeujekk/xJatjgalNxLztLxDtf8aQZoC&#10;W9ijbsEqF49YWIe2hocLGRWiCcl0smLnwGe/6VpL647ahy9i5hPQaHKQo85Gtn455Z8GpaPBSi6F&#10;VeoSi3NQffTt3Rxe7k7IjD2CuV+cQo/yfvCmDtdW3D8EaTPw7qtd0bjyKOw49wAy9xmFVN9DgrQX&#10;n0OL5i3QavQ87IuKp5kAeVeJCyaEDmVbvg63wz+i/9Aw1H1lHHIbPoMK5QOhEEOUkmJkpcTjXtZR&#10;LN+9FCMHDEb3Rn0wdcY23JGZ9lsKsDPisOn7GejUoimat2yDD2ctwJW4LMUsl9i7+KBcpUrw0d3C&#10;konDMHLeHtwOqImKAcqpCSqvQIQ27Yj2NfyRmXALh47vwOpkL1QLlJfB7RFB2ubPMYKMwT3X7VX0&#10;mL8DKTJ98Om02bh1ZD92L9qMsPkT0ba6L8jWodncf36QIbCw1i7jmbcBTJuI/fMuoVWN0sQsqMbV&#10;I0cRm0kDDRpPaBMvYff27fjjtx/wvz8uIDUzb5KYN1Sm3z2Hgxdi9ZugzFY6Zk6ICaKSog9g+kvD&#10;ENV9GoZ2qA4vF9uZqXlKkGbmClHo5LQ4s2UNMss/j5kz52HdvLHQ/HkKZy8QfbbCCXDsXcshrP9H&#10;2LdlM46f2Ills1rCN/MgTkUlF1oLlo9Athdo0Nk8bCh+O3QeFw6uRGWdO7b9egFKGRPxaQs+/eES&#10;WBlh4z7AtIF1kHvxEA5ExFtePYXIgT/+0uOvY+OacMxcF4lRnyxEHV85X3tPCdIKUXz/kqC8JUGU&#10;hdUZ+1bOxUevheNKfLaeRCw99gT+jrWHT4X6eL55JbjRzAe7hAt/YtbkMEzdGIGkLHmn4vSAxP4h&#10;64EPzm9Ci87DETdoFpaP7YySniqb+H4WxHlKkCZoQq5fNW7/FoHnGjZGq3q10bhjfwwpEYH7MdfI&#10;zLuyd2XYOZL1QS83uLq5U513QVCVECSUdEVkkjm/2cxULvQCT9fSLGNQOZQmK8MeQZVQPtgFDppo&#10;JCtkC5VOnYBrVy7iVpwagWXroMPAF+FaxgcREbcVQ5AGGmCk3bmMXxZMwzcbLuKzBT+jWy0/mWeb&#10;nxKkmamV2E4yeSys8WRhMAMZNEX566T3UWv8UtTzC4LH4Iko7/It4h5+7Ts56BAVewcPaNajjBPJ&#10;+HCGO6DWS5g8MQHD/vAhZkJlyq5NOoNxYePh1XUS3u5UjSi67xBFdwBK+rnTMVY5R/YF19dTgrSC&#10;68oyIR3h18IN0TcvIfZ2DeKMuYSfc7PRhfhLPBS+7JZ2fRvmz9wPXbUwjBpWHge2RcIzPQBtKvha&#10;RlXFSdXJB6Gedog8Hol9x6+jqdMZXErTIKB2dfgrZDVCm34b635cRmQKlfH2qO7IjDiMGKcM1Akt&#10;qRiCtJzUWOzdtAhfbr2F0XPCUd0lAbdj0uATGEwzuHItT/73CNJs4+1SnAabT9w8FtZDmD7jS3w0&#10;5C2cbvIdVvZvShvC8iyFZtJSiT1NC7JTVemO70a/iqoZazBq2THcT86ifRhkTZGeadRZdP4+71of&#10;WGH/xJ07gouuKsSsnIrubVsTc2ZrjFx8AInpyv4CNVSjniDt1W1EkNYMdRu/gpi+0/GaTRKkBWMt&#10;EaQ1afgC/qreHW1shiCNNgwP+gSh57bgnY7NUL/tQJR7bhg6NKgNL4Vv7fEN7YKwHsGI3TUATeq3&#10;RXiUHeq90Rf1lEaOpq/wrnh2yJtoXE2LJb3aonWPr6B2L4uwLtUVs/fF0S8UvXs8D7fbG9GpUSP0&#10;WHAd5eu+joF15WQ4NewtgLSEBFw/dQypsVH49I0X0bx5K7wxbBR23854PKBV7/4hSPP9+HXUb9QO&#10;3/x6FO9+9gEqP2mJ3irI7MmooiuZ//by9Cambl9i6Q4kdmJvsidinuGBHdk816nVyjl2VBStsmVD&#10;MeIwKYuUYnloSQc5Dk7EQcLTWRxCh5zsRGyfPhGpr05CN6Iwvvv3etx6piWCry/BtOvPY0YrHe6p&#10;qqF2iCfij3+Dl7dWwM9jO6C6vwcRd4nl8o+flDVGU9bi5LTe9g/yf66k9GsKJz9jM7wsZ1GdOQnS&#10;GA+vLxtb9JPyZ8yMvbgWP81JkCZVl6T8i6r3f+Jp9Uaich3ImBUZ4nIoYlEWRcem4vyDT/oql8gg&#10;1RqiG3Citu5YtE7UVPlL4ZPyl0bKT6gPIoNcWh0Z43IuPEEapyBmNZPruoCHwwiO5RJkE/zy+9Ub&#10;OKNN8GzYTFUEgjRO37jtsR/jE8Oe3zN+bm7HOjHGaEpXYuGfxFQ4gjRT+T2Z9j8+pvT4TyjLXDFm&#10;tvj5rxhksCJ5kGHsitfJEgvrwb9wLYEqO1kKLNOsDUpnX8GBwxeh9SyLJi3qI+PgfOzw7IGwitk4&#10;deI6YciGqkxdNA4NgUs+DU4KG8tiaAvfUCY5K4whDuGaBxlSeucOwrhhcjylycB4GKcxVpaNy8HY&#10;n2UoWCfCIa3juC6J6VvpMkjhNqW1osQxlV5Rnpkqf6n6VNSXRFHwcRzGwXmK9SVcp/mZseM47KRe&#10;7sbhi3svpRMpf87P1LPi4hGLL+jJuB9gf9aXsX6lwoulXRg/qfzyS0PqPZNfPHM8Z/24urr+OwYZ&#10;Dx480LM2GitG6kvbOFxR7+Nu3YV3mSD92fXCUo5LvaDZnxu5WEPnimZc2YuK3RzxTOHhCmbLMhS1&#10;UZtDr+ZKQ84OprgyJCUl6QnSnOkL3pacFEGaqbZibfkYIzum4ZbbiemF/QR/sf5OeCY3du7jGJ8x&#10;Rkvhk0qXVyK4TMUI0uTUkRPNFpYoUUIxtl2KpQt+mXGBGzsufPbnwrGECypfqsjJ5ofZeITMGbE8&#10;UhWtyECKEVGQwbiRCUmK+StNBsYqhlOqAxFks4VflovlEKtLSscvlInwqzS8jEuqX+FnYrjF/Cwl&#10;F+cl1GHjPPiZWD9iKo5xGua4N5Uf4+M/sQ8VzpvjWsNJYTTUnyEWqfDmwGqYj2F6gr/wa/jMWteG&#10;+hDyFPD8K5ZL+IutuHsyBMVY61fqK1OssARM3GlINTohjDV/pWaKTOEUXnospxKc0BELDULAJOXP&#10;zxk7l4NSZJCqS1L+goxy/xZFx6biWEseU+UvhU/K31KYOT92Yv0F13UBj2H+LJcgm6G/pa6F9mPc&#10;9jg/xieGPb9nlsDKOI0xmtKVWPji4jKVn6m0TenRVDxzPGPMT1lYH9Pkf4CFlfaMZGbl0EYy+gog&#10;uxn2Kg+4EbMjVwZbcYZMsk6u7sRM6UibbG0HPylez66ZkZlNJ5N0cFIxG64TbZ60ERnI9oCaWC15&#10;8yR/S+p0tO5KTKyOtInSRiRALrWDXGI2tXd0Ui4LMek5h06sZRFrbC4c9PVEcSysuRqoiZFXnUOn&#10;7wivHenTheqzY1F3AlugEzJkYXXgjcpuKiiBKVbHjNjEYKvW6KAEXIKe1GwWnv63s7OHyt0NTvmd&#10;YChAmT25xlCASP++IP8BFlaqObd2LcLbw4ag/4ABGPBqPUz+cR8SM57cMKvU8mWLpVGHf8OoVs3R&#10;oGYNvPvtBtxNIVPL/LazEafNTcXRzUvQpWM71Kz5AkbPXImLd5KINt02BNCpo7FqxiSMGNAfA6ge&#10;9ew5FZuP30KGQm3QGWtVp83C2S0/4aeffsap+wqxbGUMktpq5v2r2LrwXYS1D0XNTm9iws97cCtJ&#10;rR/YPRFcFg8dEq4cwJKZ7+PNftSfvN4BY6Z+jN2RCrL4qdMg4fYFLJo+AqGhLfDCKzOw/Sxx78jc&#10;1nQ5aYiO2ILpI7pTH9ACLxGunbLi0iLhxln874Pheobivj364q3XPsD+2+YhklP46XbrtJ48FtYO&#10;+LPZJ/js5QB82bUlGv98BEMbhxBBmq18n+Wnq2xc3L4Ivi2mY3jjSnC3y4Gd9zNkRMl2zIpr7u3E&#10;y2/PwNhvVmFWpXR07j4cvzarh0GNK8LDyTbKKfX8enw2/wb6T16GF+qo8U3/UdhcOQR+3doh2F35&#10;ZZFLJppXH/LGywNfRpNaQWRDBgh+JhBK5Bl7okXQ13Z85B6sXLcKUX6tUbvTEyEU4pGOoz+uwN8R&#10;7hgYfgD1sv7Gl6t24UdVCXzQp7ZCbGVocC9yL3FcaNFl+Hg0DHKEztkbQcGeCtEhkJMSg2PbV2Pr&#10;xarYcXg6rv/1K76Y+C2qbZyFSjLuJ06OOYMtv8zC+apTcXhOFRxevxqzJy5G1Y0f4Rk5cOmykBAd&#10;iRvHY9Hnq69RRUWz+k6uKOGvMktZPh1kUMdzbN4QfFdlJv7NLKzQJePq9lyUaeABR/rqdC31DEIC&#10;fRUxdVjQmhy1bw1yek5Dw/IeSM/1wE8/roVP2dJwtaFanONQDsM+aYSGoRVQwh1oUckLV6hANDYy&#10;HZN6/xo0oT7w8HMm2nRXBAWVgJ+HG8hqt8IdLVMlXsb6Fcdx96YXGjQrzRsWlImZ6kJgi/YIa+mF&#10;GnXLwS2uOoJVKciN5Ve6QpwuEw8uEp4YFfyIdNHRjYw4lSgJX6IqUIqzU/mj9vNvYE6HUqjom4l4&#10;30CE2MeAV3fkc2SjxbU06racgGaNOyLELxMVq1RDFd3f8vH/0PJhSirNEjs2xwtuznCkUyGBpUvD&#10;1808Cx2PumfjjS3yFULhcy4O9kcsrNuMWFhd/mFhpW1ItBGJNv9Qp6RnWqVfrZ2j3piPfpOP3l9D&#10;fZY9dbxknMgM61iF14LpGDoysXuQDKMcGj8L+ypFI+JqPN5euAdDnyfqd5uZzaAjd0vfxUsLQXsY&#10;yCBU3cFYFz4Wjd3phWdafMU8DQhtg86EhveW3IvYhHmXk/Hyy57wtIky0CHu2nnYH92CRZcr0tfP&#10;TcRV74YfPxmBDtVKKcactFhh63JTcGDhCqRkOeO1Cb3oxI0dssUCKsHPzhM1mrUgJLx/JxHH/tqA&#10;C+pkNGj6skJmMQhZdgpu5GZg5da9cD+xj7Z4xaJC26F4d/xE1C8l/9FYLkZHFw+UeqY63GIuY+n0&#10;qfhkYzTqvTYN5Zx5vUSuUbE9PImTpmmncvQ+oeWcWxdxaNsW3PZ6DiVksvipyc5AfPxZ7L2zGaeH&#10;H4P/jRi41ByA+WtGo5p38QcatGfOjjZtOT7xx2dcxfyV6McVqqjOHCysWfHXcPivLfh9w05cTchQ&#10;5FepztEfo+cuwaFL27Bu11Vs/LQDFm87j/i0bAWt8+ZXivQJUm00Nhw9h+tRJzA1Zg32nLqJdLWs&#10;nyb5gX7iuZa+HKIjNqL/uDmo0fNDdGnRAD42sdyjg0+tfpi5dCf+WLsJkUfWYljq37h5/gqSsmVe&#10;6H5Cy4973D26Eb+mq5Ha7AVUdsxCUmIS2RbI28D6eEil3OmgyXyAw2vm4Js1l1GtQV8MbV6ePneU&#10;4XT27mgdNgi/7NuEnSdOYt3iz+HvpcG2k7eVM9tCPZuWNmC4+pZBtyETiRKiPXwOfYU9t+Q0K55X&#10;fjptDuJvHMMv4TOx7qIvPgsPQ4BMRWvn6INazd7E5t//xIX9m/Dblpno5L8Ff5yOMwsie54F4OOf&#10;fJbe8I+PDxney33NgyExnIyrWKcjzMDCGntkPzLKNUKo/V/4YM1pPEhV3oYyOztXuPkEwJuOhtnZ&#10;6VCmbgc47o6njlZjM4MMbQZV+mY1EUgcLA72gWg6uDKO30igHfg2tHmVZjCu7FqMQaM+ReM3P8K4&#10;NzogxEs5U8ymexX6IKG1Wt8ALzJzTdw+NO1bh5ausjR0CoJMSyvXZePuoWgkLV+JpWO7o12/CRg/&#10;bjImT52J3yPM05GaW/bc9DvY/tnn+HjxbdQcOhnv92kMT2q3SnF2dk5QuRHXBbHaqqgH8SldDb4p&#10;QVBHJimGhTU3KxV3aEPjhdhslKxSF+2eew4t6mTR5s97sqpRp1XjHn3sLZg2EBsutsSCn+aglh/t&#10;aZEJFR0kgRPNBnt5+xACB3j4l4B3/WD8fTfZLIgsMjDmUVpqKtvcf6g22veQnZ5Kfnl/KSkZ+uN7&#10;cinVUHN5LKxpeSysqTFYoWdhnaRnYX2RWFinzKgPB2MW1qRs2BuwsFbsPADPV/RH7I10dKlfEh4P&#10;KeAN85H7OiduPwb16oBfT1zA/YTb2PHzXDgMqkwVy0UxX0f56ahUoxfgveZ3nLoag7j7Z7FhcRQ6&#10;1i4FdxvalJFycSNGfrwEz3QbjZebVER2QizikjOhUfI7+lHBaHBm3gT0nrkUuy9GI+bcTvxw3Q/+&#10;gbQWr+gyUKH2iPew8Nw5XLh4DrtXzcDsLz7C5x9PIE6iwEfSKeZCl4Fj68KxeP8lVH+5N3qE+iHu&#10;ZiySiJBRCX0m6yk39RqWL/gAn86di3N37yLiwBbc8LgJ7zZladChDKdOicahld9i4jsbEZVwB7ci&#10;ryD6tDfaVg+SFWBazAVsCZ+PLdEdMHFGF7gm3ETM3XjINRmYnXgVexbTibFBv+n1dPnkGZz7IwX9&#10;64eYRU+P9mSYJTVKhNea4yNW4rXPNFj5v74I8qDtstlX8e3wyTieQXsZKExSUlXMWDEF9WkRSu7D&#10;G3ksrIOIhTUZwfdPIadZfiysOcTkOIVYWHVY3K8hgvgrlEamp36ZjTPVhqFv9TJwV+DUt3PZTgh/&#10;/wyGDHsNk5LSYddqDNaNbYFgTzm2MxettnnW6IOF4y9hyMAXEJeUifqDv8awZ8vSyRKLjJWLBjKf&#10;WFeOHYYdkXRt/3Yq/eUFfuOzHzCqWxuU8jB7c8wHTWEfO6HFB9PRa8j7mPzi14ijde0B0+ajY4Nq&#10;8FD4phgHlYqYlfNef5luAQjwyYIXb1gtIklaYTVXmPC6tLu4dCMJt6+fxam5w7BuLsUOaIPhY8di&#10;bN96kGnp/jER9Cys3Xrjm6+/IxbW74GKbTH4nbEY8qxyWFhdAyuhxWvdEBE5Aq3rTIZfmWp47d3P&#10;0b4S7biWy9FJjsRbN3BmwwXcwQX0f3E9IfFGrUY98M3P02RhYnUNrIoWPV9HxNnReXoqXwO9P/gS&#10;ncykJ0mLn0WyFEYGniL3LkenfpPxoOqHuLh2CIJpkJEbtR7lWx3E92vfoF3STOZkh/Kh1eFDmyRp&#10;FaRATsq6JEc2h8XP4rCwBl+dh1cW+GLW2IqISQrBq89XhyftuDblpKwx8tKP1EbWIpWJEQitOpOm&#10;t9kSm0q/mdXocaFupcrEFE5+VtwlLr0MOjL8Q1P2xTXExXhY38Y6l/JnBXEZ/bctfuaxsIKMGzlT&#10;Gy7qPuei6NhUnEJV3mIENlX+Uvik/IsBw2RUzo+dmNVMrusCHsNEWC5BNkN/U9dMHpnzkIXVKR9S&#10;SON0OC92xm2P/RifGPb8nvFzY6elJXU1GTUji2ZEXFn4DxLGaYzRlK7EwhtjKuy9qfxMpWVKj8bx&#10;iqsn4/QYs/ktfmaewxcjjmPCiC6YspFesg+XS5Jun4euZVl40a5enaMnypUNhjdbCCzgAMMYvPG9&#10;sH/E2J/v+YVWIEeV2oEGSf8Ez8WVI4ega9wNbtdPIzLYB6UqlkfCkb9w370l5rxWC1lHwnHSIxjN&#10;vZvj00G0FBSTgpDKVUgurSg7qTEOMQZTscYvxOOKLtXwhDD5/tKLgQ8y6GgJ6x9Z840lGoArkRge&#10;UzhNPRPNRMyTZSB//WkfseeF8GM8wp9xNJaNnxk7S3QixnkU9l4Kq5R/cWVwcsqbAWNLgQVsYffy&#10;ujwAAB1XSURBVKIiSeHjwKx7xmnsTMUxDmuJe1O6Y2zsjOsN+3M84bklcBmmKehOrP/jZ2IDfe57&#10;2BUKo50DHGmwz04sL/0DiX9YH2I6EfyMdcjJ8DP2LxRGiuek4vqaJzenU1DH+bEzxsL+Ak7DtKTC&#10;G4YpyjWny+UjpWPGJ+RtnL5UHONwfF9UPYmlJbzLzDuToV8MIXrhaytQriVZNowciGBvZ0Qs6ooe&#10;s8+gXL2GuHbiKJLavY+T3w5BOY+C7weQ+mpm4aKjo/UsrMYVgZ+x4sX8+VlxXXzsfbiX8IeKZ2SK&#10;m9jD+EJFyaEpdVt1KpqW5ootNoiyFZm4vnFZsAyWqj+W1gXPlnFDt0UZEhMT4e7uDltjYU1P/397&#10;1wEfRbW9v7RNz6aSxFBClRIUFAGDVEFUePRiBARBRJ74FAREylMERaqI0kWRByggAn9qQAKhSQcp&#10;oUNIIEAghJCyqbv/czYMLJOZTXazm51V7o+wM3du+c65Ze7ccr5MfbEydqU6pWPkOiv026YOJspK&#10;54xRmI22NUZ+V2RkZMDPz6+sxC9RPjyLUZ7sbVh4EbhwJJxNU2iPnA6BjT/Bso018Fz1QDhnHkWv&#10;iPY4cLUXwmq5QmXuXOujDBAQEAAvLy8Dn8JLrgjWrAAhIeavPwqNSAyaX2iM2x5ebIxRGBQZyiHn&#10;z2GMPTNMQ8nXSpNBDo/gL1XXhGe21LMxDExbrZ9qpcGeoTMWxzCcta/lcOTk0JFwaheM3dZODmN2&#10;dra+3fLHgNjJxRGHs9S9OfmZE8dcvNx2+IOJ+2RDx/7CM/4VnOAnDi88L82vnNz8EcFU7z4+PkWS&#10;l4tTJGApPFhmfs8a6oGT4w81Dw/a91SKtEsY1QEuLp5kDU4NPiqj86qKJtVdkESbD7U6y4y8vL29&#10;4e7uLikkj/LEwpcQuFWDCaNgcSaMlSuGlLP2oEkqT2N+crNLxnDyM260SikTxsP6Futczp/1wdil&#10;GpUxXVnzmVxdkvO3JhZT0jamY39/f0kdG4tjSt6lCWus/OXwyfmXBoexuJwfO6mPLK7rAh7DNFgu&#10;QTZDf2tdc17sxG2P/RifFPbinvFzSzvGKcZoTFdS4UuLyVh+xtI2pkdj8SzxjDFbfk+GgIxn+h8O&#10;/PKwb0xPDImYiN1DWsIpcSOmJ0RgcRUyaW2BWQwhy9L/0jpfAZ1+oT8HnmZ2sh9WSVNl1+ZpyISt&#10;ihhYC6clTY1vu/Bk0yWHNq6SXWBu9DpiFXP1oil1Kq8H/ZXtoJU4Z7bimAt7ZmEtZAfNo70YzjS4&#10;d4OKNvw9+pYrsSLKPCBvUsyhDYD5zJBF/xydiZXTjazFKqofeqAW2jOleBZW2o+TS0yiOXn5hQys&#10;9KGnBIZTqYrF1jVzc3PhqCKMNi5vPRaaTcqh/ouGdfq+y5EsSLuQ/R9bYbMmC6tVZjIcqOH6NqAv&#10;Pv35VBVen/sjer88AK0XZyKXlDrqp61oFORh8+Orjyojs7Cm4PzZOMQn3kNA9bqoV7MS3Ew4/fIo&#10;LWVfcQU/vXYifkx/DWO6N0SgHR1hBR3/2jlzHH4+lggNUY2nHUlDz5/mI4osIXqasWvcFiVVyMK6&#10;BKOnLMaFRBe8OmAQhg7qiJqhfgpqD/KaKci6ig3zvseUpZuR4N8EY0Z/TPqvAT+3h18V8pFt+oSM&#10;oO1YhxWr1uB4Si5yr2ejdouOeGt4X0QEKu0YdyEL69ZfZ2De8vU4qWqITv3ex/AuTVHJz1UZAzoa&#10;BN1LOInfp8/A4t9j4Bb5OgZ9NAyvvVgTnkqrCsTGevPsQWz5bTX8e01Ex6ruNqyJWqQmxhEdwhSs&#10;uqCB2okGFzo3+ARXRncyyd6qoi2W2QpZWH+bNR3R14iPhnhMPJ0r4p15k9GyYul1pR9kiKeCuAT0&#10;X4oy0/bFlZB71V44ycd/2VEaLsGRmHTqNMaRGV8nVw/9Pgz+8pTKtzCS9P+mhpdOpahvQW48Znf/&#10;u7Owstx09PDSVvT5YiWC3mhWqlMBRbVYBj7Ej7BrSTRemjgDDSvTfhhadlFXesqumHLtm4VVh9Or&#10;h2POpWcwbslmVLz2M/79/UZU91Oj1XOhyuaP0abh0oFDxC0UgsGj+iHYmfol3yA6Ym+V76xSNgY7&#10;YGHV3cWuZUtxviAUE3dsR/qyeTiwYjlCKo/GS0/Z4kUpp3IdsojUb+eaOZiz8y7GvikXrqz8HeAZ&#10;GI7WvT5GA5pN0ySfwOb5k3DgeiSq2Yq8xNosrLxuwmu34he4nL/5ReFImzPNpwFmfIxTyomxS4WR&#10;9aMR+T+ChZUUUJCTgFk9x6Dty/VwTUUne6S3fsiqytYPdGlJOKFtjghvMn9LR+eCK4UjiL7sFDnd&#10;LaMs+2Zh1aFc5OeY3bo8gmkGLLsgHO5pqTTBRMtXMvIqxluThuvZwchw9SWjXM7wJBPK5YKD6Fpp&#10;n92kMerrFM/Cmp8HNiDu4u+JAHUgHCt6w42O7ms0vFaunEGGlvhfTsfG4pcVGnTsEkFLrKU5cG2J&#10;2uwAV08fhNetD11+Gk7ePIRkMk45/Me+sMkkBotkbRZWfkFLbbAp1YvbEmUhSsPYWV9hk5MoSolu&#10;LcrCqis81qTElx7by983dwSW956K5S/fxNRY50dm30ukKdsHSr9xBdfcduDjL6+jWuIpXExpgnk7&#10;p6F1RJDe9oftERaPwL5ZWB0RUq0uQrQ3sHbyGHy9ZBO8O01AaLivsmcxqFiy76fgVvZBLNmRiOhd&#10;i1BwzQ2tBg3F8FHtEeahsB0l9sDC6lIOzRqWw35aLnm7zUIgrypZ1xyKuhWKnvIrvlVYJ4ROm4ME&#10;4pXaMX8Desweh8pJfyDBOlmZkaoOqVf/wo7ti5HcdQ7aVLDdwMzqLKxmaOdvFcViLKzbt2Ld+l24&#10;Quau82ngpjSXFrcMg2aHYvIrVeGXc48YHtNxPz1HzyGjNKxyeJzVDfHtD+twbssqxFw8jKmvHMHW&#10;oxeRkW0/BGksmz2zsGpps58WAWjcdyS+nfwf5G7djWNxCcgstEElV3Q293d0r4Qe/T7H7o0bcPjI&#10;dvw0uSn8NPtwLN4yJFCWF1DhLKwZ8di9MwFOoX0xYcFajOlSD06X9uNw3B3Lq8LMFDOSziJmzzr8&#10;0XYwWgbQXojbacgiDi0NbRy3uSvIQMLlSzhxJAgjuj1jUzhWZ2G1qXRKyJxn96oHETsp7/PVIe/q&#10;bsxQ1UHzCBV2L5+Fz3vOxYWUHL2ZscykI4hNcoRvlefRukk1eDwgQmMWVm2NBqhZEI1Z0Wdxj5hN&#10;leZuHdsBD9cNGPhaMzTs9AU2Te+Hlr0X4lxyhl42peGVwuNAx/p9/QPo5A+dZtD5oFabqth+NwNZ&#10;tAnUXpzOrllYtbh15i/EJabTunIlNGwfhU7lLuN2UgLSNcqr84Z1wsHZAR4+HnAn1lA6WIfgGmG4&#10;G+KOM/RRoESndBbWfGJEvpJZjTbJd0LLRi/g1fe6wdMvBIe2JSBHEQrNR0YiYZy/HWe+exeN2nTG&#10;wC9+wOQhAzB5a7zNEebev4P4M9dw3Wsgngm07ZKdtVlYlbjrqUwrQCELa0ohCytRPq3Ss7Au0rOw&#10;ehELa7jbt7gtZmGt4I0KIhZWn7N/YMaybLw2qTyxsBrnLSlTAR9kVr3nbMR0pLVzJ1dknl6MT2Mq&#10;YVz/SFQJ8np02tgWwEzI8/beLxE1ogq+W/sOIvyTsez7eAyYHAZfRTOAPi7gIxbWYY9YWLUh8Pd2&#10;Bx1mUrjT4uyPEzBa15LqTmc8o/0LW/OD0bN8CLwVyDxsqMyMy1sw++s90NXsgQ/eC8feLWfgnRmI&#10;FnSUXnHuMRbW9x+ysKr9/OHrS/aAFADY0ZX2YHil4er9i7iYVAv5R2Nww+cenm4cohAWVmcEv9AC&#10;o4l5dwS9wzXJZ7B/6wrcfWEEej9rvhFFS6k+N+MucvMuoEafN2Fr27CFLKwTsfBge8xd1gapAgvr&#10;vDCLiGvbIZRFRChdIoUsrH8SC+t0fD5wEI43Lo6FtSuezlpJLKy0YYeolwvI0lkBbYJyVldC01dc&#10;cPjMdWhyeHpEWc5R5U0W4dRQe7rBz9cfwUHUYdG59tISjJWllBXbTcLYrlvwQZdI1GvUCdf7jEfP&#10;yCrwInsf9uIMWVi7tGmFZs2a45v1e5Gs8JmAQv0yC+sEvHFlI7GwRuLFdv9GxL+6oHX9GopnYfWr&#10;0wE9uoUSg/LbaPx8S8yNd0D9Xn1QP8R2a+FyddaQhfV3YmF9pdlLaNb1U8xbf1YhswRkzdH3aUTR&#10;kVq3pNV4tfFzaD/+FAIrdkWfBk/JiVXm/o5kcdJdrYaPtxpe7n50XD8I/r5qMg5p6/6CNshmkTmH&#10;tEyaMQ8qc72IMxRYWBu5jyMW1kboP20lgod9aX0WVjEQJd/zqRM2rconYgydnEVKwzDCdWlYWH3P&#10;xeJ+7aYISliMSWeaYmJUPQQVY39CzhojyyC1EZdx2tJ6m6Anw18XFxdiYCw6oJKTjePKlZVhusVd&#10;swGgfAdiYSWmt9IOkuSwsj+Xg9QGaC4jKf/icFvrOddzrv9iJ+fP4UonAx2FzswiNiU2xOVsNgur&#10;MR3L1XWWiTeBm6v/fDLIlEdGkJxVKjIc9Xh/Idaf3L3Qz0hhEDahi9sw+3N4qThy+ZTGn3XLeYlx&#10;GEuTMbJsxjbZi+Pz8h8buXJwcjGZZ0ZOV4yB/6Swsz/HMwWjGLOp91J9hDEcjE8Ku6n5GoY3lh+H&#10;4+dSdctYH2CYPl9bg4WVzYrLEqSJASj5nhUs9bIzRcFF5SvA+X3bcTmVjn7m5qNCk2YIy7mIPw+c&#10;Q75nebzYrAGy981BtE83tAu6g1Mn4pGtDsdLL9Yhw0SqYpcg5LBxBZWqLIxPeCb3vKgM1vWRwyPn&#10;z2ikGqx1URpPXe6lZewFKNegjedkvady+pbzZyRKkMGYjhkj13PGaeiMyWQYzlbXAl5xG2Xc7Cz9&#10;8pGT05ieBGwCViENY3GEMJb8lctPzl/Im5+XlR4FHQk6EzCwP+MQD3bYn/8sjc+cdM2JI8hnyi/n&#10;w06sI27fbFb8bzHIuHiRThgQC51YSL4XFGCK0koaNvVWCtwD1MTCSoydJY30IBxjExqTYVT24xcf&#10;D5rE8hiGU/I142c57FkGbiAsgz0ymAp1g2ea2NmjDCkpKXoWViUQjQn6LMkv90PspAgbSxK/LMII&#10;fSVzPinRcbsTBqDil7hS8PJ7hdsXty1LDyhMlZFJ+bhMmShUSY4J+KpUqfL3GGTwy0yqMnJFUOqL&#10;2hg2bmRSFdfagyZTKyhj5M5ArGOWjf/sQQaWWU6vcmUkF95U/VkqvKB/xltSpwQZuH5wXZdyPAXP&#10;dYv/DJ2xOIbhrHltTHfcFwkvSUMMHIf9hbIyfGatazmc3FfyM/4YEDu5OOJwlrqXy89Y2+O8Tanr&#10;pcEqh08uTVPDy6Uj5S+XNpcn/6loCVDs5OKIw1njnsvI05NOcxHtr44btD077oh4RCmueMKMgNhf&#10;WtayJUhjzKYOjOQGH9LyWN9XTr/GcPIzlrtkZWJ9GYSOnxujoZPz5zCMnV92SpFBri7J+RvKactr&#10;c3RsLE5ZyWKs/OXwyflbCzPnx05uoC/gMcyf5RJkM/S31rXQfsRtj/NjfFLYi3tmDayMU4zRmK6k&#10;wpcWl7H8jKVtTI/G4lniGWO2HgurJRCWaRr/DII0ZtrL0WQQayJ9Vbm4E4OmCs42ZiQ0rZiJwTSX&#10;pgY1OdToHaCi0zFuKt54WPIveNPys3BoMmGfk5kNR1c3ONMO94eo5fwtnH1pk9Np84g9lphv6Yi2&#10;s+GmScaflUO8RGTi3dlArtJmaOH4WtqkmK3JRi7ZVXEiBlZ3Yr10UirbMulUYGHVEUOnK9V1pbEN&#10;6whjfi6xImfT0q6jC9UL5THyWpNdtPTVkz5s84nJNicfKg+ieXjYIZQ+ZVNT0OkIBzHDagiLI5G2&#10;uTOjLrVlSzjLpGIJJDZMo0BPkPYiRm5OQlhlD8zu2BQ/HLqBXKaE/ts4LdKv7sM3HzRF4wYR6D70&#10;Oxy7cR95oi94JYurLUhD7K/T0TSyMepGtMPoORuQlJ5N5tGVjLoQG3d22aln8H3nSdiy8wIyHlAo&#10;yPkrTSJ+Qaee34IPP/kfDsTdMiDXI8uUmRcw+6NJ2HbgAjJtTQ0hozidVoOLhzdj2Ds9UCeiOaIG&#10;T8YfJxIU2sZ1yEm5iC0LhqFHmzpoH/Vv/G/7SaQqyugcYbx7GdGLRqJn2zpo3XUQFkUfQyp9wCjH&#10;FbKLLv50MPr2ext9uvXBoJ6fYs+1bEVA1OVn4Oy+TZg6dBau2BQSMereuIBFX3+I2hEv4pV/jcWa&#10;A5dBh7As4p4MMmg0LhCkLRveDfXqtyH66iZYezxR/8VjES0rIBGd9jpmtR+Cu41nIObgXnQ7sQIT&#10;fzuKlMyiRx8VAFcSQtrRJfh4+m1MWbYNx/dNRubCEVhz6CoylWAmWBKx4KlD+vVD+PaNwZh76ABS&#10;6BVd+NEi5y/EU8gvfeVcPb4ZPQeNx29/XQYdXn3o2ET6np8/xqo9sUjOUu6yq+baQfy6bB88a72H&#10;vQdXonvYDcQs/Rmn7xQ9gv1QOJtdZOPA4hXYecgL/efswPTe5XF852KsPpZsM0TijHXae4id/xN2&#10;7nfHkAU7Mf3lqji1ajU2xKWIg9ru3pBddOR/MXHKeHwydQhqBZDpYFs7alPJlw5i7byPsCPxnk0J&#10;BnXZKTixZxuW7g3Aur0b8d/+Yfj+i+k4Q7OWlnBFd/5YIlU7SqM4gjQ7EsUo1NxLf+KX/N6Y36ga&#10;NPd1aPXTcrQJCEWgHVnLzHWqhjHz2uOlWiHwdA5E6+quuK6l3d1GJVfCwyzEzJoKpxbPw/P2beTT&#10;IKOw+cr5KwGzAYacS1gy6TDaNmyAO+fIeJDwtUodZdKBJZhyuA7KB96Hn6fKpp2lAeIilwWOQWgV&#10;1Qk+5WsjPMQDKVXCkH6TZpcKlFh7HFGj+5t4v5sKAaH+uJMaCke/VNzLt0ynX0Q5ZngUpMTj4J0Q&#10;OIY/jZoBHkDnPhgR5QP/QGJIVoqzMruo+WLqoEm5jF0xf+DXW53QrYYf9Qm2c9qCXCJi1cLHsQZC&#10;1G7ID/TD07hBBsOovlmAPPAfP8gQCNJGkalwPXuq9i72fH8OzX4sT+vObJCJ538daSMSbf6hzX4F&#10;dM+/WlonVfH688P9AIUbRymgIvcIsBQ6zEP317/VGyHK00Ti6zXT0KOxB0w/gGubBhH83OvoRlnz&#10;1H3SwRX46gowNsibGFhtuJhZIlV4osPk1XDQxuPO7ulQP4wj5/8wgDIu3Krhs9/GoyBxM7a/lQBw&#10;50O1KS/lKCZ/tQK9PxoFt127iTZdGDwpA7YhCm8aXLxUnlBT+02NP4Q1J+KQGtQA7X2K7sg3jGeb&#10;a1eEVKoKXXo8Ni78BDPm/oLg1/6DflX99YM4JdR2HpppsQeL5nyJ5T/RUemCymjXdwiGj+wMNY05&#10;lOCszS5qroy6nFSc3LcFmzafwayvRyNl/RabDjKcPIJQqWI4Qg99gJa1f4C/jw4BPcehjr9latqT&#10;5RKeLZUkSAuAQ0EOLh44iCQNMU9Sv6pNPYcd0dHY/NuPWLw57jFSKG1+Oo7u2k/moYnZ1NzaZ/V4&#10;DTF7w2GcvxKPNaMuYELMMSRnKHG6WF4R2vxsXDm4HK8PmoKun/2MtjXD4Kb4QQbvlqdTKTxgFe2B&#10;kfOX14AtnnA34YBcGtxpBfy6dGyaMhpurfqhZpUaZAE0D/dT0pGdy2FsgbH4PHU063Xnyn5M+WYm&#10;zjrURJ9+7yLcU5ldIH/I6NyCENn9Y/x3bD8a2F3Ghn1kCFAxumUg4ejx3gzsOxuPPUvbA6q9WHXy&#10;VvEFUUYhrM0uap4Yebhxdj9iV69GbdoXFJKXhTtpOci8l4E8GzWc3LQbOHXqIOIa9MOCzXMwblhb&#10;+O2fhb3XLUN1p8wWZl7pmRWrkCAto5AgLf06lukJ0sYQQVo+YpfOLBELK3de12Jnof97vXAkIRmK&#10;2p/1QCsOtPHNUVcP1f1oBzi92Wq3GAi3ozdoZ3iuHSw3FAqho2m90+unotOAr9B/yq/4qN2z8Hb9&#10;x0/GmVXvSx0p5yZ2X3LB/80cjY4tmmDYzwsxuG8XzPo9FrcUyEJM01+4cTIak774AomuERj76Qg0&#10;qugtHvOVWi2WSUCD6/EXceHqHaiCwtG83buIUFdG6sk43FXKNwGdNHLUBaOcewWU83BESPVIhDpV&#10;Qf7lZCgForXZRc0qa/pwvX33NtbFXMKsd1vj5W5vYtzS+Rg64C1sizfc7WRW6mZFYrK2tKxEBPR4&#10;Ay2eqY/mbV5Gu+ZZWH8wwaz0xJH+8T10IUHaACJIS0No8jHkRQoEac54ZcAoVHAtjoWVdlnH78CG&#10;m3XQt0UXOhKqevC1Z5mpJnGBmXvv/lQ91Ff3QszJ5vAns+gHfpmP6m2mEWGaa7Em0M3N09Lx7v21&#10;DD1GLkS7cQvQ9mkvpNygzbmBFUgeF/1MgaXze5KeSAOGU3S0hDJ+yUqMoyN4Tk73sXb4XLh17IwW&#10;zesjQIH7fLKSDmPu/AWIc66F99/sBv/820i6rSbCLF+4q5TVVqHLxJ+rF2FnvAM6vP8Bqqb9hdvX&#10;ChBUryrUClndUanLo1JgAo6m3MWRS+FQHY2mk0XZqPtMeSiFg9ra7KKi1lGyWydP1GkahY2nOtFS&#10;ez5unT6OrT/E4vmJn6BhsG34WJ1U7vB0VKPg6HHEp/gj89RVnN/mi4YdLMNW+48fZAB+6Pj57/gX&#10;GSTLY5If2nshbLNgAywaWipxpKlLdq41uuC7D2k/QMw4YmHVYUHfFxDso8WmGeNw97m3kLJ1Hebm&#10;VsemaW+hWoCnsl7e3s9i2vxR6DBwIKYl34PD8wOxYmhDBHoppNcqQRM9vWsHvRBUWDn2Xax8EH7w&#10;wi0Y0rImvO2BiZU+rdy9PWkvjxMtPhg4OX+DIEq4dFC5wLuOK5x9eALUkaz5eT2A5Qr/UG94B/sQ&#10;aR3t8HlMOCUgB25ePI97SdcQd/QY3t/2ux5U06jB+GjoULygNCZWh0C8GvUG4mZ8g3faNqaVqmro&#10;1G8w3ni7LhTDGesWhk5v9cKVmTMR1TISugqR6P+fYejwbDllFDihENhFT5z8kNhFx8I/vDaiPp1u&#10;MXZR8wR1IEurKqj1o8UCZKkDERTmhQA/el/YaF3BPZA4t15vhRMTSE/1dVCHVkeXwRPQobaPeSKK&#10;Yj2x+ClSyKNb2thGG3Six49Cetcx6Ewj9Juxa5BQuSlCLy/EZ5db46tmOtxyrYm6Yd5Q5SVgZrOR&#10;qPbDt2j77FNwL2afgJw1RmPW4ixivU2bC002G1QiErdSWn+Rk8EYTn6mJIufcjKwP1scFFv6e1Q/&#10;lHPFllfZ4q3YGZOB65mtrZYawyeWRbiXKy/heVn8GtOdnExc77kumVSf6PRODi9nOjgVtlcThGOM&#10;QlsTR2MM/Fzs2E+QTfxM9p6WinPz6Ei2ozNxeTxuAl42jsEDqb5CwCalK2PPDJJ97LI07KJy+cn5&#10;c8ZSMj0GyIwbzs9YefIzKX2ZgkWvJ6pvZFWPLHWWfMRjrD6xUS+H9PR0HZkWlwRohi5sEkWu45Hr&#10;fEsGsngW1pz98xDt1QU964XBS3MFO/+8hKBnI1EzxBMuxbzA5bCxLOykKgxXNCn/kslj+VByMrA/&#10;DySksJpS6S2PuGiKcjplnOzkTBvLxSuag/V95HQq98JjRIyfnVQZ6R+U0X9yepTzZ1kZsy1xy2Fj&#10;lcmVhZy/tdRcXPlKyVBcHEtjZZ2wE7cxxiHgE5dzWWMUcIhlZ39uX1KDe7k44jRMvZdLl/3ZiXXF&#10;fmVV76Swcd76Qca6det0586dK1LQDNBenJSA9oJdjJNf0GzvPSsry27LhPFzA9RoNHYrAzMsMosg&#10;D8ClOhJxuSnxXt/AqQNilkYpnhwlYhYwcYfJnZRUxymEUeIv4xU6fSXiEzApGSf3gdz2mGxOqbxa&#10;3L95eHjo25YSMCqxPJmJuFGjRnAgcIo5FCU0gCe/TzTwRANPNPBEA0808EQD9q+B/weHGKFoU2b4&#10;/AAAAABJRU5ErkJgglBLAQItABQABgAIAAAAIQBKsGcLCAEAABMCAAATAAAAAAAAAAAAAAAAAAAA&#10;AABbQ29udGVudF9UeXBlc10ueG1sUEsBAi0AFAAGAAgAAAAhACOyauHXAAAAlAEAAAsAAAAAAAAA&#10;AAAAAAAAOQEAAF9yZWxzLy5yZWxzUEsBAi0AFAAGAAgAAAAhAAflZjVMAwAArAkAAA4AAAAAAAAA&#10;AAAAAAAAOQIAAGRycy9lMm9Eb2MueG1sUEsBAi0AFAAGAAgAAAAhAG4aUp3FAAAApQEAABkAAAAA&#10;AAAAAAAAAAAAsQUAAGRycy9fcmVscy9lMm9Eb2MueG1sLnJlbHNQSwECLQAUAAYACAAAACEAapDL&#10;6N0AAAAFAQAADwAAAAAAAAAAAAAAAACtBgAAZHJzL2Rvd25yZXYueG1sUEsBAi0ACgAAAAAAAAAh&#10;ADEI3zv7PwIA+z8CABQAAAAAAAAAAAAAAAAAtwcAAGRycy9tZWRpYS9pbWFnZTEucG5nUEsBAi0A&#10;CgAAAAAAAAAhAJWK4VEhKgEAISoBABQAAAAAAAAAAAAAAAAA5EcCAGRycy9tZWRpYS9pbWFnZTIu&#10;cG5nUEsFBgAAAAAHAAcAvgEAADdy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6" o:spid="_x0000_s1027" type="#_x0000_t75" style="position:absolute;width:3102610;height:2980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E1&#10;dxnGAAAA2wAAAA8AAABkcnMvZG93bnJldi54bWxEj09rwkAUxO9Cv8PyCr1I3bSBUKKrSKHQ2ioY&#10;PXh8Zl/+0OzbkF016afvCoLHYWZ+w8wWvWnEmTpXW1bwMolAEOdW11wq2O8+nt9AOI+ssbFMCgZy&#10;sJg/jGaYanvhLZ0zX4oAYZeigsr7NpXS5RUZdBPbEgevsJ1BH2RXSt3hJcBNI1+jKJEGaw4LFbb0&#10;XlH+m52MgrGNv75judotD8Vf/lNshnVyHJR6euyXUxCeen8P39qfWkGcwPVL+AFy/g8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gTV3GcYAAADbAAAADwAAAAAAAAAAAAAAAACc&#10;AgAAZHJzL2Rvd25yZXYueG1sUEsFBgAAAAAEAAQA9wAAAI8DAAAAAA==&#10;">
                  <v:imagedata r:id="rId33" o:title=""/>
                  <v:path arrowok="t"/>
                </v:shape>
                <v:shape id="Imagem 37" o:spid="_x0000_s1028" type="#_x0000_t75" style="position:absolute;left:6055;top:2973314;width:3096895;height:16148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0t&#10;U/K/AAAA2wAAAA8AAABkcnMvZG93bnJldi54bWxEj80KwjAQhO+C7xBW8KapilWrUUQQPHjw7wGW&#10;Zm2LzaY00da3N4LgcZiZb5jVpjWleFHtCssKRsMIBHFqdcGZgtt1P5iDcB5ZY2mZFLzJwWbd7aww&#10;0bbhM70uPhMBwi5BBbn3VSKlS3My6Ia2Ig7e3dYGfZB1JnWNTYCbUo6jKJYGCw4LOVa0yyl9XJ5G&#10;geWpzqKjfy/i866Z3cvt8RSflOr32u0ShKfW/8O/9kErmMzg+yX8ALn+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NLVPyvwAAANsAAAAPAAAAAAAAAAAAAAAAAJwCAABkcnMv&#10;ZG93bnJldi54bWxQSwUGAAAAAAQABAD3AAAAiAMAAAAA&#10;">
                  <v:imagedata r:id="rId34" o:title="" cropleft="128f"/>
                  <v:path arrowok="t"/>
                </v:shape>
                <w10:anchorlock/>
              </v:group>
            </w:pict>
          </mc:Fallback>
        </mc:AlternateContent>
      </w:r>
      <w:r w:rsidR="00A174D6">
        <w:rPr>
          <w:color w:val="000000"/>
        </w:rPr>
        <w:t xml:space="preserve">Tabela 5: Cenário 15x10 do FJSP proposto em [4]. </w:t>
      </w:r>
      <w:r w:rsidR="00A174D6">
        <w:rPr>
          <w:color w:val="000000"/>
        </w:rPr>
        <w:br/>
        <w:t>Adaptado de [2].</w:t>
      </w:r>
    </w:p>
    <w:p w14:paraId="67DA910B" w14:textId="2770A8C4" w:rsidR="003410C8" w:rsidRDefault="00CD19C8">
      <w:pPr>
        <w:pStyle w:val="Ttulo1"/>
        <w:rPr>
          <w:color w:val="000000"/>
        </w:rPr>
      </w:pPr>
      <w:r>
        <w:rPr>
          <w:color w:val="000000"/>
        </w:rPr>
        <w:t>5</w:t>
      </w:r>
      <w:r w:rsidR="003410C8">
        <w:rPr>
          <w:color w:val="000000"/>
        </w:rPr>
        <w:tab/>
      </w:r>
      <w:r>
        <w:rPr>
          <w:color w:val="000000"/>
        </w:rPr>
        <w:t>Conclusão</w:t>
      </w:r>
    </w:p>
    <w:p w14:paraId="1A8E643D" w14:textId="5AA0A6A8" w:rsidR="008065B0" w:rsidRDefault="008065B0" w:rsidP="008065B0">
      <w:pPr>
        <w:pStyle w:val="PARAGRAPHnoindent"/>
        <w:rPr>
          <w:color w:val="000000"/>
        </w:rPr>
      </w:pPr>
      <w:commentRangeStart w:id="3"/>
      <w:r>
        <w:rPr>
          <w:color w:val="000000"/>
        </w:rPr>
        <w:t>…</w:t>
      </w:r>
      <w:r w:rsidR="00AB5A7C">
        <w:rPr>
          <w:color w:val="000000"/>
        </w:rPr>
        <w:t>.</w:t>
      </w:r>
    </w:p>
    <w:p w14:paraId="1651C935" w14:textId="3B86EA2E" w:rsidR="00AB5A7C" w:rsidRDefault="00AB5A7C" w:rsidP="00AB5A7C">
      <w:pPr>
        <w:pStyle w:val="PARAGRAPH"/>
      </w:pPr>
      <w:r>
        <w:t>.</w:t>
      </w:r>
    </w:p>
    <w:p w14:paraId="602661E8" w14:textId="77777777" w:rsidR="00AB5A7C" w:rsidRPr="00AB5A7C" w:rsidRDefault="00AB5A7C" w:rsidP="00AB5A7C">
      <w:pPr>
        <w:pStyle w:val="PARAGRAPH"/>
      </w:pPr>
    </w:p>
    <w:p w14:paraId="185720ED" w14:textId="2FDB1565" w:rsidR="008A75C8" w:rsidRDefault="00B11001" w:rsidP="008A75C8">
      <w:pPr>
        <w:pStyle w:val="PARAGRAPH"/>
      </w:pPr>
      <w:r>
        <w:t>.</w:t>
      </w:r>
    </w:p>
    <w:p w14:paraId="24DC3B49" w14:textId="724E6CB1" w:rsidR="00B11001" w:rsidRDefault="00B11001" w:rsidP="008A75C8">
      <w:pPr>
        <w:pStyle w:val="PARAGRAPH"/>
      </w:pPr>
      <w:r>
        <w:t>.</w:t>
      </w:r>
    </w:p>
    <w:p w14:paraId="7202D912" w14:textId="0B30D458" w:rsidR="00B11001" w:rsidRDefault="00B11001" w:rsidP="008A75C8">
      <w:pPr>
        <w:pStyle w:val="PARAGRAPH"/>
      </w:pPr>
      <w:r>
        <w:t>.</w:t>
      </w:r>
    </w:p>
    <w:p w14:paraId="45ACA488" w14:textId="77777777" w:rsidR="00B11001" w:rsidRDefault="00B11001" w:rsidP="008A75C8">
      <w:pPr>
        <w:pStyle w:val="PARAGRAPH"/>
      </w:pPr>
    </w:p>
    <w:p w14:paraId="6196DC71" w14:textId="07F93930" w:rsidR="008A75C8" w:rsidRDefault="008A75C8" w:rsidP="008A75C8">
      <w:pPr>
        <w:pStyle w:val="PARAGRAPH"/>
      </w:pPr>
      <w:r>
        <w:t>.</w:t>
      </w:r>
    </w:p>
    <w:p w14:paraId="7393CBAA" w14:textId="77777777" w:rsidR="008A75C8" w:rsidRDefault="008A75C8" w:rsidP="008A75C8">
      <w:pPr>
        <w:pStyle w:val="PARAGRAPH"/>
      </w:pPr>
    </w:p>
    <w:p w14:paraId="7F13A6CC" w14:textId="13BF4CF3" w:rsidR="008A75C8" w:rsidRDefault="008A75C8" w:rsidP="008A75C8">
      <w:pPr>
        <w:pStyle w:val="PARAGRAPH"/>
      </w:pPr>
      <w:r>
        <w:t>.</w:t>
      </w:r>
    </w:p>
    <w:p w14:paraId="2FF2E170" w14:textId="77777777" w:rsidR="008A75C8" w:rsidRDefault="008A75C8" w:rsidP="008A75C8">
      <w:pPr>
        <w:pStyle w:val="PARAGRAPH"/>
      </w:pPr>
    </w:p>
    <w:p w14:paraId="2CF7AFCA" w14:textId="19E2DEF4" w:rsidR="008A75C8" w:rsidRDefault="008A75C8" w:rsidP="008A75C8">
      <w:pPr>
        <w:pStyle w:val="PARAGRAPH"/>
      </w:pPr>
      <w:r>
        <w:t>.</w:t>
      </w:r>
    </w:p>
    <w:p w14:paraId="351FA3FD" w14:textId="77777777" w:rsidR="008A75C8" w:rsidRDefault="008A75C8" w:rsidP="008A75C8">
      <w:pPr>
        <w:pStyle w:val="PARAGRAPH"/>
      </w:pPr>
    </w:p>
    <w:p w14:paraId="2F8FF967" w14:textId="1029E621" w:rsidR="008A75C8" w:rsidRDefault="008A75C8" w:rsidP="008A75C8">
      <w:pPr>
        <w:pStyle w:val="PARAGRAPH"/>
      </w:pPr>
      <w:r>
        <w:t>.</w:t>
      </w:r>
    </w:p>
    <w:p w14:paraId="415FB830" w14:textId="77777777" w:rsidR="008A75C8" w:rsidRDefault="008A75C8" w:rsidP="008A75C8">
      <w:pPr>
        <w:pStyle w:val="PARAGRAPH"/>
      </w:pPr>
    </w:p>
    <w:p w14:paraId="326E278D" w14:textId="05670BB2" w:rsidR="008A75C8" w:rsidRDefault="008A75C8" w:rsidP="008A75C8">
      <w:pPr>
        <w:pStyle w:val="PARAGRAPH"/>
      </w:pPr>
      <w:r>
        <w:t>.</w:t>
      </w:r>
    </w:p>
    <w:p w14:paraId="15AE9AE6" w14:textId="4E9DD61D" w:rsidR="00B77CA5" w:rsidRDefault="00B77CA5" w:rsidP="008A75C8">
      <w:pPr>
        <w:pStyle w:val="PARAGRAPH"/>
      </w:pPr>
      <w:r>
        <w:t>.</w:t>
      </w:r>
    </w:p>
    <w:p w14:paraId="66791815" w14:textId="69245F5F" w:rsidR="00B77CA5" w:rsidRDefault="00B77CA5" w:rsidP="008A75C8">
      <w:pPr>
        <w:pStyle w:val="PARAGRAPH"/>
      </w:pPr>
      <w:r>
        <w:t>.</w:t>
      </w:r>
    </w:p>
    <w:p w14:paraId="182BF360" w14:textId="45E07596" w:rsidR="00B77CA5" w:rsidRDefault="00B77CA5" w:rsidP="008A75C8">
      <w:pPr>
        <w:pStyle w:val="PARAGRAPH"/>
      </w:pPr>
      <w:r>
        <w:t>.</w:t>
      </w:r>
    </w:p>
    <w:p w14:paraId="46F02277" w14:textId="13CA7224" w:rsidR="008A75C8" w:rsidRDefault="00B77CA5" w:rsidP="008A75C8">
      <w:pPr>
        <w:pStyle w:val="PARAGRAPH"/>
      </w:pPr>
      <w:r>
        <w:t>.</w:t>
      </w:r>
    </w:p>
    <w:p w14:paraId="4F0BD3D5" w14:textId="2F2B8A35" w:rsidR="00B77CA5" w:rsidRDefault="00B77CA5" w:rsidP="008A75C8">
      <w:pPr>
        <w:pStyle w:val="PARAGRAPH"/>
      </w:pPr>
      <w:r>
        <w:t>.</w:t>
      </w:r>
    </w:p>
    <w:p w14:paraId="588987CC" w14:textId="28C3A692" w:rsidR="00B77CA5" w:rsidRDefault="00B77CA5" w:rsidP="008A75C8">
      <w:pPr>
        <w:pStyle w:val="PARAGRAPH"/>
      </w:pPr>
      <w:r>
        <w:t>.</w:t>
      </w:r>
    </w:p>
    <w:p w14:paraId="3461D8B7" w14:textId="670465EA" w:rsidR="00B77CA5" w:rsidRDefault="00B77CA5" w:rsidP="008A75C8">
      <w:pPr>
        <w:pStyle w:val="PARAGRAPH"/>
      </w:pPr>
      <w:r>
        <w:t>.</w:t>
      </w:r>
    </w:p>
    <w:p w14:paraId="74D9EA74" w14:textId="17CAFDAD" w:rsidR="00B77CA5" w:rsidRDefault="00B77CA5" w:rsidP="008A75C8">
      <w:pPr>
        <w:pStyle w:val="PARAGRAPH"/>
      </w:pPr>
      <w:r>
        <w:t>.</w:t>
      </w:r>
    </w:p>
    <w:commentRangeEnd w:id="3"/>
    <w:p w14:paraId="30900B47" w14:textId="5E1D4720" w:rsidR="003410C8" w:rsidRDefault="00EC7A98">
      <w:pPr>
        <w:pStyle w:val="ReferenceHead"/>
        <w:jc w:val="left"/>
        <w:rPr>
          <w:rFonts w:ascii="Helvetica" w:hAnsi="Helvetica"/>
          <w:b/>
          <w:bCs/>
          <w:color w:val="000000"/>
          <w:sz w:val="22"/>
        </w:rPr>
      </w:pPr>
      <w:r>
        <w:rPr>
          <w:rStyle w:val="Refdecomentrio"/>
          <w:rFonts w:ascii="Palatino" w:hAnsi="Palatino"/>
          <w:smallCaps w:val="0"/>
          <w:kern w:val="16"/>
        </w:rPr>
        <w:lastRenderedPageBreak/>
        <w:commentReference w:id="3"/>
      </w:r>
      <w:r w:rsidR="00CD19C8">
        <w:rPr>
          <w:rFonts w:ascii="Helvetica" w:hAnsi="Helvetica"/>
          <w:b/>
          <w:bCs/>
          <w:color w:val="000000"/>
          <w:sz w:val="22"/>
        </w:rPr>
        <w:t>Referências</w:t>
      </w:r>
    </w:p>
    <w:p w14:paraId="0DC5AF78" w14:textId="58F1432E" w:rsidR="004C1F7D" w:rsidRDefault="004C1F7D">
      <w:pPr>
        <w:numPr>
          <w:ilvl w:val="0"/>
          <w:numId w:val="22"/>
        </w:numPr>
        <w:rPr>
          <w:color w:val="000000"/>
          <w:sz w:val="16"/>
          <w:szCs w:val="16"/>
        </w:rPr>
      </w:pPr>
      <w:commentRangeStart w:id="4"/>
      <w:r>
        <w:rPr>
          <w:color w:val="000000"/>
          <w:sz w:val="16"/>
          <w:szCs w:val="16"/>
        </w:rPr>
        <w:t>XIA</w:t>
      </w:r>
    </w:p>
    <w:p w14:paraId="73E951BA" w14:textId="5AC6737C" w:rsidR="004C1F7D" w:rsidRDefault="004C1F7D">
      <w:pPr>
        <w:numPr>
          <w:ilvl w:val="0"/>
          <w:numId w:val="22"/>
        </w:numPr>
        <w:rPr>
          <w:color w:val="000000"/>
          <w:sz w:val="16"/>
          <w:szCs w:val="16"/>
        </w:rPr>
      </w:pPr>
      <w:r>
        <w:rPr>
          <w:color w:val="000000"/>
          <w:sz w:val="16"/>
          <w:szCs w:val="16"/>
        </w:rPr>
        <w:t>Gabriel</w:t>
      </w:r>
    </w:p>
    <w:p w14:paraId="3AAB2A3B" w14:textId="11D84752" w:rsidR="004C1F7D" w:rsidRDefault="004C1F7D">
      <w:pPr>
        <w:numPr>
          <w:ilvl w:val="0"/>
          <w:numId w:val="22"/>
        </w:numPr>
        <w:rPr>
          <w:color w:val="000000"/>
          <w:sz w:val="16"/>
          <w:szCs w:val="16"/>
        </w:rPr>
      </w:pPr>
      <w:r>
        <w:rPr>
          <w:color w:val="000000"/>
          <w:sz w:val="16"/>
          <w:szCs w:val="16"/>
        </w:rPr>
        <w:t>Goldberg</w:t>
      </w:r>
    </w:p>
    <w:p w14:paraId="6E2EBB67" w14:textId="3134D3A8" w:rsidR="004C1F7D" w:rsidRPr="004C1F7D" w:rsidRDefault="004C1F7D">
      <w:pPr>
        <w:numPr>
          <w:ilvl w:val="0"/>
          <w:numId w:val="22"/>
        </w:numPr>
        <w:rPr>
          <w:color w:val="000000"/>
          <w:sz w:val="16"/>
          <w:szCs w:val="16"/>
        </w:rPr>
      </w:pPr>
      <w:r>
        <w:rPr>
          <w:color w:val="000000"/>
          <w:sz w:val="16"/>
          <w:szCs w:val="16"/>
        </w:rPr>
        <w:t>Kacem</w:t>
      </w:r>
    </w:p>
    <w:p w14:paraId="210D6FD2" w14:textId="023064B8" w:rsidR="003410C8" w:rsidRDefault="003410C8">
      <w:pPr>
        <w:numPr>
          <w:ilvl w:val="0"/>
          <w:numId w:val="22"/>
        </w:numPr>
        <w:rPr>
          <w:color w:val="000000"/>
          <w:sz w:val="16"/>
          <w:szCs w:val="16"/>
        </w:rPr>
      </w:pPr>
      <w:r>
        <w:rPr>
          <w:color w:val="000000"/>
          <w:spacing w:val="-8"/>
          <w:sz w:val="16"/>
          <w:szCs w:val="16"/>
        </w:rPr>
        <w:t xml:space="preserve">J.S. Bridle, “Probabilistic Interpretation of Feedforward Classification Network Outputs, with Relationships to Statistical Pattern Recognition,” </w:t>
      </w:r>
      <w:r>
        <w:rPr>
          <w:i/>
          <w:iCs/>
          <w:color w:val="000000"/>
          <w:spacing w:val="-8"/>
          <w:sz w:val="16"/>
          <w:szCs w:val="16"/>
        </w:rPr>
        <w:t>Neurocomputing—Algorithms, Architectures and Applications,</w:t>
      </w:r>
      <w:r>
        <w:rPr>
          <w:color w:val="000000"/>
          <w:spacing w:val="-8"/>
          <w:sz w:val="16"/>
          <w:szCs w:val="16"/>
        </w:rPr>
        <w:t xml:space="preserve"> F. Fogelman-Soulie and J. Herault, eds., NATO ASI Series F68, Berlin: Springer-Verlag, pp. 227-236, 1989. (Book style with paper title and editor)</w:t>
      </w:r>
    </w:p>
    <w:commentRangeEnd w:id="4"/>
    <w:p w14:paraId="2087CB8A" w14:textId="1B6FA247" w:rsidR="00177B9E" w:rsidRDefault="00EC7A98" w:rsidP="00177B9E">
      <w:pPr>
        <w:pStyle w:val="References"/>
        <w:rPr>
          <w:rFonts w:ascii="Palatino" w:hAnsi="Palatino" w:cs="Tms Rmn"/>
          <w:color w:val="000000"/>
        </w:rPr>
      </w:pPr>
      <w:r>
        <w:rPr>
          <w:rStyle w:val="Refdecomentrio"/>
          <w:rFonts w:ascii="Palatino" w:hAnsi="Palatino"/>
          <w:kern w:val="16"/>
        </w:rPr>
        <w:commentReference w:id="4"/>
      </w:r>
    </w:p>
    <w:p w14:paraId="0B17F77B" w14:textId="77777777" w:rsidR="00177B9E" w:rsidRDefault="00177B9E" w:rsidP="00177B9E">
      <w:pPr>
        <w:pStyle w:val="References"/>
        <w:rPr>
          <w:rFonts w:ascii="Palatino" w:hAnsi="Palatino" w:cs="Tms Rmn"/>
          <w:color w:val="000000"/>
        </w:rPr>
      </w:pPr>
    </w:p>
    <w:p w14:paraId="317DE81A" w14:textId="77777777" w:rsidR="00177B9E" w:rsidRDefault="00177B9E" w:rsidP="00177B9E">
      <w:pPr>
        <w:pStyle w:val="References"/>
        <w:rPr>
          <w:rFonts w:ascii="Palatino" w:hAnsi="Palatino" w:cs="Tms Rmn"/>
          <w:color w:val="000000"/>
        </w:rPr>
      </w:pPr>
    </w:p>
    <w:p w14:paraId="463DECAF" w14:textId="77777777" w:rsidR="00177B9E" w:rsidRDefault="00177B9E" w:rsidP="00177B9E">
      <w:pPr>
        <w:pStyle w:val="References"/>
        <w:rPr>
          <w:rFonts w:ascii="Palatino" w:hAnsi="Palatino" w:cs="Tms Rmn"/>
          <w:color w:val="000000"/>
        </w:rPr>
      </w:pPr>
    </w:p>
    <w:p w14:paraId="50ADDB1A" w14:textId="77777777" w:rsidR="00177B9E" w:rsidRDefault="00177B9E" w:rsidP="00177B9E">
      <w:pPr>
        <w:pStyle w:val="References"/>
        <w:rPr>
          <w:rFonts w:ascii="Palatino" w:hAnsi="Palatino" w:cs="Tms Rmn"/>
          <w:color w:val="000000"/>
        </w:rPr>
      </w:pPr>
    </w:p>
    <w:p w14:paraId="38BB5301" w14:textId="77777777" w:rsidR="00177B9E" w:rsidRDefault="00177B9E" w:rsidP="00177B9E">
      <w:pPr>
        <w:pStyle w:val="References"/>
        <w:rPr>
          <w:rFonts w:ascii="Palatino" w:hAnsi="Palatino" w:cs="Tms Rmn"/>
          <w:color w:val="000000"/>
        </w:rPr>
      </w:pPr>
    </w:p>
    <w:p w14:paraId="056C300C" w14:textId="77777777" w:rsidR="00177B9E" w:rsidRDefault="00177B9E" w:rsidP="00177B9E">
      <w:pPr>
        <w:pStyle w:val="References"/>
        <w:rPr>
          <w:rFonts w:ascii="Palatino" w:hAnsi="Palatino" w:cs="Tms Rmn"/>
          <w:color w:val="000000"/>
        </w:rPr>
      </w:pPr>
    </w:p>
    <w:p w14:paraId="227BF84E" w14:textId="6D7413AB" w:rsidR="00177B9E" w:rsidRDefault="00177B9E" w:rsidP="00177B9E">
      <w:pPr>
        <w:pStyle w:val="References"/>
        <w:rPr>
          <w:rFonts w:ascii="Palatino" w:hAnsi="Palatino" w:cs="Tms Rmn"/>
          <w:color w:val="000000"/>
        </w:rPr>
      </w:pPr>
    </w:p>
    <w:p w14:paraId="08F187CE" w14:textId="77777777" w:rsidR="00177B9E" w:rsidRDefault="00177B9E" w:rsidP="00177B9E">
      <w:pPr>
        <w:pStyle w:val="References"/>
        <w:rPr>
          <w:rFonts w:ascii="Palatino" w:hAnsi="Palatino" w:cs="Tms Rmn"/>
          <w:color w:val="000000"/>
        </w:rPr>
      </w:pPr>
    </w:p>
    <w:p w14:paraId="34F3978B" w14:textId="7E27288D" w:rsidR="00177B9E" w:rsidRDefault="00177B9E" w:rsidP="00177B9E">
      <w:pPr>
        <w:pStyle w:val="References"/>
        <w:rPr>
          <w:rFonts w:ascii="Palatino" w:hAnsi="Palatino" w:cs="Tms Rmn"/>
          <w:color w:val="000000"/>
        </w:rPr>
      </w:pPr>
    </w:p>
    <w:p w14:paraId="000981B2" w14:textId="2E958808" w:rsidR="00177B9E" w:rsidRDefault="00177B9E" w:rsidP="00177B9E">
      <w:pPr>
        <w:pStyle w:val="References"/>
        <w:rPr>
          <w:rFonts w:ascii="Palatino" w:hAnsi="Palatino" w:cs="Tms Rmn"/>
          <w:color w:val="000000"/>
        </w:rPr>
      </w:pPr>
    </w:p>
    <w:p w14:paraId="07C1471C" w14:textId="77777777" w:rsidR="00177B9E" w:rsidRDefault="00177B9E" w:rsidP="00177B9E">
      <w:pPr>
        <w:pStyle w:val="References"/>
        <w:rPr>
          <w:rFonts w:ascii="Palatino" w:hAnsi="Palatino" w:cs="Tms Rmn"/>
          <w:color w:val="000000"/>
        </w:rPr>
      </w:pPr>
    </w:p>
    <w:p w14:paraId="1CD1AE8E" w14:textId="5D47DD12" w:rsidR="00177B9E" w:rsidRDefault="00177B9E" w:rsidP="00177B9E">
      <w:pPr>
        <w:pStyle w:val="References"/>
        <w:rPr>
          <w:rFonts w:ascii="Palatino" w:hAnsi="Palatino" w:cs="Tms Rmn"/>
          <w:color w:val="000000"/>
        </w:rPr>
      </w:pPr>
    </w:p>
    <w:p w14:paraId="33223341" w14:textId="578ABF42" w:rsidR="00177B9E" w:rsidRDefault="00177B9E" w:rsidP="00177B9E">
      <w:pPr>
        <w:pStyle w:val="References"/>
        <w:rPr>
          <w:rFonts w:ascii="Palatino" w:hAnsi="Palatino" w:cs="Tms Rmn"/>
          <w:color w:val="000000"/>
        </w:rPr>
      </w:pPr>
    </w:p>
    <w:p w14:paraId="421518AF" w14:textId="77777777" w:rsidR="00177B9E" w:rsidRDefault="00177B9E" w:rsidP="00177B9E">
      <w:pPr>
        <w:pStyle w:val="References"/>
        <w:rPr>
          <w:rFonts w:ascii="Palatino" w:hAnsi="Palatino" w:cs="Tms Rmn"/>
          <w:color w:val="000000"/>
        </w:rPr>
      </w:pPr>
    </w:p>
    <w:p w14:paraId="3E60C3C5" w14:textId="1FA64B6F" w:rsidR="00177B9E" w:rsidRDefault="00177B9E" w:rsidP="00177B9E">
      <w:pPr>
        <w:pStyle w:val="References"/>
        <w:rPr>
          <w:rFonts w:ascii="Palatino" w:hAnsi="Palatino" w:cs="Tms Rmn"/>
          <w:color w:val="000000"/>
        </w:rPr>
      </w:pPr>
    </w:p>
    <w:p w14:paraId="21434060" w14:textId="05CF29B6" w:rsidR="00177B9E" w:rsidRDefault="00177B9E" w:rsidP="00177B9E">
      <w:pPr>
        <w:pStyle w:val="References"/>
        <w:rPr>
          <w:rFonts w:ascii="Palatino" w:hAnsi="Palatino" w:cs="Tms Rmn"/>
          <w:color w:val="000000"/>
        </w:rPr>
      </w:pPr>
    </w:p>
    <w:p w14:paraId="2C095441" w14:textId="77777777" w:rsidR="00177B9E" w:rsidRDefault="00177B9E" w:rsidP="00177B9E">
      <w:pPr>
        <w:pStyle w:val="References"/>
        <w:rPr>
          <w:rFonts w:ascii="Palatino" w:hAnsi="Palatino" w:cs="Tms Rmn"/>
          <w:color w:val="000000"/>
        </w:rPr>
      </w:pPr>
    </w:p>
    <w:p w14:paraId="7CF20FFC" w14:textId="445A20A2" w:rsidR="00177B9E" w:rsidRDefault="00177B9E" w:rsidP="00177B9E">
      <w:pPr>
        <w:pStyle w:val="References"/>
        <w:rPr>
          <w:rFonts w:ascii="Palatino" w:hAnsi="Palatino" w:cs="Tms Rmn"/>
          <w:color w:val="000000"/>
        </w:rPr>
      </w:pPr>
    </w:p>
    <w:p w14:paraId="6D5C3699" w14:textId="0BA00B9D" w:rsidR="00177B9E" w:rsidRDefault="00177B9E">
      <w:pPr>
        <w:pStyle w:val="FigureCaption0"/>
        <w:rPr>
          <w:rFonts w:ascii="Helvetica" w:hAnsi="Helvetica"/>
          <w:b/>
          <w:bCs/>
          <w:color w:val="000000"/>
        </w:rPr>
      </w:pPr>
    </w:p>
    <w:p w14:paraId="05A775C2" w14:textId="77777777" w:rsidR="00177B9E" w:rsidRDefault="00177B9E">
      <w:pPr>
        <w:pStyle w:val="FigureCaption0"/>
        <w:rPr>
          <w:rFonts w:ascii="Helvetica" w:hAnsi="Helvetica"/>
          <w:b/>
          <w:bCs/>
          <w:color w:val="000000"/>
        </w:rPr>
      </w:pPr>
    </w:p>
    <w:p w14:paraId="045D55CB" w14:textId="4EECC628" w:rsidR="00177B9E" w:rsidRDefault="00177B9E">
      <w:pPr>
        <w:pStyle w:val="FigureCaption0"/>
        <w:rPr>
          <w:rFonts w:ascii="Helvetica" w:hAnsi="Helvetica"/>
          <w:b/>
          <w:bCs/>
          <w:color w:val="000000"/>
        </w:rPr>
      </w:pPr>
    </w:p>
    <w:p w14:paraId="0BB0F6B6" w14:textId="0DE5314D" w:rsidR="00177B9E" w:rsidRDefault="00177B9E">
      <w:pPr>
        <w:pStyle w:val="FigureCaption0"/>
        <w:rPr>
          <w:rFonts w:ascii="Helvetica" w:hAnsi="Helvetica"/>
          <w:b/>
          <w:bCs/>
          <w:color w:val="000000"/>
        </w:rPr>
      </w:pPr>
    </w:p>
    <w:sectPr w:rsidR="00177B9E" w:rsidSect="0069250A">
      <w:headerReference w:type="even" r:id="rId35"/>
      <w:headerReference w:type="default" r:id="rId36"/>
      <w:type w:val="continuous"/>
      <w:pgSz w:w="11340" w:h="15480" w:code="1"/>
      <w:pgMar w:top="1195" w:right="605" w:bottom="360" w:left="720" w:header="605" w:footer="72" w:gutter="0"/>
      <w:cols w:num="2" w:space="24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IEGO LUIZ CAVALCA" w:date="2016-12-08T23:27:00Z" w:initials="DLC">
    <w:p w14:paraId="3ACD3CBE" w14:textId="76FB97CD" w:rsidR="009E2EFD" w:rsidRDefault="009E2EFD">
      <w:pPr>
        <w:pStyle w:val="Textodecomentrio"/>
      </w:pPr>
      <w:r>
        <w:rPr>
          <w:rStyle w:val="Refdecomentrio"/>
        </w:rPr>
        <w:annotationRef/>
      </w:r>
      <w:r w:rsidR="00EC7A98">
        <w:t>AQUI!</w:t>
      </w:r>
    </w:p>
  </w:comment>
  <w:comment w:id="1" w:author="DIEGO LUIZ CAVALCA" w:date="2016-12-08T23:27:00Z" w:initials="DLC">
    <w:p w14:paraId="7E29D5DB" w14:textId="23EE3497" w:rsidR="00EC7A98" w:rsidRDefault="00EC7A98">
      <w:pPr>
        <w:pStyle w:val="Textodecomentrio"/>
      </w:pPr>
      <w:r>
        <w:rPr>
          <w:rStyle w:val="Refdecomentrio"/>
        </w:rPr>
        <w:annotationRef/>
      </w:r>
      <w:r>
        <w:t>AQUI!</w:t>
      </w:r>
    </w:p>
  </w:comment>
  <w:comment w:id="3" w:author="DIEGO LUIZ CAVALCA" w:date="2016-12-08T23:28:00Z" w:initials="DLC">
    <w:p w14:paraId="04643EDB" w14:textId="70748519" w:rsidR="00EC7A98" w:rsidRDefault="00EC7A98">
      <w:pPr>
        <w:pStyle w:val="Textodecomentrio"/>
      </w:pPr>
      <w:r>
        <w:rPr>
          <w:rStyle w:val="Refdecomentrio"/>
        </w:rPr>
        <w:annotationRef/>
      </w:r>
      <w:r>
        <w:t>AQUI!</w:t>
      </w:r>
    </w:p>
  </w:comment>
  <w:comment w:id="4" w:author="DIEGO LUIZ CAVALCA" w:date="2016-12-08T23:28:00Z" w:initials="DLC">
    <w:p w14:paraId="4122FEE7" w14:textId="010C246E" w:rsidR="00EC7A98" w:rsidRDefault="00EC7A98">
      <w:pPr>
        <w:pStyle w:val="Textodecomentrio"/>
      </w:pPr>
      <w:r>
        <w:rPr>
          <w:rStyle w:val="Refdecomentrio"/>
        </w:rPr>
        <w:annotationRef/>
      </w:r>
      <w:r>
        <w:t>AQUI!</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CD3CBE" w15:done="0"/>
  <w15:commentEx w15:paraId="7E29D5DB" w15:done="0"/>
  <w15:commentEx w15:paraId="04643EDB" w15:done="0"/>
  <w15:commentEx w15:paraId="4122FEE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BB461D" w14:textId="77777777" w:rsidR="009B3847" w:rsidRDefault="009B3847">
      <w:r>
        <w:separator/>
      </w:r>
    </w:p>
  </w:endnote>
  <w:endnote w:type="continuationSeparator" w:id="0">
    <w:p w14:paraId="1723B4C5" w14:textId="77777777" w:rsidR="009B3847" w:rsidRDefault="009B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panose1 w:val="00000000000000000000"/>
    <w:charset w:val="00"/>
    <w:family w:val="auto"/>
    <w:pitch w:val="variable"/>
    <w:sig w:usb0="A00002FF" w:usb1="7800205A" w:usb2="14600000" w:usb3="00000000" w:csb0="00000193" w:csb1="00000000"/>
  </w:font>
  <w:font w:name="Helvetica">
    <w:panose1 w:val="00000000000000000000"/>
    <w:charset w:val="00"/>
    <w:family w:val="auto"/>
    <w:pitch w:val="variable"/>
    <w:sig w:usb0="E00002FF" w:usb1="5000785B" w:usb2="00000000" w:usb3="00000000" w:csb0="0000019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Times New Roman"/>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Tms Rmn">
    <w:panose1 w:val="000000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149BE" w14:textId="77777777" w:rsidR="00806B8F" w:rsidRDefault="00806B8F">
    <w:pPr>
      <w:spacing w:line="20" w:lineRule="exact"/>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BEDE1" w14:textId="77777777" w:rsidR="00806B8F" w:rsidRDefault="00806B8F">
    <w:pPr>
      <w:spacing w:line="20" w:lineRule="exact"/>
      <w:jc w:val="center"/>
      <w:rPr>
        <w:rFonts w:ascii="Arial" w:hAnsi="Arial"/>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C130B" w14:textId="77777777" w:rsidR="00806B8F" w:rsidRDefault="00806B8F">
    <w:pPr>
      <w:pStyle w:val="Rodap"/>
      <w:spacing w:line="20" w:lineRule="exact"/>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A0C625" w14:textId="77777777" w:rsidR="009B3847" w:rsidRDefault="009B3847">
      <w:pPr>
        <w:pStyle w:val="TABLEROW"/>
        <w:jc w:val="left"/>
        <w:rPr>
          <w:position w:val="12"/>
          <w:sz w:val="20"/>
        </w:rPr>
      </w:pPr>
    </w:p>
  </w:footnote>
  <w:footnote w:type="continuationSeparator" w:id="0">
    <w:p w14:paraId="09F750CD" w14:textId="77777777" w:rsidR="009B3847" w:rsidRDefault="009B384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07B21" w14:textId="77777777" w:rsidR="00806B8F" w:rsidRDefault="00806B8F">
    <w:pPr>
      <w:pStyle w:val="Cabealho"/>
      <w:tabs>
        <w:tab w:val="clear" w:pos="10200"/>
        <w:tab w:val="right" w:pos="10320"/>
      </w:tabs>
      <w:spacing w:line="180" w:lineRule="exact"/>
    </w:pPr>
    <w:r>
      <w:fldChar w:fldCharType="begin"/>
    </w:r>
    <w:r>
      <w:instrText>PAGE</w:instrText>
    </w:r>
    <w:r>
      <w:fldChar w:fldCharType="separate"/>
    </w:r>
    <w:r>
      <w:rPr>
        <w:noProof/>
      </w:rPr>
      <w:t>2</w:t>
    </w:r>
    <w:r>
      <w:rPr>
        <w:noProof/>
      </w:rPr>
      <w:fldChar w:fldCharType="end"/>
    </w:r>
    <w:r>
      <w:rPr>
        <w:b/>
        <w:i/>
        <w:vanish/>
      </w:rPr>
      <w:t xml:space="preserve">   </w:t>
    </w:r>
    <w:r>
      <w:rPr>
        <w:i/>
        <w:caps w:val="0"/>
        <w:vanish/>
      </w:rPr>
      <w:t>even page</w:t>
    </w:r>
    <w:r>
      <w:tab/>
      <w:t>IEEE TRANSACTIONS ON XXXXXXXXXXXXXXXXXXXX,  vol.  #</w:t>
    </w:r>
    <w:proofErr w:type="gramStart"/>
    <w:r>
      <w:t>,  no.</w:t>
    </w:r>
    <w:proofErr w:type="gramEnd"/>
    <w:r>
      <w:t xml:space="preserve">  #</w:t>
    </w:r>
    <w:proofErr w:type="gramStart"/>
    <w:r>
      <w:t>,  MMMMMMMM</w:t>
    </w:r>
    <w:proofErr w:type="gramEnd"/>
    <w:r>
      <w:t xml:space="preserve">  1996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560D2" w14:textId="77777777" w:rsidR="00806B8F" w:rsidRDefault="00806B8F">
    <w:pPr>
      <w:pStyle w:val="Cabealho"/>
      <w:tabs>
        <w:tab w:val="clear" w:pos="10200"/>
        <w:tab w:val="right" w:pos="10320"/>
      </w:tabs>
      <w:spacing w:line="180" w:lineRule="exact"/>
    </w:pPr>
    <w:r>
      <w:t>AUTHOR:  TITLE</w:t>
    </w:r>
    <w:r>
      <w:tab/>
    </w:r>
    <w:r>
      <w:rPr>
        <w:i/>
        <w:caps w:val="0"/>
        <w:vanish/>
      </w:rPr>
      <w:t>odd page</w:t>
    </w:r>
    <w:r>
      <w:rPr>
        <w:caps w:val="0"/>
        <w:vanish/>
      </w:rPr>
      <w:t xml:space="preserve">    </w:t>
    </w:r>
    <w:r>
      <w:fldChar w:fldCharType="begin"/>
    </w:r>
    <w:r>
      <w:instrText>PAGE</w:instrText>
    </w:r>
    <w:r>
      <w:fldChar w:fldCharType="separate"/>
    </w:r>
    <w:r>
      <w:rPr>
        <w:noProof/>
      </w:rPr>
      <w:t>3</w:t>
    </w:r>
    <w:r>
      <w:rPr>
        <w:noProof/>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E9B2B" w14:textId="743FDBA0" w:rsidR="00806B8F" w:rsidRDefault="00543D87">
    <w:pPr>
      <w:pStyle w:val="Cabealho"/>
      <w:tabs>
        <w:tab w:val="clear" w:pos="10200"/>
        <w:tab w:val="right" w:pos="10320"/>
      </w:tabs>
      <w:spacing w:line="180" w:lineRule="exact"/>
    </w:pPr>
    <w:r>
      <w:t xml:space="preserve">PPgCC - CCO-727 Otimização inteligente de sistemas produtivos </w:t>
    </w:r>
    <w:r w:rsidR="00806B8F">
      <w:tab/>
    </w:r>
    <w:r w:rsidR="00806B8F">
      <w:rPr>
        <w:b/>
        <w:caps w:val="0"/>
        <w:vanish/>
        <w:sz w:val="16"/>
      </w:rPr>
      <w:t>first page</w:t>
    </w:r>
    <w:r w:rsidR="00806B8F">
      <w:rPr>
        <w:caps w:val="0"/>
        <w:vanish/>
      </w:rPr>
      <w:t xml:space="preserve">   </w:t>
    </w:r>
    <w:r w:rsidR="00806B8F">
      <w:fldChar w:fldCharType="begin"/>
    </w:r>
    <w:r w:rsidR="00806B8F">
      <w:instrText xml:space="preserve"> PAGE </w:instrText>
    </w:r>
    <w:r w:rsidR="00806B8F">
      <w:fldChar w:fldCharType="separate"/>
    </w:r>
    <w:r w:rsidR="009E7908">
      <w:rPr>
        <w:noProof/>
      </w:rPr>
      <w:t>1</w:t>
    </w:r>
    <w:r w:rsidR="00806B8F">
      <w:rPr>
        <w:noProof/>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C69B9" w14:textId="21844D0C" w:rsidR="00806B8F" w:rsidRDefault="00806B8F">
    <w:pPr>
      <w:pStyle w:val="Cabealho"/>
      <w:tabs>
        <w:tab w:val="clear" w:pos="10200"/>
        <w:tab w:val="right" w:pos="10320"/>
      </w:tabs>
      <w:spacing w:line="180" w:lineRule="exact"/>
    </w:pPr>
    <w:r>
      <w:fldChar w:fldCharType="begin"/>
    </w:r>
    <w:r>
      <w:instrText>PAGE</w:instrText>
    </w:r>
    <w:r>
      <w:fldChar w:fldCharType="separate"/>
    </w:r>
    <w:r w:rsidR="009E7908">
      <w:rPr>
        <w:noProof/>
      </w:rPr>
      <w:t>4</w:t>
    </w:r>
    <w:r>
      <w:rPr>
        <w:noProof/>
      </w:rPr>
      <w:fldChar w:fldCharType="end"/>
    </w:r>
    <w:r>
      <w:rPr>
        <w:b/>
        <w:i/>
        <w:vanish/>
      </w:rPr>
      <w:t xml:space="preserve">   </w:t>
    </w:r>
    <w:r>
      <w:rPr>
        <w:i/>
        <w:caps w:val="0"/>
        <w:vanish/>
      </w:rPr>
      <w:t>even page</w:t>
    </w:r>
    <w:r>
      <w:tab/>
    </w:r>
    <w:r w:rsidR="009E7908">
      <w:t>CCO-727 Otimização inteligente de sistemas produtivos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E1FF0" w14:textId="65FE0B32" w:rsidR="00806B8F" w:rsidRDefault="009E7908">
    <w:pPr>
      <w:pStyle w:val="Cabealho"/>
      <w:tabs>
        <w:tab w:val="clear" w:pos="10200"/>
        <w:tab w:val="right" w:pos="10320"/>
      </w:tabs>
      <w:spacing w:line="180" w:lineRule="exact"/>
    </w:pPr>
    <w:r>
      <w:t>DIEGO L. CAVALCA</w:t>
    </w:r>
    <w:r w:rsidR="00806B8F">
      <w:t xml:space="preserve">:  </w:t>
    </w:r>
    <w:r w:rsidRPr="009E7908">
      <w:t>Algoritmo Particle Swarm Optmization para resolução do problema da programação da podução Job-shop Flexível</w:t>
    </w:r>
    <w:r w:rsidR="00806B8F">
      <w:tab/>
    </w:r>
    <w:r w:rsidR="00806B8F">
      <w:rPr>
        <w:i/>
        <w:caps w:val="0"/>
        <w:vanish/>
      </w:rPr>
      <w:t>odd page</w:t>
    </w:r>
    <w:r w:rsidR="00806B8F">
      <w:rPr>
        <w:caps w:val="0"/>
        <w:vanish/>
      </w:rPr>
      <w:t xml:space="preserve">    </w:t>
    </w:r>
    <w:r w:rsidR="00806B8F">
      <w:fldChar w:fldCharType="begin"/>
    </w:r>
    <w:r w:rsidR="00806B8F">
      <w:instrText>PAGE</w:instrText>
    </w:r>
    <w:r w:rsidR="00806B8F">
      <w:fldChar w:fldCharType="separate"/>
    </w:r>
    <w:r>
      <w:rPr>
        <w:noProof/>
      </w:rPr>
      <w:t>5</w:t>
    </w:r>
    <w:r w:rsidR="00806B8F">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nsid w:val="FFFFFFFE"/>
    <w:multiLevelType w:val="singleLevel"/>
    <w:tmpl w:val="FFFFFFFF"/>
    <w:lvl w:ilvl="0">
      <w:numFmt w:val="decimal"/>
      <w:lvlText w:val="*"/>
      <w:lvlJc w:val="left"/>
    </w:lvl>
  </w:abstractNum>
  <w:abstractNum w:abstractNumId="2">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nsid w:val="032F3FAB"/>
    <w:multiLevelType w:val="hybridMultilevel"/>
    <w:tmpl w:val="9DD2EAF2"/>
    <w:lvl w:ilvl="0" w:tplc="04160001">
      <w:start w:val="1"/>
      <w:numFmt w:val="bullet"/>
      <w:lvlText w:val=""/>
      <w:lvlJc w:val="left"/>
      <w:pPr>
        <w:ind w:left="960" w:hanging="360"/>
      </w:pPr>
      <w:rPr>
        <w:rFonts w:ascii="Symbol" w:hAnsi="Symbol" w:hint="default"/>
      </w:rPr>
    </w:lvl>
    <w:lvl w:ilvl="1" w:tplc="04160003" w:tentative="1">
      <w:start w:val="1"/>
      <w:numFmt w:val="bullet"/>
      <w:lvlText w:val="o"/>
      <w:lvlJc w:val="left"/>
      <w:pPr>
        <w:ind w:left="1680" w:hanging="360"/>
      </w:pPr>
      <w:rPr>
        <w:rFonts w:ascii="Courier New" w:hAnsi="Courier New" w:cs="Courier New" w:hint="default"/>
      </w:rPr>
    </w:lvl>
    <w:lvl w:ilvl="2" w:tplc="04160005" w:tentative="1">
      <w:start w:val="1"/>
      <w:numFmt w:val="bullet"/>
      <w:lvlText w:val=""/>
      <w:lvlJc w:val="left"/>
      <w:pPr>
        <w:ind w:left="2400" w:hanging="360"/>
      </w:pPr>
      <w:rPr>
        <w:rFonts w:ascii="Wingdings" w:hAnsi="Wingdings" w:hint="default"/>
      </w:rPr>
    </w:lvl>
    <w:lvl w:ilvl="3" w:tplc="04160001" w:tentative="1">
      <w:start w:val="1"/>
      <w:numFmt w:val="bullet"/>
      <w:lvlText w:val=""/>
      <w:lvlJc w:val="left"/>
      <w:pPr>
        <w:ind w:left="3120" w:hanging="360"/>
      </w:pPr>
      <w:rPr>
        <w:rFonts w:ascii="Symbol" w:hAnsi="Symbol" w:hint="default"/>
      </w:rPr>
    </w:lvl>
    <w:lvl w:ilvl="4" w:tplc="04160003" w:tentative="1">
      <w:start w:val="1"/>
      <w:numFmt w:val="bullet"/>
      <w:lvlText w:val="o"/>
      <w:lvlJc w:val="left"/>
      <w:pPr>
        <w:ind w:left="3840" w:hanging="360"/>
      </w:pPr>
      <w:rPr>
        <w:rFonts w:ascii="Courier New" w:hAnsi="Courier New" w:cs="Courier New" w:hint="default"/>
      </w:rPr>
    </w:lvl>
    <w:lvl w:ilvl="5" w:tplc="04160005" w:tentative="1">
      <w:start w:val="1"/>
      <w:numFmt w:val="bullet"/>
      <w:lvlText w:val=""/>
      <w:lvlJc w:val="left"/>
      <w:pPr>
        <w:ind w:left="4560" w:hanging="360"/>
      </w:pPr>
      <w:rPr>
        <w:rFonts w:ascii="Wingdings" w:hAnsi="Wingdings" w:hint="default"/>
      </w:rPr>
    </w:lvl>
    <w:lvl w:ilvl="6" w:tplc="04160001" w:tentative="1">
      <w:start w:val="1"/>
      <w:numFmt w:val="bullet"/>
      <w:lvlText w:val=""/>
      <w:lvlJc w:val="left"/>
      <w:pPr>
        <w:ind w:left="5280" w:hanging="360"/>
      </w:pPr>
      <w:rPr>
        <w:rFonts w:ascii="Symbol" w:hAnsi="Symbol" w:hint="default"/>
      </w:rPr>
    </w:lvl>
    <w:lvl w:ilvl="7" w:tplc="04160003" w:tentative="1">
      <w:start w:val="1"/>
      <w:numFmt w:val="bullet"/>
      <w:lvlText w:val="o"/>
      <w:lvlJc w:val="left"/>
      <w:pPr>
        <w:ind w:left="6000" w:hanging="360"/>
      </w:pPr>
      <w:rPr>
        <w:rFonts w:ascii="Courier New" w:hAnsi="Courier New" w:cs="Courier New" w:hint="default"/>
      </w:rPr>
    </w:lvl>
    <w:lvl w:ilvl="8" w:tplc="04160005" w:tentative="1">
      <w:start w:val="1"/>
      <w:numFmt w:val="bullet"/>
      <w:lvlText w:val=""/>
      <w:lvlJc w:val="left"/>
      <w:pPr>
        <w:ind w:left="6720" w:hanging="360"/>
      </w:pPr>
      <w:rPr>
        <w:rFonts w:ascii="Wingdings" w:hAnsi="Wingdings" w:hint="default"/>
      </w:rPr>
    </w:lvl>
  </w:abstractNum>
  <w:abstractNum w:abstractNumId="4">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9">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0">
    <w:nsid w:val="154700A2"/>
    <w:multiLevelType w:val="singleLevel"/>
    <w:tmpl w:val="832E08D8"/>
    <w:lvl w:ilvl="0">
      <w:start w:val="1"/>
      <w:numFmt w:val="decimal"/>
      <w:lvlText w:val="%1)"/>
      <w:legacy w:legacy="1" w:legacySpace="0" w:legacyIndent="216"/>
      <w:lvlJc w:val="left"/>
      <w:pPr>
        <w:ind w:left="456" w:hanging="216"/>
      </w:pPr>
    </w:lvl>
  </w:abstractNum>
  <w:abstractNum w:abstractNumId="11">
    <w:nsid w:val="1A783236"/>
    <w:multiLevelType w:val="singleLevel"/>
    <w:tmpl w:val="832E08D8"/>
    <w:lvl w:ilvl="0">
      <w:start w:val="1"/>
      <w:numFmt w:val="decimal"/>
      <w:lvlText w:val="%1)"/>
      <w:legacy w:legacy="1" w:legacySpace="0" w:legacyIndent="216"/>
      <w:lvlJc w:val="left"/>
      <w:pPr>
        <w:ind w:left="456" w:hanging="216"/>
      </w:pPr>
    </w:lvl>
  </w:abstractNum>
  <w:abstractNum w:abstractNumId="12">
    <w:nsid w:val="1B0B1D66"/>
    <w:multiLevelType w:val="singleLevel"/>
    <w:tmpl w:val="0BEC9FB0"/>
    <w:lvl w:ilvl="0">
      <w:start w:val="1"/>
      <w:numFmt w:val="none"/>
      <w:lvlText w:val=""/>
      <w:legacy w:legacy="1" w:legacySpace="0" w:legacyIndent="0"/>
      <w:lvlJc w:val="left"/>
      <w:pPr>
        <w:ind w:left="288"/>
      </w:pPr>
    </w:lvl>
  </w:abstractNum>
  <w:abstractNum w:abstractNumId="13">
    <w:nsid w:val="2517274C"/>
    <w:multiLevelType w:val="singleLevel"/>
    <w:tmpl w:val="04090011"/>
    <w:lvl w:ilvl="0">
      <w:start w:val="1"/>
      <w:numFmt w:val="decimal"/>
      <w:lvlText w:val="%1)"/>
      <w:lvlJc w:val="left"/>
      <w:pPr>
        <w:tabs>
          <w:tab w:val="num" w:pos="360"/>
        </w:tabs>
        <w:ind w:left="360" w:hanging="360"/>
      </w:pPr>
    </w:lvl>
  </w:abstractNum>
  <w:abstractNum w:abstractNumId="14">
    <w:nsid w:val="272C02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2F2E2B21"/>
    <w:multiLevelType w:val="singleLevel"/>
    <w:tmpl w:val="832E08D8"/>
    <w:lvl w:ilvl="0">
      <w:start w:val="1"/>
      <w:numFmt w:val="decimal"/>
      <w:lvlText w:val="%1)"/>
      <w:legacy w:legacy="1" w:legacySpace="0" w:legacyIndent="216"/>
      <w:lvlJc w:val="left"/>
      <w:pPr>
        <w:ind w:left="456" w:hanging="216"/>
      </w:pPr>
    </w:lvl>
  </w:abstractNum>
  <w:abstractNum w:abstractNumId="18">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nsid w:val="31264A19"/>
    <w:multiLevelType w:val="hybridMultilevel"/>
    <w:tmpl w:val="B5200BBA"/>
    <w:lvl w:ilvl="0" w:tplc="04160001">
      <w:start w:val="1"/>
      <w:numFmt w:val="bullet"/>
      <w:lvlText w:val=""/>
      <w:lvlJc w:val="left"/>
      <w:pPr>
        <w:ind w:left="960" w:hanging="360"/>
      </w:pPr>
      <w:rPr>
        <w:rFonts w:ascii="Symbol" w:hAnsi="Symbol" w:hint="default"/>
      </w:rPr>
    </w:lvl>
    <w:lvl w:ilvl="1" w:tplc="04160003" w:tentative="1">
      <w:start w:val="1"/>
      <w:numFmt w:val="bullet"/>
      <w:lvlText w:val="o"/>
      <w:lvlJc w:val="left"/>
      <w:pPr>
        <w:ind w:left="1680" w:hanging="360"/>
      </w:pPr>
      <w:rPr>
        <w:rFonts w:ascii="Courier New" w:hAnsi="Courier New" w:cs="Courier New" w:hint="default"/>
      </w:rPr>
    </w:lvl>
    <w:lvl w:ilvl="2" w:tplc="04160005" w:tentative="1">
      <w:start w:val="1"/>
      <w:numFmt w:val="bullet"/>
      <w:lvlText w:val=""/>
      <w:lvlJc w:val="left"/>
      <w:pPr>
        <w:ind w:left="2400" w:hanging="360"/>
      </w:pPr>
      <w:rPr>
        <w:rFonts w:ascii="Wingdings" w:hAnsi="Wingdings" w:hint="default"/>
      </w:rPr>
    </w:lvl>
    <w:lvl w:ilvl="3" w:tplc="04160001" w:tentative="1">
      <w:start w:val="1"/>
      <w:numFmt w:val="bullet"/>
      <w:lvlText w:val=""/>
      <w:lvlJc w:val="left"/>
      <w:pPr>
        <w:ind w:left="3120" w:hanging="360"/>
      </w:pPr>
      <w:rPr>
        <w:rFonts w:ascii="Symbol" w:hAnsi="Symbol" w:hint="default"/>
      </w:rPr>
    </w:lvl>
    <w:lvl w:ilvl="4" w:tplc="04160003" w:tentative="1">
      <w:start w:val="1"/>
      <w:numFmt w:val="bullet"/>
      <w:lvlText w:val="o"/>
      <w:lvlJc w:val="left"/>
      <w:pPr>
        <w:ind w:left="3840" w:hanging="360"/>
      </w:pPr>
      <w:rPr>
        <w:rFonts w:ascii="Courier New" w:hAnsi="Courier New" w:cs="Courier New" w:hint="default"/>
      </w:rPr>
    </w:lvl>
    <w:lvl w:ilvl="5" w:tplc="04160005" w:tentative="1">
      <w:start w:val="1"/>
      <w:numFmt w:val="bullet"/>
      <w:lvlText w:val=""/>
      <w:lvlJc w:val="left"/>
      <w:pPr>
        <w:ind w:left="4560" w:hanging="360"/>
      </w:pPr>
      <w:rPr>
        <w:rFonts w:ascii="Wingdings" w:hAnsi="Wingdings" w:hint="default"/>
      </w:rPr>
    </w:lvl>
    <w:lvl w:ilvl="6" w:tplc="04160001" w:tentative="1">
      <w:start w:val="1"/>
      <w:numFmt w:val="bullet"/>
      <w:lvlText w:val=""/>
      <w:lvlJc w:val="left"/>
      <w:pPr>
        <w:ind w:left="5280" w:hanging="360"/>
      </w:pPr>
      <w:rPr>
        <w:rFonts w:ascii="Symbol" w:hAnsi="Symbol" w:hint="default"/>
      </w:rPr>
    </w:lvl>
    <w:lvl w:ilvl="7" w:tplc="04160003" w:tentative="1">
      <w:start w:val="1"/>
      <w:numFmt w:val="bullet"/>
      <w:lvlText w:val="o"/>
      <w:lvlJc w:val="left"/>
      <w:pPr>
        <w:ind w:left="6000" w:hanging="360"/>
      </w:pPr>
      <w:rPr>
        <w:rFonts w:ascii="Courier New" w:hAnsi="Courier New" w:cs="Courier New" w:hint="default"/>
      </w:rPr>
    </w:lvl>
    <w:lvl w:ilvl="8" w:tplc="04160005" w:tentative="1">
      <w:start w:val="1"/>
      <w:numFmt w:val="bullet"/>
      <w:lvlText w:val=""/>
      <w:lvlJc w:val="left"/>
      <w:pPr>
        <w:ind w:left="6720" w:hanging="360"/>
      </w:pPr>
      <w:rPr>
        <w:rFonts w:ascii="Wingdings" w:hAnsi="Wingdings" w:hint="default"/>
      </w:rPr>
    </w:lvl>
  </w:abstractNum>
  <w:abstractNum w:abstractNumId="20">
    <w:nsid w:val="32465C74"/>
    <w:multiLevelType w:val="singleLevel"/>
    <w:tmpl w:val="832E08D8"/>
    <w:lvl w:ilvl="0">
      <w:start w:val="1"/>
      <w:numFmt w:val="decimal"/>
      <w:lvlText w:val="%1)"/>
      <w:legacy w:legacy="1" w:legacySpace="0" w:legacyIndent="216"/>
      <w:lvlJc w:val="left"/>
      <w:pPr>
        <w:ind w:left="456" w:hanging="216"/>
      </w:pPr>
    </w:lvl>
  </w:abstractNum>
  <w:abstractNum w:abstractNumId="21">
    <w:nsid w:val="3A877D64"/>
    <w:multiLevelType w:val="singleLevel"/>
    <w:tmpl w:val="5DA6FC16"/>
    <w:lvl w:ilvl="0">
      <w:start w:val="1"/>
      <w:numFmt w:val="decimal"/>
      <w:lvlText w:val="[%1]"/>
      <w:lvlJc w:val="left"/>
      <w:pPr>
        <w:tabs>
          <w:tab w:val="num" w:pos="360"/>
        </w:tabs>
        <w:ind w:left="360" w:hanging="360"/>
      </w:pPr>
    </w:lvl>
  </w:abstractNum>
  <w:abstractNum w:abstractNumId="22">
    <w:nsid w:val="3AAC1CFC"/>
    <w:multiLevelType w:val="singleLevel"/>
    <w:tmpl w:val="3A8EC28E"/>
    <w:lvl w:ilvl="0">
      <w:start w:val="1"/>
      <w:numFmt w:val="decimal"/>
      <w:lvlText w:val="[%1]"/>
      <w:lvlJc w:val="left"/>
      <w:pPr>
        <w:tabs>
          <w:tab w:val="num" w:pos="360"/>
        </w:tabs>
        <w:ind w:left="360" w:hanging="360"/>
      </w:pPr>
    </w:lvl>
  </w:abstractNum>
  <w:abstractNum w:abstractNumId="23">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67D5D9E"/>
    <w:multiLevelType w:val="singleLevel"/>
    <w:tmpl w:val="832E08D8"/>
    <w:lvl w:ilvl="0">
      <w:start w:val="1"/>
      <w:numFmt w:val="decimal"/>
      <w:lvlText w:val="%1)"/>
      <w:legacy w:legacy="1" w:legacySpace="0" w:legacyIndent="216"/>
      <w:lvlJc w:val="left"/>
      <w:pPr>
        <w:ind w:left="456" w:hanging="216"/>
      </w:pPr>
    </w:lvl>
  </w:abstractNum>
  <w:abstractNum w:abstractNumId="26">
    <w:nsid w:val="47332F9F"/>
    <w:multiLevelType w:val="singleLevel"/>
    <w:tmpl w:val="488EC81A"/>
    <w:lvl w:ilvl="0">
      <w:start w:val="1"/>
      <w:numFmt w:val="decimal"/>
      <w:lvlText w:val="%1."/>
      <w:legacy w:legacy="1" w:legacySpace="0" w:legacyIndent="360"/>
      <w:lvlJc w:val="left"/>
      <w:pPr>
        <w:ind w:left="360" w:hanging="360"/>
      </w:pPr>
    </w:lvl>
  </w:abstractNum>
  <w:abstractNum w:abstractNumId="27">
    <w:nsid w:val="4CF04D6C"/>
    <w:multiLevelType w:val="hybridMultilevel"/>
    <w:tmpl w:val="2B9077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1">
    <w:nsid w:val="55630736"/>
    <w:multiLevelType w:val="singleLevel"/>
    <w:tmpl w:val="0BEC9FB0"/>
    <w:lvl w:ilvl="0">
      <w:start w:val="1"/>
      <w:numFmt w:val="none"/>
      <w:lvlText w:val=""/>
      <w:legacy w:legacy="1" w:legacySpace="0" w:legacyIndent="0"/>
      <w:lvlJc w:val="left"/>
      <w:pPr>
        <w:ind w:left="288"/>
      </w:pPr>
    </w:lvl>
  </w:abstractNum>
  <w:abstractNum w:abstractNumId="32">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3">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6">
    <w:nsid w:val="6DC3293B"/>
    <w:multiLevelType w:val="singleLevel"/>
    <w:tmpl w:val="3A8EC28E"/>
    <w:lvl w:ilvl="0">
      <w:start w:val="1"/>
      <w:numFmt w:val="decimal"/>
      <w:lvlText w:val="[%1]"/>
      <w:lvlJc w:val="left"/>
      <w:pPr>
        <w:tabs>
          <w:tab w:val="num" w:pos="360"/>
        </w:tabs>
        <w:ind w:left="360" w:hanging="360"/>
      </w:pPr>
    </w:lvl>
  </w:abstractNum>
  <w:abstractNum w:abstractNumId="37">
    <w:nsid w:val="74441AFF"/>
    <w:multiLevelType w:val="singleLevel"/>
    <w:tmpl w:val="832E08D8"/>
    <w:lvl w:ilvl="0">
      <w:start w:val="1"/>
      <w:numFmt w:val="decimal"/>
      <w:lvlText w:val="%1)"/>
      <w:legacy w:legacy="1" w:legacySpace="0" w:legacyIndent="216"/>
      <w:lvlJc w:val="left"/>
      <w:pPr>
        <w:ind w:left="456" w:hanging="216"/>
      </w:pPr>
    </w:lvl>
  </w:abstractNum>
  <w:abstractNum w:abstractNumId="38">
    <w:nsid w:val="747B5D49"/>
    <w:multiLevelType w:val="hybridMultilevel"/>
    <w:tmpl w:val="16ECACE0"/>
    <w:lvl w:ilvl="0" w:tplc="0416000F">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nsid w:val="77E315E9"/>
    <w:multiLevelType w:val="singleLevel"/>
    <w:tmpl w:val="0BEC9FB0"/>
    <w:lvl w:ilvl="0">
      <w:start w:val="1"/>
      <w:numFmt w:val="none"/>
      <w:lvlText w:val=""/>
      <w:legacy w:legacy="1" w:legacySpace="0" w:legacyIndent="0"/>
      <w:lvlJc w:val="left"/>
      <w:pPr>
        <w:ind w:left="288"/>
      </w:pPr>
    </w:lvl>
  </w:abstractNum>
  <w:abstractNum w:abstractNumId="4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1">
    <w:nsid w:val="7F996CBA"/>
    <w:multiLevelType w:val="hybridMultilevel"/>
    <w:tmpl w:val="C3BA3DB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7"/>
  </w:num>
  <w:num w:numId="4">
    <w:abstractNumId w:val="25"/>
  </w:num>
  <w:num w:numId="5">
    <w:abstractNumId w:val="37"/>
  </w:num>
  <w:num w:numId="6">
    <w:abstractNumId w:val="11"/>
  </w:num>
  <w:num w:numId="7">
    <w:abstractNumId w:val="20"/>
  </w:num>
  <w:num w:numId="8">
    <w:abstractNumId w:val="10"/>
  </w:num>
  <w:num w:numId="9">
    <w:abstractNumId w:val="9"/>
  </w:num>
  <w:num w:numId="10">
    <w:abstractNumId w:val="0"/>
  </w:num>
  <w:num w:numId="11">
    <w:abstractNumId w:val="18"/>
  </w:num>
  <w:num w:numId="12">
    <w:abstractNumId w:val="18"/>
    <w:lvlOverride w:ilvl="0">
      <w:lvl w:ilvl="0">
        <w:start w:val="1"/>
        <w:numFmt w:val="decimal"/>
        <w:lvlText w:val="%1."/>
        <w:legacy w:legacy="1" w:legacySpace="0" w:legacyIndent="360"/>
        <w:lvlJc w:val="left"/>
        <w:pPr>
          <w:ind w:left="360" w:hanging="360"/>
        </w:pPr>
      </w:lvl>
    </w:lvlOverride>
  </w:num>
  <w:num w:numId="13">
    <w:abstractNumId w:val="26"/>
  </w:num>
  <w:num w:numId="14">
    <w:abstractNumId w:val="26"/>
    <w:lvlOverride w:ilvl="0">
      <w:lvl w:ilvl="0">
        <w:start w:val="1"/>
        <w:numFmt w:val="decimal"/>
        <w:lvlText w:val="%1."/>
        <w:legacy w:legacy="1" w:legacySpace="0" w:legacyIndent="360"/>
        <w:lvlJc w:val="left"/>
        <w:pPr>
          <w:ind w:left="360" w:hanging="360"/>
        </w:pPr>
      </w:lvl>
    </w:lvlOverride>
  </w:num>
  <w:num w:numId="15">
    <w:abstractNumId w:val="21"/>
  </w:num>
  <w:num w:numId="16">
    <w:abstractNumId w:val="12"/>
  </w:num>
  <w:num w:numId="17">
    <w:abstractNumId w:val="31"/>
  </w:num>
  <w:num w:numId="18">
    <w:abstractNumId w:val="28"/>
  </w:num>
  <w:num w:numId="19">
    <w:abstractNumId w:val="39"/>
  </w:num>
  <w:num w:numId="20">
    <w:abstractNumId w:val="15"/>
  </w:num>
  <w:num w:numId="21">
    <w:abstractNumId w:val="13"/>
  </w:num>
  <w:num w:numId="22">
    <w:abstractNumId w:val="36"/>
  </w:num>
  <w:num w:numId="23">
    <w:abstractNumId w:val="22"/>
  </w:num>
  <w:num w:numId="24">
    <w:abstractNumId w:val="33"/>
  </w:num>
  <w:num w:numId="25">
    <w:abstractNumId w:val="5"/>
  </w:num>
  <w:num w:numId="26">
    <w:abstractNumId w:val="2"/>
  </w:num>
  <w:num w:numId="27">
    <w:abstractNumId w:val="6"/>
  </w:num>
  <w:num w:numId="28">
    <w:abstractNumId w:val="23"/>
  </w:num>
  <w:num w:numId="29">
    <w:abstractNumId w:val="40"/>
  </w:num>
  <w:num w:numId="30">
    <w:abstractNumId w:val="29"/>
  </w:num>
  <w:num w:numId="31">
    <w:abstractNumId w:val="24"/>
  </w:num>
  <w:num w:numId="32">
    <w:abstractNumId w:val="32"/>
  </w:num>
  <w:num w:numId="33">
    <w:abstractNumId w:val="34"/>
  </w:num>
  <w:num w:numId="34">
    <w:abstractNumId w:val="7"/>
  </w:num>
  <w:num w:numId="35">
    <w:abstractNumId w:val="8"/>
  </w:num>
  <w:num w:numId="36">
    <w:abstractNumId w:val="16"/>
  </w:num>
  <w:num w:numId="37">
    <w:abstractNumId w:val="35"/>
  </w:num>
  <w:num w:numId="38">
    <w:abstractNumId w:val="30"/>
  </w:num>
  <w:num w:numId="39">
    <w:abstractNumId w:val="4"/>
  </w:num>
  <w:num w:numId="40">
    <w:abstractNumId w:val="19"/>
  </w:num>
  <w:num w:numId="41">
    <w:abstractNumId w:val="41"/>
  </w:num>
  <w:num w:numId="42">
    <w:abstractNumId w:val="27"/>
  </w:num>
  <w:num w:numId="43">
    <w:abstractNumId w:val="3"/>
  </w:num>
  <w:num w:numId="44">
    <w:abstractNumId w:val="38"/>
  </w:num>
  <w:num w:numId="45">
    <w:abstractNumId w:val="1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EGO LUIZ CAVALCA">
    <w15:presenceInfo w15:providerId="None" w15:userId="DIEGO LUIZ CAVAL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intFractionalCharacterWidth/>
  <w:mirrorMargins/>
  <w:hideSpellingErrors/>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239C"/>
    <w:rsid w:val="00037877"/>
    <w:rsid w:val="00041AE0"/>
    <w:rsid w:val="000454EE"/>
    <w:rsid w:val="00045A99"/>
    <w:rsid w:val="00056FF2"/>
    <w:rsid w:val="0006507E"/>
    <w:rsid w:val="00093AD2"/>
    <w:rsid w:val="000D1624"/>
    <w:rsid w:val="000E18D8"/>
    <w:rsid w:val="000F09C8"/>
    <w:rsid w:val="000F4378"/>
    <w:rsid w:val="00124C73"/>
    <w:rsid w:val="001527C9"/>
    <w:rsid w:val="001662B0"/>
    <w:rsid w:val="0017017C"/>
    <w:rsid w:val="00177B9E"/>
    <w:rsid w:val="0018374C"/>
    <w:rsid w:val="00186891"/>
    <w:rsid w:val="001A131E"/>
    <w:rsid w:val="001B1A11"/>
    <w:rsid w:val="001C3135"/>
    <w:rsid w:val="001E1402"/>
    <w:rsid w:val="0020166B"/>
    <w:rsid w:val="002522DF"/>
    <w:rsid w:val="00270C4C"/>
    <w:rsid w:val="00272F3F"/>
    <w:rsid w:val="0027695E"/>
    <w:rsid w:val="0028496F"/>
    <w:rsid w:val="002A439C"/>
    <w:rsid w:val="002C1EFB"/>
    <w:rsid w:val="002D46B5"/>
    <w:rsid w:val="002E799D"/>
    <w:rsid w:val="002F5F97"/>
    <w:rsid w:val="00313E18"/>
    <w:rsid w:val="003410C8"/>
    <w:rsid w:val="00351592"/>
    <w:rsid w:val="00363C98"/>
    <w:rsid w:val="003721F5"/>
    <w:rsid w:val="00382889"/>
    <w:rsid w:val="003831B5"/>
    <w:rsid w:val="003A2AFD"/>
    <w:rsid w:val="003A4876"/>
    <w:rsid w:val="003A70BC"/>
    <w:rsid w:val="003B217C"/>
    <w:rsid w:val="003B4CBC"/>
    <w:rsid w:val="003B7470"/>
    <w:rsid w:val="003C10F5"/>
    <w:rsid w:val="003C4D77"/>
    <w:rsid w:val="003F5197"/>
    <w:rsid w:val="0041152E"/>
    <w:rsid w:val="004207E5"/>
    <w:rsid w:val="00467D3E"/>
    <w:rsid w:val="0047038E"/>
    <w:rsid w:val="0048574A"/>
    <w:rsid w:val="00494AB0"/>
    <w:rsid w:val="004C1F7D"/>
    <w:rsid w:val="004D15D6"/>
    <w:rsid w:val="004D4122"/>
    <w:rsid w:val="004E25E0"/>
    <w:rsid w:val="00501734"/>
    <w:rsid w:val="00504769"/>
    <w:rsid w:val="005348DB"/>
    <w:rsid w:val="0054056B"/>
    <w:rsid w:val="00543D87"/>
    <w:rsid w:val="0057031C"/>
    <w:rsid w:val="005864AD"/>
    <w:rsid w:val="00590E0D"/>
    <w:rsid w:val="005A3AB2"/>
    <w:rsid w:val="005A61F9"/>
    <w:rsid w:val="005B68F4"/>
    <w:rsid w:val="005C1176"/>
    <w:rsid w:val="005D7C58"/>
    <w:rsid w:val="005E7034"/>
    <w:rsid w:val="00602F1C"/>
    <w:rsid w:val="0060705D"/>
    <w:rsid w:val="006111EA"/>
    <w:rsid w:val="006255C7"/>
    <w:rsid w:val="00634873"/>
    <w:rsid w:val="006435E8"/>
    <w:rsid w:val="006467FF"/>
    <w:rsid w:val="00654EBC"/>
    <w:rsid w:val="006601F6"/>
    <w:rsid w:val="0068354C"/>
    <w:rsid w:val="00687CD8"/>
    <w:rsid w:val="0069250A"/>
    <w:rsid w:val="006A3D45"/>
    <w:rsid w:val="006B4790"/>
    <w:rsid w:val="006B7578"/>
    <w:rsid w:val="006E2351"/>
    <w:rsid w:val="006E44DF"/>
    <w:rsid w:val="006E537D"/>
    <w:rsid w:val="00703ED6"/>
    <w:rsid w:val="007109E4"/>
    <w:rsid w:val="00711386"/>
    <w:rsid w:val="0071239C"/>
    <w:rsid w:val="0073587B"/>
    <w:rsid w:val="00735B77"/>
    <w:rsid w:val="0074172D"/>
    <w:rsid w:val="00753F24"/>
    <w:rsid w:val="007617F7"/>
    <w:rsid w:val="0076493C"/>
    <w:rsid w:val="007740BF"/>
    <w:rsid w:val="007954BB"/>
    <w:rsid w:val="007A328B"/>
    <w:rsid w:val="007B76DB"/>
    <w:rsid w:val="007E424B"/>
    <w:rsid w:val="007E4CA5"/>
    <w:rsid w:val="008065B0"/>
    <w:rsid w:val="00806B8F"/>
    <w:rsid w:val="00823478"/>
    <w:rsid w:val="00827C19"/>
    <w:rsid w:val="00835A53"/>
    <w:rsid w:val="00850C4C"/>
    <w:rsid w:val="008725DB"/>
    <w:rsid w:val="00877EAD"/>
    <w:rsid w:val="00881F6A"/>
    <w:rsid w:val="0088278B"/>
    <w:rsid w:val="00887762"/>
    <w:rsid w:val="008A75C8"/>
    <w:rsid w:val="008A7900"/>
    <w:rsid w:val="008B028F"/>
    <w:rsid w:val="008C2F6F"/>
    <w:rsid w:val="008C50A2"/>
    <w:rsid w:val="008E464E"/>
    <w:rsid w:val="0092399E"/>
    <w:rsid w:val="00924A54"/>
    <w:rsid w:val="00974E10"/>
    <w:rsid w:val="009848F6"/>
    <w:rsid w:val="009A2F21"/>
    <w:rsid w:val="009B3847"/>
    <w:rsid w:val="009B3F7B"/>
    <w:rsid w:val="009C0A28"/>
    <w:rsid w:val="009C1F64"/>
    <w:rsid w:val="009D74DB"/>
    <w:rsid w:val="009E2EFD"/>
    <w:rsid w:val="009E7908"/>
    <w:rsid w:val="00A04E58"/>
    <w:rsid w:val="00A174D6"/>
    <w:rsid w:val="00A211B7"/>
    <w:rsid w:val="00A26168"/>
    <w:rsid w:val="00A303B8"/>
    <w:rsid w:val="00A43B71"/>
    <w:rsid w:val="00A46A2D"/>
    <w:rsid w:val="00A503AE"/>
    <w:rsid w:val="00A50889"/>
    <w:rsid w:val="00A5279E"/>
    <w:rsid w:val="00A64EB7"/>
    <w:rsid w:val="00A76BBC"/>
    <w:rsid w:val="00A9345E"/>
    <w:rsid w:val="00AA2A96"/>
    <w:rsid w:val="00AB5A7C"/>
    <w:rsid w:val="00AB633F"/>
    <w:rsid w:val="00AC2374"/>
    <w:rsid w:val="00AD2226"/>
    <w:rsid w:val="00AD4B55"/>
    <w:rsid w:val="00AE0657"/>
    <w:rsid w:val="00AF14B5"/>
    <w:rsid w:val="00B11001"/>
    <w:rsid w:val="00B233D9"/>
    <w:rsid w:val="00B23D4B"/>
    <w:rsid w:val="00B35F22"/>
    <w:rsid w:val="00B40F66"/>
    <w:rsid w:val="00B45EEB"/>
    <w:rsid w:val="00B538EB"/>
    <w:rsid w:val="00B60E22"/>
    <w:rsid w:val="00B72E83"/>
    <w:rsid w:val="00B77CA5"/>
    <w:rsid w:val="00BA4A17"/>
    <w:rsid w:val="00BC7FCB"/>
    <w:rsid w:val="00BE4864"/>
    <w:rsid w:val="00BE7A4A"/>
    <w:rsid w:val="00C06A3B"/>
    <w:rsid w:val="00C10B74"/>
    <w:rsid w:val="00C12409"/>
    <w:rsid w:val="00C62B03"/>
    <w:rsid w:val="00C7682C"/>
    <w:rsid w:val="00CA1891"/>
    <w:rsid w:val="00CB04A4"/>
    <w:rsid w:val="00CD19C8"/>
    <w:rsid w:val="00D054AF"/>
    <w:rsid w:val="00D51FBA"/>
    <w:rsid w:val="00D546C6"/>
    <w:rsid w:val="00D91495"/>
    <w:rsid w:val="00D9176A"/>
    <w:rsid w:val="00D96813"/>
    <w:rsid w:val="00DB0DC2"/>
    <w:rsid w:val="00DC0911"/>
    <w:rsid w:val="00DC1B8C"/>
    <w:rsid w:val="00DC4F23"/>
    <w:rsid w:val="00DC5AF5"/>
    <w:rsid w:val="00DD3B3D"/>
    <w:rsid w:val="00DD5B45"/>
    <w:rsid w:val="00DE2722"/>
    <w:rsid w:val="00DE3E2D"/>
    <w:rsid w:val="00DE6E54"/>
    <w:rsid w:val="00DF055C"/>
    <w:rsid w:val="00DF3D24"/>
    <w:rsid w:val="00DF52B0"/>
    <w:rsid w:val="00E00E33"/>
    <w:rsid w:val="00E0307A"/>
    <w:rsid w:val="00E12B17"/>
    <w:rsid w:val="00E228FB"/>
    <w:rsid w:val="00E3226E"/>
    <w:rsid w:val="00E36B3A"/>
    <w:rsid w:val="00E750E9"/>
    <w:rsid w:val="00E85AC5"/>
    <w:rsid w:val="00EA71AC"/>
    <w:rsid w:val="00EB0012"/>
    <w:rsid w:val="00EC130A"/>
    <w:rsid w:val="00EC35F4"/>
    <w:rsid w:val="00EC7A98"/>
    <w:rsid w:val="00ED77C1"/>
    <w:rsid w:val="00EE64D4"/>
    <w:rsid w:val="00EE677A"/>
    <w:rsid w:val="00F13F8B"/>
    <w:rsid w:val="00F3043D"/>
    <w:rsid w:val="00F36EE6"/>
    <w:rsid w:val="00F65461"/>
    <w:rsid w:val="00F72626"/>
    <w:rsid w:val="00F72FD5"/>
    <w:rsid w:val="00F943A8"/>
    <w:rsid w:val="00F964F4"/>
    <w:rsid w:val="00FD5019"/>
    <w:rsid w:val="00FF5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033A9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AE0"/>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derodap">
    <w:name w:val="footnote reference"/>
    <w:semiHidden/>
    <w:rsid w:val="0073587B"/>
    <w:rPr>
      <w:position w:val="0"/>
      <w:vertAlign w:val="superscript"/>
    </w:rPr>
  </w:style>
  <w:style w:type="paragraph" w:styleId="Textodenotaderodap">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Cabealh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ontepargpadro"/>
    <w:rsid w:val="0073587B"/>
    <w:rPr>
      <w:rFonts w:ascii="Helvetica Condensed" w:hAnsi="Helvetica Condensed"/>
      <w:color w:val="008000"/>
      <w:sz w:val="18"/>
    </w:rPr>
  </w:style>
  <w:style w:type="paragraph" w:styleId="Rodap">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aPgina">
    <w:name w:val="page number"/>
    <w:basedOn w:val="Fontepargpadro"/>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denotaderodap"/>
    <w:rsid w:val="0073587B"/>
    <w:pPr>
      <w:framePr w:wrap="notBeside"/>
    </w:pPr>
  </w:style>
  <w:style w:type="character" w:customStyle="1" w:styleId="Footnotereferenceto">
    <w:name w:val="Footnote (reference to)"/>
    <w:basedOn w:val="Refdenotaderodap"/>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ontepargpadro"/>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link">
    <w:name w:val="Hyperlink"/>
    <w:basedOn w:val="Fontepargpadro"/>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linkVisitado">
    <w:name w:val="FollowedHyperlink"/>
    <w:basedOn w:val="Fontepargpadro"/>
    <w:rsid w:val="0073587B"/>
    <w:rPr>
      <w:color w:val="800080"/>
      <w:u w:val="single"/>
    </w:rPr>
  </w:style>
  <w:style w:type="character" w:styleId="Forte">
    <w:name w:val="Strong"/>
    <w:basedOn w:val="Fontepargpadro"/>
    <w:qFormat/>
    <w:rsid w:val="0073587B"/>
    <w:rPr>
      <w:b/>
      <w:bCs/>
    </w:rPr>
  </w:style>
  <w:style w:type="character" w:styleId="Refdecomentrio">
    <w:name w:val="annotation reference"/>
    <w:basedOn w:val="Fontepargpadro"/>
    <w:rsid w:val="00887762"/>
    <w:rPr>
      <w:sz w:val="16"/>
      <w:szCs w:val="16"/>
    </w:rPr>
  </w:style>
  <w:style w:type="paragraph" w:styleId="Textodecomentrio">
    <w:name w:val="annotation text"/>
    <w:basedOn w:val="Normal"/>
    <w:link w:val="TextodecomentrioChar"/>
    <w:rsid w:val="00887762"/>
    <w:rPr>
      <w:sz w:val="20"/>
    </w:rPr>
  </w:style>
  <w:style w:type="character" w:customStyle="1" w:styleId="TextodecomentrioChar">
    <w:name w:val="Texto de comentário Char"/>
    <w:basedOn w:val="Fontepargpadro"/>
    <w:link w:val="Textodecomentrio"/>
    <w:rsid w:val="00887762"/>
    <w:rPr>
      <w:rFonts w:ascii="Palatino" w:hAnsi="Palatino"/>
      <w:kern w:val="16"/>
    </w:rPr>
  </w:style>
  <w:style w:type="paragraph" w:styleId="Assuntodocomentrio">
    <w:name w:val="annotation subject"/>
    <w:basedOn w:val="Textodecomentrio"/>
    <w:next w:val="Textodecomentrio"/>
    <w:link w:val="AssuntodocomentrioChar"/>
    <w:rsid w:val="00887762"/>
    <w:rPr>
      <w:b/>
      <w:bCs/>
    </w:rPr>
  </w:style>
  <w:style w:type="character" w:customStyle="1" w:styleId="AssuntodocomentrioChar">
    <w:name w:val="Assunto do comentário Char"/>
    <w:basedOn w:val="TextodecomentrioChar"/>
    <w:link w:val="Assuntodocomentrio"/>
    <w:rsid w:val="00887762"/>
    <w:rPr>
      <w:rFonts w:ascii="Palatino" w:hAnsi="Palatino"/>
      <w:b/>
      <w:bCs/>
      <w:kern w:val="16"/>
    </w:rPr>
  </w:style>
  <w:style w:type="paragraph" w:styleId="Reviso">
    <w:name w:val="Revision"/>
    <w:hidden/>
    <w:uiPriority w:val="99"/>
    <w:semiHidden/>
    <w:rsid w:val="00887762"/>
    <w:rPr>
      <w:rFonts w:ascii="Palatino" w:hAnsi="Palatino"/>
      <w:kern w:val="16"/>
      <w:sz w:val="19"/>
    </w:rPr>
  </w:style>
  <w:style w:type="paragraph" w:styleId="Textodebalo">
    <w:name w:val="Balloon Text"/>
    <w:basedOn w:val="Normal"/>
    <w:link w:val="TextodebaloChar"/>
    <w:rsid w:val="00887762"/>
    <w:pPr>
      <w:spacing w:line="240" w:lineRule="auto"/>
    </w:pPr>
    <w:rPr>
      <w:rFonts w:ascii="Tahoma" w:hAnsi="Tahoma" w:cs="Tahoma"/>
      <w:sz w:val="16"/>
      <w:szCs w:val="16"/>
    </w:rPr>
  </w:style>
  <w:style w:type="character" w:customStyle="1" w:styleId="TextodebaloChar">
    <w:name w:val="Texto de balão Char"/>
    <w:basedOn w:val="Fontepargpadro"/>
    <w:link w:val="Textodebalo"/>
    <w:rsid w:val="00887762"/>
    <w:rPr>
      <w:rFonts w:ascii="Tahoma" w:hAnsi="Tahoma" w:cs="Tahoma"/>
      <w:kern w:val="16"/>
      <w:sz w:val="16"/>
      <w:szCs w:val="16"/>
    </w:rPr>
  </w:style>
  <w:style w:type="character" w:styleId="TextodoEspaoReservado">
    <w:name w:val="Placeholder Text"/>
    <w:basedOn w:val="Fontepargpadro"/>
    <w:uiPriority w:val="99"/>
    <w:semiHidden/>
    <w:rsid w:val="00703E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189905">
      <w:bodyDiv w:val="1"/>
      <w:marLeft w:val="0"/>
      <w:marRight w:val="0"/>
      <w:marTop w:val="0"/>
      <w:marBottom w:val="0"/>
      <w:divBdr>
        <w:top w:val="none" w:sz="0" w:space="0" w:color="auto"/>
        <w:left w:val="none" w:sz="0" w:space="0" w:color="auto"/>
        <w:bottom w:val="none" w:sz="0" w:space="0" w:color="auto"/>
        <w:right w:val="none" w:sz="0" w:space="0" w:color="auto"/>
      </w:divBdr>
      <w:divsChild>
        <w:div w:id="1398895815">
          <w:marLeft w:val="0"/>
          <w:marRight w:val="0"/>
          <w:marTop w:val="0"/>
          <w:marBottom w:val="0"/>
          <w:divBdr>
            <w:top w:val="none" w:sz="0" w:space="0" w:color="auto"/>
            <w:left w:val="none" w:sz="0" w:space="0" w:color="auto"/>
            <w:bottom w:val="none" w:sz="0" w:space="0" w:color="auto"/>
            <w:right w:val="none" w:sz="0" w:space="0" w:color="auto"/>
          </w:divBdr>
          <w:divsChild>
            <w:div w:id="755783011">
              <w:marLeft w:val="0"/>
              <w:marRight w:val="60"/>
              <w:marTop w:val="0"/>
              <w:marBottom w:val="0"/>
              <w:divBdr>
                <w:top w:val="none" w:sz="0" w:space="0" w:color="auto"/>
                <w:left w:val="none" w:sz="0" w:space="0" w:color="auto"/>
                <w:bottom w:val="none" w:sz="0" w:space="0" w:color="auto"/>
                <w:right w:val="none" w:sz="0" w:space="0" w:color="auto"/>
              </w:divBdr>
              <w:divsChild>
                <w:div w:id="1305621445">
                  <w:marLeft w:val="0"/>
                  <w:marRight w:val="0"/>
                  <w:marTop w:val="0"/>
                  <w:marBottom w:val="120"/>
                  <w:divBdr>
                    <w:top w:val="single" w:sz="6" w:space="0" w:color="C0C0C0"/>
                    <w:left w:val="single" w:sz="6" w:space="0" w:color="D9D9D9"/>
                    <w:bottom w:val="single" w:sz="6" w:space="0" w:color="D9D9D9"/>
                    <w:right w:val="single" w:sz="6" w:space="0" w:color="D9D9D9"/>
                  </w:divBdr>
                  <w:divsChild>
                    <w:div w:id="9288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297514">
          <w:marLeft w:val="0"/>
          <w:marRight w:val="0"/>
          <w:marTop w:val="0"/>
          <w:marBottom w:val="0"/>
          <w:divBdr>
            <w:top w:val="none" w:sz="0" w:space="0" w:color="auto"/>
            <w:left w:val="none" w:sz="0" w:space="0" w:color="auto"/>
            <w:bottom w:val="none" w:sz="0" w:space="0" w:color="auto"/>
            <w:right w:val="none" w:sz="0" w:space="0" w:color="auto"/>
          </w:divBdr>
          <w:divsChild>
            <w:div w:id="1178228167">
              <w:marLeft w:val="60"/>
              <w:marRight w:val="0"/>
              <w:marTop w:val="0"/>
              <w:marBottom w:val="0"/>
              <w:divBdr>
                <w:top w:val="none" w:sz="0" w:space="0" w:color="auto"/>
                <w:left w:val="none" w:sz="0" w:space="0" w:color="auto"/>
                <w:bottom w:val="none" w:sz="0" w:space="0" w:color="auto"/>
                <w:right w:val="none" w:sz="0" w:space="0" w:color="auto"/>
              </w:divBdr>
              <w:divsChild>
                <w:div w:id="2095200729">
                  <w:marLeft w:val="0"/>
                  <w:marRight w:val="0"/>
                  <w:marTop w:val="0"/>
                  <w:marBottom w:val="0"/>
                  <w:divBdr>
                    <w:top w:val="none" w:sz="0" w:space="0" w:color="auto"/>
                    <w:left w:val="none" w:sz="0" w:space="0" w:color="auto"/>
                    <w:bottom w:val="none" w:sz="0" w:space="0" w:color="auto"/>
                    <w:right w:val="none" w:sz="0" w:space="0" w:color="auto"/>
                  </w:divBdr>
                  <w:divsChild>
                    <w:div w:id="635645471">
                      <w:marLeft w:val="0"/>
                      <w:marRight w:val="0"/>
                      <w:marTop w:val="0"/>
                      <w:marBottom w:val="750"/>
                      <w:divBdr>
                        <w:top w:val="single" w:sz="6" w:space="0" w:color="F5F5F5"/>
                        <w:left w:val="single" w:sz="6" w:space="0" w:color="F5F5F5"/>
                        <w:bottom w:val="single" w:sz="6" w:space="0" w:color="F5F5F5"/>
                        <w:right w:val="single" w:sz="6" w:space="0" w:color="F5F5F5"/>
                      </w:divBdr>
                      <w:divsChild>
                        <w:div w:id="1922567026">
                          <w:marLeft w:val="0"/>
                          <w:marRight w:val="0"/>
                          <w:marTop w:val="0"/>
                          <w:marBottom w:val="0"/>
                          <w:divBdr>
                            <w:top w:val="none" w:sz="0" w:space="0" w:color="auto"/>
                            <w:left w:val="none" w:sz="0" w:space="0" w:color="auto"/>
                            <w:bottom w:val="none" w:sz="0" w:space="0" w:color="auto"/>
                            <w:right w:val="none" w:sz="0" w:space="0" w:color="auto"/>
                          </w:divBdr>
                          <w:divsChild>
                            <w:div w:id="69245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utf-8"/>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yperlink" Target="http://github.com/diegocavalca/mestrado/CCO-727/Trabalho3_PSO-FJSP/" TargetMode="External"/><Relationship Id="rId23" Type="http://schemas.openxmlformats.org/officeDocument/2006/relationships/image" Target="media/image7.png"/><Relationship Id="rId24" Type="http://schemas.openxmlformats.org/officeDocument/2006/relationships/image" Target="media/image8.jpg"/><Relationship Id="rId25" Type="http://schemas.openxmlformats.org/officeDocument/2006/relationships/image" Target="media/image9.jpe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jp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jpg"/><Relationship Id="rId31" Type="http://schemas.openxmlformats.org/officeDocument/2006/relationships/image" Target="media/image15.png"/><Relationship Id="rId32" Type="http://schemas.openxmlformats.org/officeDocument/2006/relationships/image" Target="media/image16.png"/><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header" Target="header4.xml"/><Relationship Id="rId36" Type="http://schemas.openxmlformats.org/officeDocument/2006/relationships/header" Target="header5.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fontTable" Target="fontTable.xml"/><Relationship Id="rId38" Type="http://schemas.microsoft.com/office/2011/relationships/people" Target="people.xml"/><Relationship Id="rId3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68377B-E6E3-A74C-8EC9-0B724F94E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385</TotalTime>
  <Pages>7</Pages>
  <Words>3570</Words>
  <Characters>19278</Characters>
  <Application>Microsoft Macintosh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Transaction / Regular Paper Title</vt:lpstr>
    </vt:vector>
  </TitlesOfParts>
  <Company>IEEE Computer Society</Company>
  <LinksUpToDate>false</LinksUpToDate>
  <CharactersWithSpaces>22803</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DIEGO LUIZ CAVALCA</cp:lastModifiedBy>
  <cp:revision>160</cp:revision>
  <cp:lastPrinted>2003-04-30T17:12:00Z</cp:lastPrinted>
  <dcterms:created xsi:type="dcterms:W3CDTF">2016-12-07T17:15:00Z</dcterms:created>
  <dcterms:modified xsi:type="dcterms:W3CDTF">2016-12-09T01:29:00Z</dcterms:modified>
</cp:coreProperties>
</file>